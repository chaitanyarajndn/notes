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0C2843" w14:textId="77777777" w:rsidR="00C74BBC" w:rsidRPr="001055E1" w:rsidRDefault="00C74BBC" w:rsidP="00C74BBC">
      <w:pPr>
        <w:pStyle w:val="Title"/>
        <w:rPr>
          <w:lang w:val="en-IN"/>
        </w:rPr>
      </w:pPr>
    </w:p>
    <w:p w14:paraId="398EAD02" w14:textId="77777777" w:rsidR="00C74BBC" w:rsidRPr="001055E1" w:rsidRDefault="00C74BBC" w:rsidP="00C74BBC">
      <w:pPr>
        <w:pStyle w:val="Title"/>
        <w:rPr>
          <w:lang w:val="en-IN"/>
        </w:rPr>
      </w:pPr>
    </w:p>
    <w:p w14:paraId="7BF8D318" w14:textId="77777777" w:rsidR="00C74BBC" w:rsidRPr="001055E1" w:rsidRDefault="00C74BBC" w:rsidP="00C74BBC">
      <w:pPr>
        <w:pStyle w:val="Title"/>
        <w:rPr>
          <w:lang w:val="en-IN"/>
        </w:rPr>
      </w:pPr>
    </w:p>
    <w:p w14:paraId="5E846B8D" w14:textId="77777777" w:rsidR="00C74BBC" w:rsidRPr="001055E1" w:rsidRDefault="00C74BBC" w:rsidP="00C74BBC">
      <w:pPr>
        <w:pStyle w:val="Title"/>
        <w:rPr>
          <w:lang w:val="en-IN"/>
        </w:rPr>
      </w:pPr>
    </w:p>
    <w:p w14:paraId="515275F5" w14:textId="77777777" w:rsidR="00C74BBC" w:rsidRPr="001055E1" w:rsidRDefault="00C74BBC" w:rsidP="00C74BBC">
      <w:pPr>
        <w:pStyle w:val="Title"/>
        <w:rPr>
          <w:lang w:val="en-IN"/>
        </w:rPr>
      </w:pPr>
    </w:p>
    <w:p w14:paraId="5B574C87" w14:textId="77777777" w:rsidR="00C74BBC" w:rsidRPr="001055E1" w:rsidRDefault="00C74BBC" w:rsidP="00C74BBC">
      <w:pPr>
        <w:pStyle w:val="Title"/>
        <w:rPr>
          <w:lang w:val="en-IN"/>
        </w:rPr>
      </w:pPr>
    </w:p>
    <w:p w14:paraId="462F5C8E" w14:textId="77777777" w:rsidR="00C74BBC" w:rsidRPr="001055E1" w:rsidRDefault="00C74BBC" w:rsidP="00C74BBC">
      <w:pPr>
        <w:pStyle w:val="Title"/>
        <w:rPr>
          <w:lang w:val="en-IN"/>
        </w:rPr>
      </w:pPr>
    </w:p>
    <w:p w14:paraId="4A627785" w14:textId="638408ED" w:rsidR="00AD0A32" w:rsidRPr="001055E1" w:rsidRDefault="00C74BBC" w:rsidP="00C74BBC">
      <w:pPr>
        <w:pStyle w:val="Title"/>
        <w:rPr>
          <w:sz w:val="96"/>
          <w:szCs w:val="40"/>
          <w:lang w:val="en-IN"/>
        </w:rPr>
      </w:pPr>
      <w:r w:rsidRPr="001055E1">
        <w:rPr>
          <w:sz w:val="96"/>
          <w:szCs w:val="40"/>
          <w:lang w:val="en-IN"/>
        </w:rPr>
        <w:t>DOCKER</w:t>
      </w:r>
    </w:p>
    <w:p w14:paraId="0665EABF" w14:textId="77777777" w:rsidR="00C74BBC" w:rsidRPr="001055E1" w:rsidRDefault="00C74BBC" w:rsidP="00C74BBC">
      <w:pPr>
        <w:pStyle w:val="Title"/>
        <w:rPr>
          <w:sz w:val="96"/>
          <w:szCs w:val="40"/>
          <w:lang w:val="en-IN"/>
        </w:rPr>
      </w:pPr>
    </w:p>
    <w:p w14:paraId="7309EC23" w14:textId="77777777" w:rsidR="00C74BBC" w:rsidRPr="001055E1" w:rsidRDefault="00C74BBC" w:rsidP="00C74BBC">
      <w:pPr>
        <w:pStyle w:val="Title"/>
        <w:rPr>
          <w:sz w:val="96"/>
          <w:szCs w:val="40"/>
          <w:lang w:val="en-IN"/>
        </w:rPr>
      </w:pPr>
    </w:p>
    <w:p w14:paraId="607AF626" w14:textId="77777777" w:rsidR="00C74BBC" w:rsidRPr="001055E1" w:rsidRDefault="00C74BBC" w:rsidP="00C74BBC">
      <w:pPr>
        <w:pStyle w:val="Title"/>
        <w:rPr>
          <w:sz w:val="96"/>
          <w:szCs w:val="40"/>
          <w:lang w:val="en-IN"/>
        </w:rPr>
      </w:pPr>
    </w:p>
    <w:p w14:paraId="449BC5E1" w14:textId="77777777" w:rsidR="00C74BBC" w:rsidRPr="001055E1" w:rsidRDefault="00C74BBC" w:rsidP="00C74BBC">
      <w:pPr>
        <w:pStyle w:val="Title"/>
        <w:rPr>
          <w:sz w:val="96"/>
          <w:szCs w:val="40"/>
          <w:lang w:val="en-IN"/>
        </w:rPr>
      </w:pPr>
    </w:p>
    <w:p w14:paraId="3EBCB4A7" w14:textId="77777777" w:rsidR="00C74BBC" w:rsidRPr="001055E1" w:rsidRDefault="00C74BBC" w:rsidP="00C74BBC">
      <w:pPr>
        <w:pStyle w:val="Title"/>
        <w:rPr>
          <w:lang w:val="en-IN"/>
        </w:rPr>
      </w:pPr>
    </w:p>
    <w:p w14:paraId="58821EC9" w14:textId="77777777" w:rsidR="00C74BBC" w:rsidRPr="001055E1" w:rsidRDefault="00C74BBC" w:rsidP="00C74BBC">
      <w:pPr>
        <w:pStyle w:val="Title"/>
        <w:rPr>
          <w:lang w:val="en-IN"/>
        </w:rPr>
      </w:pPr>
    </w:p>
    <w:p w14:paraId="4D8171B8" w14:textId="77777777" w:rsidR="00C74BBC" w:rsidRPr="001055E1" w:rsidRDefault="00C74BBC" w:rsidP="00C74BBC">
      <w:pPr>
        <w:pStyle w:val="Title"/>
        <w:rPr>
          <w:lang w:val="en-IN"/>
        </w:rPr>
      </w:pPr>
    </w:p>
    <w:p w14:paraId="613961BF" w14:textId="6095A93B" w:rsidR="000C2E0B" w:rsidRPr="000C2E0B" w:rsidRDefault="00C74BBC" w:rsidP="000C2E0B">
      <w:pPr>
        <w:pStyle w:val="Title"/>
        <w:ind w:left="5760"/>
        <w:rPr>
          <w:lang w:val="en-IN"/>
        </w:rPr>
      </w:pPr>
      <w:r w:rsidRPr="001055E1">
        <w:rPr>
          <w:lang w:val="en-IN"/>
        </w:rPr>
        <w:t>By Chaitanya Raj Nandan</w:t>
      </w:r>
    </w:p>
    <w:sdt>
      <w:sdtPr>
        <w:rPr>
          <w:rFonts w:ascii="Times New Roman" w:hAnsi="Times New Roman"/>
          <w:b w:val="0"/>
          <w:bCs w:val="0"/>
          <w:color w:val="auto"/>
          <w:sz w:val="22"/>
          <w:szCs w:val="20"/>
        </w:rPr>
        <w:id w:val="68699065"/>
        <w:docPartObj>
          <w:docPartGallery w:val="Table of Contents"/>
          <w:docPartUnique/>
        </w:docPartObj>
      </w:sdtPr>
      <w:sdtEndPr>
        <w:rPr>
          <w:noProof/>
        </w:rPr>
      </w:sdtEndPr>
      <w:sdtContent>
        <w:p w14:paraId="17B8E9BC" w14:textId="413FBC50" w:rsidR="000C2E0B" w:rsidRDefault="000C2E0B">
          <w:pPr>
            <w:pStyle w:val="TOCHeading"/>
          </w:pPr>
          <w:r>
            <w:t>Contents</w:t>
          </w:r>
        </w:p>
        <w:p w14:paraId="3BBFCF09" w14:textId="22F1D95D" w:rsidR="0076292E" w:rsidRDefault="000C2E0B">
          <w:pPr>
            <w:pStyle w:val="TOC1"/>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r>
            <w:fldChar w:fldCharType="begin"/>
          </w:r>
          <w:r>
            <w:instrText xml:space="preserve"> TOC \o "1-3" \h \z \u </w:instrText>
          </w:r>
          <w:r>
            <w:fldChar w:fldCharType="separate"/>
          </w:r>
          <w:hyperlink w:anchor="_Toc172585420" w:history="1">
            <w:r w:rsidR="0076292E" w:rsidRPr="0006390C">
              <w:rPr>
                <w:rStyle w:val="Hyperlink"/>
                <w:rFonts w:eastAsia="Segoe UI"/>
                <w:noProof/>
              </w:rPr>
              <w:t>1</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rFonts w:eastAsia="Segoe UI"/>
                <w:noProof/>
              </w:rPr>
              <w:t>Before Containers</w:t>
            </w:r>
            <w:r w:rsidR="0076292E">
              <w:rPr>
                <w:noProof/>
                <w:webHidden/>
              </w:rPr>
              <w:tab/>
            </w:r>
            <w:r w:rsidR="0076292E">
              <w:rPr>
                <w:noProof/>
                <w:webHidden/>
              </w:rPr>
              <w:fldChar w:fldCharType="begin"/>
            </w:r>
            <w:r w:rsidR="0076292E">
              <w:rPr>
                <w:noProof/>
                <w:webHidden/>
              </w:rPr>
              <w:instrText xml:space="preserve"> PAGEREF _Toc172585420 \h </w:instrText>
            </w:r>
            <w:r w:rsidR="0076292E">
              <w:rPr>
                <w:noProof/>
                <w:webHidden/>
              </w:rPr>
            </w:r>
            <w:r w:rsidR="0076292E">
              <w:rPr>
                <w:noProof/>
                <w:webHidden/>
              </w:rPr>
              <w:fldChar w:fldCharType="separate"/>
            </w:r>
            <w:r w:rsidR="0076292E">
              <w:rPr>
                <w:noProof/>
                <w:webHidden/>
              </w:rPr>
              <w:t>3</w:t>
            </w:r>
            <w:r w:rsidR="0076292E">
              <w:rPr>
                <w:noProof/>
                <w:webHidden/>
              </w:rPr>
              <w:fldChar w:fldCharType="end"/>
            </w:r>
          </w:hyperlink>
        </w:p>
        <w:p w14:paraId="48766A28" w14:textId="3FDA0B38" w:rsidR="0076292E" w:rsidRDefault="00000000">
          <w:pPr>
            <w:pStyle w:val="TOC2"/>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21" w:history="1">
            <w:r w:rsidR="0076292E" w:rsidRPr="0006390C">
              <w:rPr>
                <w:rStyle w:val="Hyperlink"/>
                <w:rFonts w:eastAsia="Segoe UI"/>
                <w:noProof/>
              </w:rPr>
              <w:t>1.1</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rFonts w:eastAsia="Segoe UI"/>
                <w:noProof/>
              </w:rPr>
              <w:t>What is A Container?</w:t>
            </w:r>
            <w:r w:rsidR="0076292E">
              <w:rPr>
                <w:noProof/>
                <w:webHidden/>
              </w:rPr>
              <w:tab/>
            </w:r>
            <w:r w:rsidR="0076292E">
              <w:rPr>
                <w:noProof/>
                <w:webHidden/>
              </w:rPr>
              <w:fldChar w:fldCharType="begin"/>
            </w:r>
            <w:r w:rsidR="0076292E">
              <w:rPr>
                <w:noProof/>
                <w:webHidden/>
              </w:rPr>
              <w:instrText xml:space="preserve"> PAGEREF _Toc172585421 \h </w:instrText>
            </w:r>
            <w:r w:rsidR="0076292E">
              <w:rPr>
                <w:noProof/>
                <w:webHidden/>
              </w:rPr>
            </w:r>
            <w:r w:rsidR="0076292E">
              <w:rPr>
                <w:noProof/>
                <w:webHidden/>
              </w:rPr>
              <w:fldChar w:fldCharType="separate"/>
            </w:r>
            <w:r w:rsidR="0076292E">
              <w:rPr>
                <w:noProof/>
                <w:webHidden/>
              </w:rPr>
              <w:t>3</w:t>
            </w:r>
            <w:r w:rsidR="0076292E">
              <w:rPr>
                <w:noProof/>
                <w:webHidden/>
              </w:rPr>
              <w:fldChar w:fldCharType="end"/>
            </w:r>
          </w:hyperlink>
        </w:p>
        <w:p w14:paraId="01D34ADD" w14:textId="47876A65" w:rsidR="0076292E" w:rsidRDefault="00000000">
          <w:pPr>
            <w:pStyle w:val="TOC2"/>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22" w:history="1">
            <w:r w:rsidR="0076292E" w:rsidRPr="0006390C">
              <w:rPr>
                <w:rStyle w:val="Hyperlink"/>
                <w:rFonts w:eastAsia="Segoe UI"/>
                <w:noProof/>
              </w:rPr>
              <w:t>1.2</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rFonts w:eastAsia="Segoe UI"/>
                <w:noProof/>
              </w:rPr>
              <w:t>Containers Vs Virtual Machines</w:t>
            </w:r>
            <w:r w:rsidR="0076292E">
              <w:rPr>
                <w:noProof/>
                <w:webHidden/>
              </w:rPr>
              <w:tab/>
            </w:r>
            <w:r w:rsidR="0076292E">
              <w:rPr>
                <w:noProof/>
                <w:webHidden/>
              </w:rPr>
              <w:fldChar w:fldCharType="begin"/>
            </w:r>
            <w:r w:rsidR="0076292E">
              <w:rPr>
                <w:noProof/>
                <w:webHidden/>
              </w:rPr>
              <w:instrText xml:space="preserve"> PAGEREF _Toc172585422 \h </w:instrText>
            </w:r>
            <w:r w:rsidR="0076292E">
              <w:rPr>
                <w:noProof/>
                <w:webHidden/>
              </w:rPr>
            </w:r>
            <w:r w:rsidR="0076292E">
              <w:rPr>
                <w:noProof/>
                <w:webHidden/>
              </w:rPr>
              <w:fldChar w:fldCharType="separate"/>
            </w:r>
            <w:r w:rsidR="0076292E">
              <w:rPr>
                <w:noProof/>
                <w:webHidden/>
              </w:rPr>
              <w:t>3</w:t>
            </w:r>
            <w:r w:rsidR="0076292E">
              <w:rPr>
                <w:noProof/>
                <w:webHidden/>
              </w:rPr>
              <w:fldChar w:fldCharType="end"/>
            </w:r>
          </w:hyperlink>
        </w:p>
        <w:p w14:paraId="21EBBAF5" w14:textId="5C2663BC" w:rsidR="0076292E" w:rsidRDefault="00000000">
          <w:pPr>
            <w:pStyle w:val="TOC2"/>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23" w:history="1">
            <w:r w:rsidR="0076292E" w:rsidRPr="0006390C">
              <w:rPr>
                <w:rStyle w:val="Hyperlink"/>
                <w:noProof/>
                <w:lang w:val="en-IN"/>
              </w:rPr>
              <w:t>1.3</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noProof/>
                <w:lang w:val="en-IN"/>
              </w:rPr>
              <w:t>Advantages of Containerization</w:t>
            </w:r>
            <w:r w:rsidR="0076292E">
              <w:rPr>
                <w:noProof/>
                <w:webHidden/>
              </w:rPr>
              <w:tab/>
            </w:r>
            <w:r w:rsidR="0076292E">
              <w:rPr>
                <w:noProof/>
                <w:webHidden/>
              </w:rPr>
              <w:fldChar w:fldCharType="begin"/>
            </w:r>
            <w:r w:rsidR="0076292E">
              <w:rPr>
                <w:noProof/>
                <w:webHidden/>
              </w:rPr>
              <w:instrText xml:space="preserve"> PAGEREF _Toc172585423 \h </w:instrText>
            </w:r>
            <w:r w:rsidR="0076292E">
              <w:rPr>
                <w:noProof/>
                <w:webHidden/>
              </w:rPr>
            </w:r>
            <w:r w:rsidR="0076292E">
              <w:rPr>
                <w:noProof/>
                <w:webHidden/>
              </w:rPr>
              <w:fldChar w:fldCharType="separate"/>
            </w:r>
            <w:r w:rsidR="0076292E">
              <w:rPr>
                <w:noProof/>
                <w:webHidden/>
              </w:rPr>
              <w:t>4</w:t>
            </w:r>
            <w:r w:rsidR="0076292E">
              <w:rPr>
                <w:noProof/>
                <w:webHidden/>
              </w:rPr>
              <w:fldChar w:fldCharType="end"/>
            </w:r>
          </w:hyperlink>
        </w:p>
        <w:p w14:paraId="6B700519" w14:textId="180C75B7" w:rsidR="0076292E" w:rsidRDefault="00000000">
          <w:pPr>
            <w:pStyle w:val="TOC1"/>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24" w:history="1">
            <w:r w:rsidR="0076292E" w:rsidRPr="0006390C">
              <w:rPr>
                <w:rStyle w:val="Hyperlink"/>
                <w:noProof/>
                <w:lang w:val="en-IN"/>
              </w:rPr>
              <w:t>2</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noProof/>
                <w:lang w:val="en-IN"/>
              </w:rPr>
              <w:t>Introduction</w:t>
            </w:r>
            <w:r w:rsidR="0076292E">
              <w:rPr>
                <w:noProof/>
                <w:webHidden/>
              </w:rPr>
              <w:tab/>
            </w:r>
            <w:r w:rsidR="0076292E">
              <w:rPr>
                <w:noProof/>
                <w:webHidden/>
              </w:rPr>
              <w:fldChar w:fldCharType="begin"/>
            </w:r>
            <w:r w:rsidR="0076292E">
              <w:rPr>
                <w:noProof/>
                <w:webHidden/>
              </w:rPr>
              <w:instrText xml:space="preserve"> PAGEREF _Toc172585424 \h </w:instrText>
            </w:r>
            <w:r w:rsidR="0076292E">
              <w:rPr>
                <w:noProof/>
                <w:webHidden/>
              </w:rPr>
            </w:r>
            <w:r w:rsidR="0076292E">
              <w:rPr>
                <w:noProof/>
                <w:webHidden/>
              </w:rPr>
              <w:fldChar w:fldCharType="separate"/>
            </w:r>
            <w:r w:rsidR="0076292E">
              <w:rPr>
                <w:noProof/>
                <w:webHidden/>
              </w:rPr>
              <w:t>5</w:t>
            </w:r>
            <w:r w:rsidR="0076292E">
              <w:rPr>
                <w:noProof/>
                <w:webHidden/>
              </w:rPr>
              <w:fldChar w:fldCharType="end"/>
            </w:r>
          </w:hyperlink>
        </w:p>
        <w:p w14:paraId="4380747C" w14:textId="1C9BEFEC" w:rsidR="0076292E" w:rsidRDefault="00000000">
          <w:pPr>
            <w:pStyle w:val="TOC2"/>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25" w:history="1">
            <w:r w:rsidR="0076292E" w:rsidRPr="0006390C">
              <w:rPr>
                <w:rStyle w:val="Hyperlink"/>
                <w:rFonts w:eastAsia="Segoe UI"/>
                <w:noProof/>
                <w:lang w:val="en-IN" w:eastAsia="en-IN"/>
              </w:rPr>
              <w:t>2.1</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rFonts w:eastAsia="Segoe UI"/>
                <w:noProof/>
                <w:lang w:val="en-IN" w:eastAsia="en-IN"/>
              </w:rPr>
              <w:t>Why Use Docker</w:t>
            </w:r>
            <w:r w:rsidR="0076292E">
              <w:rPr>
                <w:noProof/>
                <w:webHidden/>
              </w:rPr>
              <w:tab/>
            </w:r>
            <w:r w:rsidR="0076292E">
              <w:rPr>
                <w:noProof/>
                <w:webHidden/>
              </w:rPr>
              <w:fldChar w:fldCharType="begin"/>
            </w:r>
            <w:r w:rsidR="0076292E">
              <w:rPr>
                <w:noProof/>
                <w:webHidden/>
              </w:rPr>
              <w:instrText xml:space="preserve"> PAGEREF _Toc172585425 \h </w:instrText>
            </w:r>
            <w:r w:rsidR="0076292E">
              <w:rPr>
                <w:noProof/>
                <w:webHidden/>
              </w:rPr>
            </w:r>
            <w:r w:rsidR="0076292E">
              <w:rPr>
                <w:noProof/>
                <w:webHidden/>
              </w:rPr>
              <w:fldChar w:fldCharType="separate"/>
            </w:r>
            <w:r w:rsidR="0076292E">
              <w:rPr>
                <w:noProof/>
                <w:webHidden/>
              </w:rPr>
              <w:t>5</w:t>
            </w:r>
            <w:r w:rsidR="0076292E">
              <w:rPr>
                <w:noProof/>
                <w:webHidden/>
              </w:rPr>
              <w:fldChar w:fldCharType="end"/>
            </w:r>
          </w:hyperlink>
        </w:p>
        <w:p w14:paraId="3201A22C" w14:textId="673C9496" w:rsidR="0076292E" w:rsidRDefault="00000000">
          <w:pPr>
            <w:pStyle w:val="TOC2"/>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26" w:history="1">
            <w:r w:rsidR="0076292E" w:rsidRPr="0006390C">
              <w:rPr>
                <w:rStyle w:val="Hyperlink"/>
                <w:noProof/>
                <w:lang w:val="en-IN"/>
              </w:rPr>
              <w:t>2.2</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noProof/>
                <w:lang w:val="en-IN"/>
              </w:rPr>
              <w:t>Docker Terminologies / Docker Architecture</w:t>
            </w:r>
            <w:r w:rsidR="0076292E">
              <w:rPr>
                <w:noProof/>
                <w:webHidden/>
              </w:rPr>
              <w:tab/>
            </w:r>
            <w:r w:rsidR="0076292E">
              <w:rPr>
                <w:noProof/>
                <w:webHidden/>
              </w:rPr>
              <w:fldChar w:fldCharType="begin"/>
            </w:r>
            <w:r w:rsidR="0076292E">
              <w:rPr>
                <w:noProof/>
                <w:webHidden/>
              </w:rPr>
              <w:instrText xml:space="preserve"> PAGEREF _Toc172585426 \h </w:instrText>
            </w:r>
            <w:r w:rsidR="0076292E">
              <w:rPr>
                <w:noProof/>
                <w:webHidden/>
              </w:rPr>
            </w:r>
            <w:r w:rsidR="0076292E">
              <w:rPr>
                <w:noProof/>
                <w:webHidden/>
              </w:rPr>
              <w:fldChar w:fldCharType="separate"/>
            </w:r>
            <w:r w:rsidR="0076292E">
              <w:rPr>
                <w:noProof/>
                <w:webHidden/>
              </w:rPr>
              <w:t>5</w:t>
            </w:r>
            <w:r w:rsidR="0076292E">
              <w:rPr>
                <w:noProof/>
                <w:webHidden/>
              </w:rPr>
              <w:fldChar w:fldCharType="end"/>
            </w:r>
          </w:hyperlink>
        </w:p>
        <w:p w14:paraId="03B745C2" w14:textId="34F43425" w:rsidR="0076292E" w:rsidRDefault="00000000">
          <w:pPr>
            <w:pStyle w:val="TOC1"/>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27" w:history="1">
            <w:r w:rsidR="0076292E" w:rsidRPr="0006390C">
              <w:rPr>
                <w:rStyle w:val="Hyperlink"/>
                <w:rFonts w:eastAsia="Segoe UI"/>
                <w:noProof/>
                <w:lang w:val="en-IN" w:eastAsia="en-IN"/>
              </w:rPr>
              <w:t>3</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rFonts w:eastAsia="Segoe UI"/>
                <w:noProof/>
                <w:lang w:val="en-IN" w:eastAsia="en-IN"/>
              </w:rPr>
              <w:t>Dockerfiles</w:t>
            </w:r>
            <w:r w:rsidR="0076292E">
              <w:rPr>
                <w:noProof/>
                <w:webHidden/>
              </w:rPr>
              <w:tab/>
            </w:r>
            <w:r w:rsidR="0076292E">
              <w:rPr>
                <w:noProof/>
                <w:webHidden/>
              </w:rPr>
              <w:fldChar w:fldCharType="begin"/>
            </w:r>
            <w:r w:rsidR="0076292E">
              <w:rPr>
                <w:noProof/>
                <w:webHidden/>
              </w:rPr>
              <w:instrText xml:space="preserve"> PAGEREF _Toc172585427 \h </w:instrText>
            </w:r>
            <w:r w:rsidR="0076292E">
              <w:rPr>
                <w:noProof/>
                <w:webHidden/>
              </w:rPr>
            </w:r>
            <w:r w:rsidR="0076292E">
              <w:rPr>
                <w:noProof/>
                <w:webHidden/>
              </w:rPr>
              <w:fldChar w:fldCharType="separate"/>
            </w:r>
            <w:r w:rsidR="0076292E">
              <w:rPr>
                <w:noProof/>
                <w:webHidden/>
              </w:rPr>
              <w:t>7</w:t>
            </w:r>
            <w:r w:rsidR="0076292E">
              <w:rPr>
                <w:noProof/>
                <w:webHidden/>
              </w:rPr>
              <w:fldChar w:fldCharType="end"/>
            </w:r>
          </w:hyperlink>
        </w:p>
        <w:p w14:paraId="28FBD9CD" w14:textId="1541CEB8" w:rsidR="0076292E" w:rsidRDefault="00000000">
          <w:pPr>
            <w:pStyle w:val="TOC1"/>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28" w:history="1">
            <w:r w:rsidR="0076292E" w:rsidRPr="0006390C">
              <w:rPr>
                <w:rStyle w:val="Hyperlink"/>
                <w:noProof/>
                <w:lang w:val="en-IN"/>
              </w:rPr>
              <w:t>4</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noProof/>
                <w:lang w:val="en-IN"/>
              </w:rPr>
              <w:t>Install Docker in Linux (Ubuntu)</w:t>
            </w:r>
            <w:r w:rsidR="0076292E">
              <w:rPr>
                <w:noProof/>
                <w:webHidden/>
              </w:rPr>
              <w:tab/>
            </w:r>
            <w:r w:rsidR="0076292E">
              <w:rPr>
                <w:noProof/>
                <w:webHidden/>
              </w:rPr>
              <w:fldChar w:fldCharType="begin"/>
            </w:r>
            <w:r w:rsidR="0076292E">
              <w:rPr>
                <w:noProof/>
                <w:webHidden/>
              </w:rPr>
              <w:instrText xml:space="preserve"> PAGEREF _Toc172585428 \h </w:instrText>
            </w:r>
            <w:r w:rsidR="0076292E">
              <w:rPr>
                <w:noProof/>
                <w:webHidden/>
              </w:rPr>
            </w:r>
            <w:r w:rsidR="0076292E">
              <w:rPr>
                <w:noProof/>
                <w:webHidden/>
              </w:rPr>
              <w:fldChar w:fldCharType="separate"/>
            </w:r>
            <w:r w:rsidR="0076292E">
              <w:rPr>
                <w:noProof/>
                <w:webHidden/>
              </w:rPr>
              <w:t>9</w:t>
            </w:r>
            <w:r w:rsidR="0076292E">
              <w:rPr>
                <w:noProof/>
                <w:webHidden/>
              </w:rPr>
              <w:fldChar w:fldCharType="end"/>
            </w:r>
          </w:hyperlink>
        </w:p>
        <w:p w14:paraId="60DF5B65" w14:textId="2A71CFC6" w:rsidR="0076292E" w:rsidRDefault="00000000">
          <w:pPr>
            <w:pStyle w:val="TOC1"/>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29" w:history="1">
            <w:r w:rsidR="0076292E" w:rsidRPr="0006390C">
              <w:rPr>
                <w:rStyle w:val="Hyperlink"/>
                <w:noProof/>
                <w:lang w:val="en-IN"/>
              </w:rPr>
              <w:t>5</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noProof/>
                <w:lang w:val="en-IN"/>
              </w:rPr>
              <w:t>Basic Docker Commands</w:t>
            </w:r>
            <w:r w:rsidR="0076292E">
              <w:rPr>
                <w:noProof/>
                <w:webHidden/>
              </w:rPr>
              <w:tab/>
            </w:r>
            <w:r w:rsidR="0076292E">
              <w:rPr>
                <w:noProof/>
                <w:webHidden/>
              </w:rPr>
              <w:fldChar w:fldCharType="begin"/>
            </w:r>
            <w:r w:rsidR="0076292E">
              <w:rPr>
                <w:noProof/>
                <w:webHidden/>
              </w:rPr>
              <w:instrText xml:space="preserve"> PAGEREF _Toc172585429 \h </w:instrText>
            </w:r>
            <w:r w:rsidR="0076292E">
              <w:rPr>
                <w:noProof/>
                <w:webHidden/>
              </w:rPr>
            </w:r>
            <w:r w:rsidR="0076292E">
              <w:rPr>
                <w:noProof/>
                <w:webHidden/>
              </w:rPr>
              <w:fldChar w:fldCharType="separate"/>
            </w:r>
            <w:r w:rsidR="0076292E">
              <w:rPr>
                <w:noProof/>
                <w:webHidden/>
              </w:rPr>
              <w:t>12</w:t>
            </w:r>
            <w:r w:rsidR="0076292E">
              <w:rPr>
                <w:noProof/>
                <w:webHidden/>
              </w:rPr>
              <w:fldChar w:fldCharType="end"/>
            </w:r>
          </w:hyperlink>
        </w:p>
        <w:p w14:paraId="73C22E4B" w14:textId="42A26212" w:rsidR="0076292E" w:rsidRDefault="00000000">
          <w:pPr>
            <w:pStyle w:val="TOC2"/>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30" w:history="1">
            <w:r w:rsidR="0076292E" w:rsidRPr="0006390C">
              <w:rPr>
                <w:rStyle w:val="Hyperlink"/>
                <w:rFonts w:eastAsia="Calibri"/>
                <w:noProof/>
                <w:lang w:val="en-IN" w:eastAsia="en-IN"/>
              </w:rPr>
              <w:t>5.1</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rFonts w:eastAsia="Segoe UI"/>
                <w:noProof/>
                <w:lang w:val="en-IN" w:eastAsia="en-IN"/>
              </w:rPr>
              <w:t>Docker PS</w:t>
            </w:r>
            <w:r w:rsidR="0076292E">
              <w:rPr>
                <w:noProof/>
                <w:webHidden/>
              </w:rPr>
              <w:tab/>
            </w:r>
            <w:r w:rsidR="0076292E">
              <w:rPr>
                <w:noProof/>
                <w:webHidden/>
              </w:rPr>
              <w:fldChar w:fldCharType="begin"/>
            </w:r>
            <w:r w:rsidR="0076292E">
              <w:rPr>
                <w:noProof/>
                <w:webHidden/>
              </w:rPr>
              <w:instrText xml:space="preserve"> PAGEREF _Toc172585430 \h </w:instrText>
            </w:r>
            <w:r w:rsidR="0076292E">
              <w:rPr>
                <w:noProof/>
                <w:webHidden/>
              </w:rPr>
            </w:r>
            <w:r w:rsidR="0076292E">
              <w:rPr>
                <w:noProof/>
                <w:webHidden/>
              </w:rPr>
              <w:fldChar w:fldCharType="separate"/>
            </w:r>
            <w:r w:rsidR="0076292E">
              <w:rPr>
                <w:noProof/>
                <w:webHidden/>
              </w:rPr>
              <w:t>12</w:t>
            </w:r>
            <w:r w:rsidR="0076292E">
              <w:rPr>
                <w:noProof/>
                <w:webHidden/>
              </w:rPr>
              <w:fldChar w:fldCharType="end"/>
            </w:r>
          </w:hyperlink>
        </w:p>
        <w:p w14:paraId="7B76F611" w14:textId="7B4F1EA4" w:rsidR="0076292E" w:rsidRDefault="00000000">
          <w:pPr>
            <w:pStyle w:val="TOC2"/>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31" w:history="1">
            <w:r w:rsidR="0076292E" w:rsidRPr="0006390C">
              <w:rPr>
                <w:rStyle w:val="Hyperlink"/>
                <w:rFonts w:eastAsia="Calibri"/>
                <w:noProof/>
                <w:lang w:val="en-IN" w:eastAsia="en-IN"/>
              </w:rPr>
              <w:t>5.2</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rFonts w:eastAsia="Segoe UI"/>
                <w:noProof/>
                <w:lang w:val="en-IN" w:eastAsia="en-IN"/>
              </w:rPr>
              <w:t>Docker Pull</w:t>
            </w:r>
            <w:r w:rsidR="0076292E">
              <w:rPr>
                <w:noProof/>
                <w:webHidden/>
              </w:rPr>
              <w:tab/>
            </w:r>
            <w:r w:rsidR="0076292E">
              <w:rPr>
                <w:noProof/>
                <w:webHidden/>
              </w:rPr>
              <w:fldChar w:fldCharType="begin"/>
            </w:r>
            <w:r w:rsidR="0076292E">
              <w:rPr>
                <w:noProof/>
                <w:webHidden/>
              </w:rPr>
              <w:instrText xml:space="preserve"> PAGEREF _Toc172585431 \h </w:instrText>
            </w:r>
            <w:r w:rsidR="0076292E">
              <w:rPr>
                <w:noProof/>
                <w:webHidden/>
              </w:rPr>
            </w:r>
            <w:r w:rsidR="0076292E">
              <w:rPr>
                <w:noProof/>
                <w:webHidden/>
              </w:rPr>
              <w:fldChar w:fldCharType="separate"/>
            </w:r>
            <w:r w:rsidR="0076292E">
              <w:rPr>
                <w:noProof/>
                <w:webHidden/>
              </w:rPr>
              <w:t>12</w:t>
            </w:r>
            <w:r w:rsidR="0076292E">
              <w:rPr>
                <w:noProof/>
                <w:webHidden/>
              </w:rPr>
              <w:fldChar w:fldCharType="end"/>
            </w:r>
          </w:hyperlink>
        </w:p>
        <w:p w14:paraId="1DCAF013" w14:textId="00A6B2C8" w:rsidR="0076292E" w:rsidRDefault="00000000">
          <w:pPr>
            <w:pStyle w:val="TOC2"/>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32" w:history="1">
            <w:r w:rsidR="0076292E" w:rsidRPr="0006390C">
              <w:rPr>
                <w:rStyle w:val="Hyperlink"/>
                <w:rFonts w:eastAsia="Calibri"/>
                <w:noProof/>
                <w:lang w:val="en-IN" w:eastAsia="en-IN"/>
              </w:rPr>
              <w:t>5.3</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rFonts w:eastAsia="Segoe UI"/>
                <w:noProof/>
                <w:lang w:val="en-IN" w:eastAsia="en-IN"/>
              </w:rPr>
              <w:t>Docker Images</w:t>
            </w:r>
            <w:r w:rsidR="0076292E">
              <w:rPr>
                <w:noProof/>
                <w:webHidden/>
              </w:rPr>
              <w:tab/>
            </w:r>
            <w:r w:rsidR="0076292E">
              <w:rPr>
                <w:noProof/>
                <w:webHidden/>
              </w:rPr>
              <w:fldChar w:fldCharType="begin"/>
            </w:r>
            <w:r w:rsidR="0076292E">
              <w:rPr>
                <w:noProof/>
                <w:webHidden/>
              </w:rPr>
              <w:instrText xml:space="preserve"> PAGEREF _Toc172585432 \h </w:instrText>
            </w:r>
            <w:r w:rsidR="0076292E">
              <w:rPr>
                <w:noProof/>
                <w:webHidden/>
              </w:rPr>
            </w:r>
            <w:r w:rsidR="0076292E">
              <w:rPr>
                <w:noProof/>
                <w:webHidden/>
              </w:rPr>
              <w:fldChar w:fldCharType="separate"/>
            </w:r>
            <w:r w:rsidR="0076292E">
              <w:rPr>
                <w:noProof/>
                <w:webHidden/>
              </w:rPr>
              <w:t>14</w:t>
            </w:r>
            <w:r w:rsidR="0076292E">
              <w:rPr>
                <w:noProof/>
                <w:webHidden/>
              </w:rPr>
              <w:fldChar w:fldCharType="end"/>
            </w:r>
          </w:hyperlink>
        </w:p>
        <w:p w14:paraId="0D68D329" w14:textId="41577608" w:rsidR="0076292E" w:rsidRDefault="00000000">
          <w:pPr>
            <w:pStyle w:val="TOC2"/>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33" w:history="1">
            <w:r w:rsidR="0076292E" w:rsidRPr="0006390C">
              <w:rPr>
                <w:rStyle w:val="Hyperlink"/>
                <w:rFonts w:eastAsia="Calibri"/>
                <w:noProof/>
                <w:lang w:val="en-IN" w:eastAsia="en-IN"/>
              </w:rPr>
              <w:t>5.4</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rFonts w:eastAsia="Segoe UI"/>
                <w:noProof/>
                <w:lang w:val="en-IN" w:eastAsia="en-IN"/>
              </w:rPr>
              <w:t>Docker Run</w:t>
            </w:r>
            <w:r w:rsidR="0076292E">
              <w:rPr>
                <w:noProof/>
                <w:webHidden/>
              </w:rPr>
              <w:tab/>
            </w:r>
            <w:r w:rsidR="0076292E">
              <w:rPr>
                <w:noProof/>
                <w:webHidden/>
              </w:rPr>
              <w:fldChar w:fldCharType="begin"/>
            </w:r>
            <w:r w:rsidR="0076292E">
              <w:rPr>
                <w:noProof/>
                <w:webHidden/>
              </w:rPr>
              <w:instrText xml:space="preserve"> PAGEREF _Toc172585433 \h </w:instrText>
            </w:r>
            <w:r w:rsidR="0076292E">
              <w:rPr>
                <w:noProof/>
                <w:webHidden/>
              </w:rPr>
            </w:r>
            <w:r w:rsidR="0076292E">
              <w:rPr>
                <w:noProof/>
                <w:webHidden/>
              </w:rPr>
              <w:fldChar w:fldCharType="separate"/>
            </w:r>
            <w:r w:rsidR="0076292E">
              <w:rPr>
                <w:noProof/>
                <w:webHidden/>
              </w:rPr>
              <w:t>14</w:t>
            </w:r>
            <w:r w:rsidR="0076292E">
              <w:rPr>
                <w:noProof/>
                <w:webHidden/>
              </w:rPr>
              <w:fldChar w:fldCharType="end"/>
            </w:r>
          </w:hyperlink>
        </w:p>
        <w:p w14:paraId="09797F99" w14:textId="4CA76F51" w:rsidR="0076292E" w:rsidRDefault="00000000">
          <w:pPr>
            <w:pStyle w:val="TOC2"/>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34" w:history="1">
            <w:r w:rsidR="0076292E" w:rsidRPr="0006390C">
              <w:rPr>
                <w:rStyle w:val="Hyperlink"/>
                <w:rFonts w:eastAsia="Calibri"/>
                <w:noProof/>
                <w:lang w:val="en-IN" w:eastAsia="en-IN"/>
              </w:rPr>
              <w:t>5.5</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rFonts w:eastAsia="Segoe UI"/>
                <w:noProof/>
                <w:lang w:val="en-IN" w:eastAsia="en-IN"/>
              </w:rPr>
              <w:t>Docker PS</w:t>
            </w:r>
            <w:r w:rsidR="0076292E">
              <w:rPr>
                <w:noProof/>
                <w:webHidden/>
              </w:rPr>
              <w:tab/>
            </w:r>
            <w:r w:rsidR="0076292E">
              <w:rPr>
                <w:noProof/>
                <w:webHidden/>
              </w:rPr>
              <w:fldChar w:fldCharType="begin"/>
            </w:r>
            <w:r w:rsidR="0076292E">
              <w:rPr>
                <w:noProof/>
                <w:webHidden/>
              </w:rPr>
              <w:instrText xml:space="preserve"> PAGEREF _Toc172585434 \h </w:instrText>
            </w:r>
            <w:r w:rsidR="0076292E">
              <w:rPr>
                <w:noProof/>
                <w:webHidden/>
              </w:rPr>
            </w:r>
            <w:r w:rsidR="0076292E">
              <w:rPr>
                <w:noProof/>
                <w:webHidden/>
              </w:rPr>
              <w:fldChar w:fldCharType="separate"/>
            </w:r>
            <w:r w:rsidR="0076292E">
              <w:rPr>
                <w:noProof/>
                <w:webHidden/>
              </w:rPr>
              <w:t>16</w:t>
            </w:r>
            <w:r w:rsidR="0076292E">
              <w:rPr>
                <w:noProof/>
                <w:webHidden/>
              </w:rPr>
              <w:fldChar w:fldCharType="end"/>
            </w:r>
          </w:hyperlink>
        </w:p>
        <w:p w14:paraId="1520D0CC" w14:textId="27B7542E" w:rsidR="0076292E" w:rsidRDefault="00000000">
          <w:pPr>
            <w:pStyle w:val="TOC2"/>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35" w:history="1">
            <w:r w:rsidR="0076292E" w:rsidRPr="0006390C">
              <w:rPr>
                <w:rStyle w:val="Hyperlink"/>
                <w:rFonts w:eastAsia="Calibri"/>
                <w:noProof/>
                <w:lang w:val="en-IN" w:eastAsia="en-IN"/>
              </w:rPr>
              <w:t>5.6</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rFonts w:eastAsia="Segoe UI"/>
                <w:noProof/>
                <w:lang w:val="en-IN" w:eastAsia="en-IN"/>
              </w:rPr>
              <w:t>Docker Stop</w:t>
            </w:r>
            <w:r w:rsidR="0076292E">
              <w:rPr>
                <w:noProof/>
                <w:webHidden/>
              </w:rPr>
              <w:tab/>
            </w:r>
            <w:r w:rsidR="0076292E">
              <w:rPr>
                <w:noProof/>
                <w:webHidden/>
              </w:rPr>
              <w:fldChar w:fldCharType="begin"/>
            </w:r>
            <w:r w:rsidR="0076292E">
              <w:rPr>
                <w:noProof/>
                <w:webHidden/>
              </w:rPr>
              <w:instrText xml:space="preserve"> PAGEREF _Toc172585435 \h </w:instrText>
            </w:r>
            <w:r w:rsidR="0076292E">
              <w:rPr>
                <w:noProof/>
                <w:webHidden/>
              </w:rPr>
            </w:r>
            <w:r w:rsidR="0076292E">
              <w:rPr>
                <w:noProof/>
                <w:webHidden/>
              </w:rPr>
              <w:fldChar w:fldCharType="separate"/>
            </w:r>
            <w:r w:rsidR="0076292E">
              <w:rPr>
                <w:noProof/>
                <w:webHidden/>
              </w:rPr>
              <w:t>17</w:t>
            </w:r>
            <w:r w:rsidR="0076292E">
              <w:rPr>
                <w:noProof/>
                <w:webHidden/>
              </w:rPr>
              <w:fldChar w:fldCharType="end"/>
            </w:r>
          </w:hyperlink>
        </w:p>
        <w:p w14:paraId="26F6EF23" w14:textId="07EEFF10" w:rsidR="0076292E" w:rsidRDefault="00000000">
          <w:pPr>
            <w:pStyle w:val="TOC2"/>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36" w:history="1">
            <w:r w:rsidR="0076292E" w:rsidRPr="0006390C">
              <w:rPr>
                <w:rStyle w:val="Hyperlink"/>
                <w:rFonts w:eastAsia="Calibri"/>
                <w:noProof/>
                <w:lang w:val="en-IN" w:eastAsia="en-IN"/>
              </w:rPr>
              <w:t>5.7</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rFonts w:eastAsia="Segoe UI"/>
                <w:noProof/>
                <w:lang w:val="en-IN" w:eastAsia="en-IN"/>
              </w:rPr>
              <w:t>Docker RM (Remove Container)</w:t>
            </w:r>
            <w:r w:rsidR="0076292E">
              <w:rPr>
                <w:noProof/>
                <w:webHidden/>
              </w:rPr>
              <w:tab/>
            </w:r>
            <w:r w:rsidR="0076292E">
              <w:rPr>
                <w:noProof/>
                <w:webHidden/>
              </w:rPr>
              <w:fldChar w:fldCharType="begin"/>
            </w:r>
            <w:r w:rsidR="0076292E">
              <w:rPr>
                <w:noProof/>
                <w:webHidden/>
              </w:rPr>
              <w:instrText xml:space="preserve"> PAGEREF _Toc172585436 \h </w:instrText>
            </w:r>
            <w:r w:rsidR="0076292E">
              <w:rPr>
                <w:noProof/>
                <w:webHidden/>
              </w:rPr>
            </w:r>
            <w:r w:rsidR="0076292E">
              <w:rPr>
                <w:noProof/>
                <w:webHidden/>
              </w:rPr>
              <w:fldChar w:fldCharType="separate"/>
            </w:r>
            <w:r w:rsidR="0076292E">
              <w:rPr>
                <w:noProof/>
                <w:webHidden/>
              </w:rPr>
              <w:t>17</w:t>
            </w:r>
            <w:r w:rsidR="0076292E">
              <w:rPr>
                <w:noProof/>
                <w:webHidden/>
              </w:rPr>
              <w:fldChar w:fldCharType="end"/>
            </w:r>
          </w:hyperlink>
        </w:p>
        <w:p w14:paraId="6A40E110" w14:textId="6D0DF280" w:rsidR="0076292E" w:rsidRDefault="00000000">
          <w:pPr>
            <w:pStyle w:val="TOC2"/>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37" w:history="1">
            <w:r w:rsidR="0076292E" w:rsidRPr="0006390C">
              <w:rPr>
                <w:rStyle w:val="Hyperlink"/>
                <w:rFonts w:eastAsia="Calibri"/>
                <w:noProof/>
                <w:lang w:val="en-IN" w:eastAsia="en-IN"/>
              </w:rPr>
              <w:t>5.8</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rFonts w:eastAsia="Segoe UI"/>
                <w:noProof/>
                <w:lang w:val="en-IN" w:eastAsia="en-IN"/>
              </w:rPr>
              <w:t>Docker RMI (Remove Image)</w:t>
            </w:r>
            <w:r w:rsidR="0076292E">
              <w:rPr>
                <w:noProof/>
                <w:webHidden/>
              </w:rPr>
              <w:tab/>
            </w:r>
            <w:r w:rsidR="0076292E">
              <w:rPr>
                <w:noProof/>
                <w:webHidden/>
              </w:rPr>
              <w:fldChar w:fldCharType="begin"/>
            </w:r>
            <w:r w:rsidR="0076292E">
              <w:rPr>
                <w:noProof/>
                <w:webHidden/>
              </w:rPr>
              <w:instrText xml:space="preserve"> PAGEREF _Toc172585437 \h </w:instrText>
            </w:r>
            <w:r w:rsidR="0076292E">
              <w:rPr>
                <w:noProof/>
                <w:webHidden/>
              </w:rPr>
            </w:r>
            <w:r w:rsidR="0076292E">
              <w:rPr>
                <w:noProof/>
                <w:webHidden/>
              </w:rPr>
              <w:fldChar w:fldCharType="separate"/>
            </w:r>
            <w:r w:rsidR="0076292E">
              <w:rPr>
                <w:noProof/>
                <w:webHidden/>
              </w:rPr>
              <w:t>17</w:t>
            </w:r>
            <w:r w:rsidR="0076292E">
              <w:rPr>
                <w:noProof/>
                <w:webHidden/>
              </w:rPr>
              <w:fldChar w:fldCharType="end"/>
            </w:r>
          </w:hyperlink>
        </w:p>
        <w:p w14:paraId="56070A5D" w14:textId="3BF0436A" w:rsidR="0076292E" w:rsidRDefault="00000000">
          <w:pPr>
            <w:pStyle w:val="TOC2"/>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38" w:history="1">
            <w:r w:rsidR="0076292E" w:rsidRPr="0006390C">
              <w:rPr>
                <w:rStyle w:val="Hyperlink"/>
                <w:rFonts w:eastAsia="Calibri"/>
                <w:noProof/>
                <w:lang w:val="en-IN" w:eastAsia="en-IN"/>
              </w:rPr>
              <w:t>5.9</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rFonts w:eastAsia="Segoe UI"/>
                <w:noProof/>
                <w:lang w:val="en-IN" w:eastAsia="en-IN"/>
              </w:rPr>
              <w:t>Docker Build</w:t>
            </w:r>
            <w:r w:rsidR="0076292E">
              <w:rPr>
                <w:noProof/>
                <w:webHidden/>
              </w:rPr>
              <w:tab/>
            </w:r>
            <w:r w:rsidR="0076292E">
              <w:rPr>
                <w:noProof/>
                <w:webHidden/>
              </w:rPr>
              <w:fldChar w:fldCharType="begin"/>
            </w:r>
            <w:r w:rsidR="0076292E">
              <w:rPr>
                <w:noProof/>
                <w:webHidden/>
              </w:rPr>
              <w:instrText xml:space="preserve"> PAGEREF _Toc172585438 \h </w:instrText>
            </w:r>
            <w:r w:rsidR="0076292E">
              <w:rPr>
                <w:noProof/>
                <w:webHidden/>
              </w:rPr>
            </w:r>
            <w:r w:rsidR="0076292E">
              <w:rPr>
                <w:noProof/>
                <w:webHidden/>
              </w:rPr>
              <w:fldChar w:fldCharType="separate"/>
            </w:r>
            <w:r w:rsidR="0076292E">
              <w:rPr>
                <w:noProof/>
                <w:webHidden/>
              </w:rPr>
              <w:t>18</w:t>
            </w:r>
            <w:r w:rsidR="0076292E">
              <w:rPr>
                <w:noProof/>
                <w:webHidden/>
              </w:rPr>
              <w:fldChar w:fldCharType="end"/>
            </w:r>
          </w:hyperlink>
        </w:p>
        <w:p w14:paraId="67256CAC" w14:textId="38D55929" w:rsidR="0076292E" w:rsidRDefault="00000000">
          <w:pPr>
            <w:pStyle w:val="TOC2"/>
            <w:tabs>
              <w:tab w:val="left" w:pos="100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39" w:history="1">
            <w:r w:rsidR="0076292E" w:rsidRPr="0006390C">
              <w:rPr>
                <w:rStyle w:val="Hyperlink"/>
                <w:rFonts w:eastAsia="Calibri"/>
                <w:noProof/>
                <w:lang w:val="en-IN" w:eastAsia="en-IN"/>
              </w:rPr>
              <w:t>5.10</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rFonts w:eastAsia="Segoe UI"/>
                <w:noProof/>
                <w:lang w:val="en-IN" w:eastAsia="en-IN"/>
              </w:rPr>
              <w:t>Docker Push</w:t>
            </w:r>
            <w:r w:rsidR="0076292E">
              <w:rPr>
                <w:noProof/>
                <w:webHidden/>
              </w:rPr>
              <w:tab/>
            </w:r>
            <w:r w:rsidR="0076292E">
              <w:rPr>
                <w:noProof/>
                <w:webHidden/>
              </w:rPr>
              <w:fldChar w:fldCharType="begin"/>
            </w:r>
            <w:r w:rsidR="0076292E">
              <w:rPr>
                <w:noProof/>
                <w:webHidden/>
              </w:rPr>
              <w:instrText xml:space="preserve"> PAGEREF _Toc172585439 \h </w:instrText>
            </w:r>
            <w:r w:rsidR="0076292E">
              <w:rPr>
                <w:noProof/>
                <w:webHidden/>
              </w:rPr>
            </w:r>
            <w:r w:rsidR="0076292E">
              <w:rPr>
                <w:noProof/>
                <w:webHidden/>
              </w:rPr>
              <w:fldChar w:fldCharType="separate"/>
            </w:r>
            <w:r w:rsidR="0076292E">
              <w:rPr>
                <w:noProof/>
                <w:webHidden/>
              </w:rPr>
              <w:t>18</w:t>
            </w:r>
            <w:r w:rsidR="0076292E">
              <w:rPr>
                <w:noProof/>
                <w:webHidden/>
              </w:rPr>
              <w:fldChar w:fldCharType="end"/>
            </w:r>
          </w:hyperlink>
        </w:p>
        <w:p w14:paraId="21C6E8FD" w14:textId="55E27A88" w:rsidR="0076292E" w:rsidRDefault="00000000">
          <w:pPr>
            <w:pStyle w:val="TOC2"/>
            <w:tabs>
              <w:tab w:val="left" w:pos="100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40" w:history="1">
            <w:r w:rsidR="0076292E" w:rsidRPr="0006390C">
              <w:rPr>
                <w:rStyle w:val="Hyperlink"/>
                <w:rFonts w:eastAsia="Calibri"/>
                <w:noProof/>
                <w:lang w:val="en-IN" w:eastAsia="en-IN"/>
              </w:rPr>
              <w:t>5.11</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rFonts w:eastAsia="Segoe UI"/>
                <w:noProof/>
                <w:lang w:val="en-IN" w:eastAsia="en-IN"/>
              </w:rPr>
              <w:t>Docker Exec</w:t>
            </w:r>
            <w:r w:rsidR="0076292E">
              <w:rPr>
                <w:noProof/>
                <w:webHidden/>
              </w:rPr>
              <w:tab/>
            </w:r>
            <w:r w:rsidR="0076292E">
              <w:rPr>
                <w:noProof/>
                <w:webHidden/>
              </w:rPr>
              <w:fldChar w:fldCharType="begin"/>
            </w:r>
            <w:r w:rsidR="0076292E">
              <w:rPr>
                <w:noProof/>
                <w:webHidden/>
              </w:rPr>
              <w:instrText xml:space="preserve"> PAGEREF _Toc172585440 \h </w:instrText>
            </w:r>
            <w:r w:rsidR="0076292E">
              <w:rPr>
                <w:noProof/>
                <w:webHidden/>
              </w:rPr>
            </w:r>
            <w:r w:rsidR="0076292E">
              <w:rPr>
                <w:noProof/>
                <w:webHidden/>
              </w:rPr>
              <w:fldChar w:fldCharType="separate"/>
            </w:r>
            <w:r w:rsidR="0076292E">
              <w:rPr>
                <w:noProof/>
                <w:webHidden/>
              </w:rPr>
              <w:t>18</w:t>
            </w:r>
            <w:r w:rsidR="0076292E">
              <w:rPr>
                <w:noProof/>
                <w:webHidden/>
              </w:rPr>
              <w:fldChar w:fldCharType="end"/>
            </w:r>
          </w:hyperlink>
        </w:p>
        <w:p w14:paraId="66E4F7F7" w14:textId="7462981F" w:rsidR="0076292E" w:rsidRDefault="00000000">
          <w:pPr>
            <w:pStyle w:val="TOC2"/>
            <w:tabs>
              <w:tab w:val="left" w:pos="100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41" w:history="1">
            <w:r w:rsidR="0076292E" w:rsidRPr="0006390C">
              <w:rPr>
                <w:rStyle w:val="Hyperlink"/>
                <w:rFonts w:eastAsia="Calibri"/>
                <w:noProof/>
                <w:lang w:val="en-IN" w:eastAsia="en-IN"/>
              </w:rPr>
              <w:t>5.12</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rFonts w:eastAsia="Calibri"/>
                <w:noProof/>
                <w:lang w:val="en-IN" w:eastAsia="en-IN"/>
              </w:rPr>
              <w:t>Docker Port</w:t>
            </w:r>
            <w:r w:rsidR="0076292E">
              <w:rPr>
                <w:noProof/>
                <w:webHidden/>
              </w:rPr>
              <w:tab/>
            </w:r>
            <w:r w:rsidR="0076292E">
              <w:rPr>
                <w:noProof/>
                <w:webHidden/>
              </w:rPr>
              <w:fldChar w:fldCharType="begin"/>
            </w:r>
            <w:r w:rsidR="0076292E">
              <w:rPr>
                <w:noProof/>
                <w:webHidden/>
              </w:rPr>
              <w:instrText xml:space="preserve"> PAGEREF _Toc172585441 \h </w:instrText>
            </w:r>
            <w:r w:rsidR="0076292E">
              <w:rPr>
                <w:noProof/>
                <w:webHidden/>
              </w:rPr>
            </w:r>
            <w:r w:rsidR="0076292E">
              <w:rPr>
                <w:noProof/>
                <w:webHidden/>
              </w:rPr>
              <w:fldChar w:fldCharType="separate"/>
            </w:r>
            <w:r w:rsidR="0076292E">
              <w:rPr>
                <w:noProof/>
                <w:webHidden/>
              </w:rPr>
              <w:t>18</w:t>
            </w:r>
            <w:r w:rsidR="0076292E">
              <w:rPr>
                <w:noProof/>
                <w:webHidden/>
              </w:rPr>
              <w:fldChar w:fldCharType="end"/>
            </w:r>
          </w:hyperlink>
        </w:p>
        <w:p w14:paraId="7909B890" w14:textId="1588FD56" w:rsidR="0076292E" w:rsidRDefault="00000000">
          <w:pPr>
            <w:pStyle w:val="TOC2"/>
            <w:tabs>
              <w:tab w:val="left" w:pos="100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42" w:history="1">
            <w:r w:rsidR="0076292E" w:rsidRPr="0006390C">
              <w:rPr>
                <w:rStyle w:val="Hyperlink"/>
                <w:rFonts w:eastAsia="Calibri"/>
                <w:noProof/>
                <w:lang w:val="en-IN" w:eastAsia="en-IN"/>
              </w:rPr>
              <w:t>5.13</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rFonts w:eastAsia="Calibri"/>
                <w:noProof/>
                <w:lang w:val="en-IN" w:eastAsia="en-IN"/>
              </w:rPr>
              <w:t>Docker stats</w:t>
            </w:r>
            <w:r w:rsidR="0076292E">
              <w:rPr>
                <w:noProof/>
                <w:webHidden/>
              </w:rPr>
              <w:tab/>
            </w:r>
            <w:r w:rsidR="0076292E">
              <w:rPr>
                <w:noProof/>
                <w:webHidden/>
              </w:rPr>
              <w:fldChar w:fldCharType="begin"/>
            </w:r>
            <w:r w:rsidR="0076292E">
              <w:rPr>
                <w:noProof/>
                <w:webHidden/>
              </w:rPr>
              <w:instrText xml:space="preserve"> PAGEREF _Toc172585442 \h </w:instrText>
            </w:r>
            <w:r w:rsidR="0076292E">
              <w:rPr>
                <w:noProof/>
                <w:webHidden/>
              </w:rPr>
            </w:r>
            <w:r w:rsidR="0076292E">
              <w:rPr>
                <w:noProof/>
                <w:webHidden/>
              </w:rPr>
              <w:fldChar w:fldCharType="separate"/>
            </w:r>
            <w:r w:rsidR="0076292E">
              <w:rPr>
                <w:noProof/>
                <w:webHidden/>
              </w:rPr>
              <w:t>18</w:t>
            </w:r>
            <w:r w:rsidR="0076292E">
              <w:rPr>
                <w:noProof/>
                <w:webHidden/>
              </w:rPr>
              <w:fldChar w:fldCharType="end"/>
            </w:r>
          </w:hyperlink>
        </w:p>
        <w:p w14:paraId="04FA537E" w14:textId="1E42EFD1" w:rsidR="0076292E" w:rsidRDefault="00000000">
          <w:pPr>
            <w:pStyle w:val="TOC2"/>
            <w:tabs>
              <w:tab w:val="left" w:pos="100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43" w:history="1">
            <w:r w:rsidR="0076292E" w:rsidRPr="0006390C">
              <w:rPr>
                <w:rStyle w:val="Hyperlink"/>
                <w:rFonts w:eastAsia="Segoe UI"/>
                <w:noProof/>
                <w:lang w:val="en-IN" w:eastAsia="en-IN"/>
              </w:rPr>
              <w:t>5.14</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rFonts w:eastAsia="Segoe UI"/>
                <w:noProof/>
                <w:lang w:val="en-IN" w:eastAsia="en-IN"/>
              </w:rPr>
              <w:t>Docker Inspect</w:t>
            </w:r>
            <w:r w:rsidR="0076292E">
              <w:rPr>
                <w:noProof/>
                <w:webHidden/>
              </w:rPr>
              <w:tab/>
            </w:r>
            <w:r w:rsidR="0076292E">
              <w:rPr>
                <w:noProof/>
                <w:webHidden/>
              </w:rPr>
              <w:fldChar w:fldCharType="begin"/>
            </w:r>
            <w:r w:rsidR="0076292E">
              <w:rPr>
                <w:noProof/>
                <w:webHidden/>
              </w:rPr>
              <w:instrText xml:space="preserve"> PAGEREF _Toc172585443 \h </w:instrText>
            </w:r>
            <w:r w:rsidR="0076292E">
              <w:rPr>
                <w:noProof/>
                <w:webHidden/>
              </w:rPr>
            </w:r>
            <w:r w:rsidR="0076292E">
              <w:rPr>
                <w:noProof/>
                <w:webHidden/>
              </w:rPr>
              <w:fldChar w:fldCharType="separate"/>
            </w:r>
            <w:r w:rsidR="0076292E">
              <w:rPr>
                <w:noProof/>
                <w:webHidden/>
              </w:rPr>
              <w:t>18</w:t>
            </w:r>
            <w:r w:rsidR="0076292E">
              <w:rPr>
                <w:noProof/>
                <w:webHidden/>
              </w:rPr>
              <w:fldChar w:fldCharType="end"/>
            </w:r>
          </w:hyperlink>
        </w:p>
        <w:p w14:paraId="1261C0E6" w14:textId="4FE4B50D" w:rsidR="0076292E" w:rsidRDefault="00000000">
          <w:pPr>
            <w:pStyle w:val="TOC1"/>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44" w:history="1">
            <w:r w:rsidR="0076292E" w:rsidRPr="0006390C">
              <w:rPr>
                <w:rStyle w:val="Hyperlink"/>
                <w:noProof/>
                <w:lang w:val="en-IN"/>
              </w:rPr>
              <w:t>6</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noProof/>
                <w:lang w:val="en-IN"/>
              </w:rPr>
              <w:t>Three WAYS TO USE Docker</w:t>
            </w:r>
            <w:r w:rsidR="0076292E">
              <w:rPr>
                <w:noProof/>
                <w:webHidden/>
              </w:rPr>
              <w:tab/>
            </w:r>
            <w:r w:rsidR="0076292E">
              <w:rPr>
                <w:noProof/>
                <w:webHidden/>
              </w:rPr>
              <w:fldChar w:fldCharType="begin"/>
            </w:r>
            <w:r w:rsidR="0076292E">
              <w:rPr>
                <w:noProof/>
                <w:webHidden/>
              </w:rPr>
              <w:instrText xml:space="preserve"> PAGEREF _Toc172585444 \h </w:instrText>
            </w:r>
            <w:r w:rsidR="0076292E">
              <w:rPr>
                <w:noProof/>
                <w:webHidden/>
              </w:rPr>
            </w:r>
            <w:r w:rsidR="0076292E">
              <w:rPr>
                <w:noProof/>
                <w:webHidden/>
              </w:rPr>
              <w:fldChar w:fldCharType="separate"/>
            </w:r>
            <w:r w:rsidR="0076292E">
              <w:rPr>
                <w:noProof/>
                <w:webHidden/>
              </w:rPr>
              <w:t>19</w:t>
            </w:r>
            <w:r w:rsidR="0076292E">
              <w:rPr>
                <w:noProof/>
                <w:webHidden/>
              </w:rPr>
              <w:fldChar w:fldCharType="end"/>
            </w:r>
          </w:hyperlink>
        </w:p>
        <w:p w14:paraId="4B31ECE7" w14:textId="23AF5B60" w:rsidR="0076292E" w:rsidRDefault="00000000">
          <w:pPr>
            <w:pStyle w:val="TOC2"/>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45" w:history="1">
            <w:r w:rsidR="0076292E" w:rsidRPr="0006390C">
              <w:rPr>
                <w:rStyle w:val="Hyperlink"/>
                <w:noProof/>
                <w:lang w:val="en-IN"/>
              </w:rPr>
              <w:t>6.1</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noProof/>
                <w:lang w:val="en-IN"/>
              </w:rPr>
              <w:t>Run Docker containers</w:t>
            </w:r>
            <w:r w:rsidR="0076292E">
              <w:rPr>
                <w:noProof/>
                <w:webHidden/>
              </w:rPr>
              <w:tab/>
            </w:r>
            <w:r w:rsidR="0076292E">
              <w:rPr>
                <w:noProof/>
                <w:webHidden/>
              </w:rPr>
              <w:fldChar w:fldCharType="begin"/>
            </w:r>
            <w:r w:rsidR="0076292E">
              <w:rPr>
                <w:noProof/>
                <w:webHidden/>
              </w:rPr>
              <w:instrText xml:space="preserve"> PAGEREF _Toc172585445 \h </w:instrText>
            </w:r>
            <w:r w:rsidR="0076292E">
              <w:rPr>
                <w:noProof/>
                <w:webHidden/>
              </w:rPr>
            </w:r>
            <w:r w:rsidR="0076292E">
              <w:rPr>
                <w:noProof/>
                <w:webHidden/>
              </w:rPr>
              <w:fldChar w:fldCharType="separate"/>
            </w:r>
            <w:r w:rsidR="0076292E">
              <w:rPr>
                <w:noProof/>
                <w:webHidden/>
              </w:rPr>
              <w:t>19</w:t>
            </w:r>
            <w:r w:rsidR="0076292E">
              <w:rPr>
                <w:noProof/>
                <w:webHidden/>
              </w:rPr>
              <w:fldChar w:fldCharType="end"/>
            </w:r>
          </w:hyperlink>
        </w:p>
        <w:p w14:paraId="555A4058" w14:textId="69F5B7B0" w:rsidR="0076292E" w:rsidRDefault="00000000">
          <w:pPr>
            <w:pStyle w:val="TOC3"/>
            <w:rPr>
              <w:rFonts w:asciiTheme="minorHAnsi" w:eastAsiaTheme="minorEastAsia" w:hAnsiTheme="minorHAnsi" w:cstheme="minorBidi"/>
              <w:noProof/>
              <w:kern w:val="2"/>
              <w:szCs w:val="22"/>
              <w:lang w:val="en-IN" w:eastAsia="en-IN"/>
              <w14:ligatures w14:val="standardContextual"/>
            </w:rPr>
          </w:pPr>
          <w:hyperlink w:anchor="_Toc172585446" w:history="1">
            <w:r w:rsidR="0076292E" w:rsidRPr="0006390C">
              <w:rPr>
                <w:rStyle w:val="Hyperlink"/>
                <w:noProof/>
                <w:lang w:val="en-IN"/>
              </w:rPr>
              <w:t>Create and Open NGINIX website by running NGINIX Container on docker with the Help of AWS EC2 (ubuntu AMI) virtual machine.</w:t>
            </w:r>
            <w:r w:rsidR="0076292E">
              <w:rPr>
                <w:noProof/>
                <w:webHidden/>
              </w:rPr>
              <w:tab/>
            </w:r>
            <w:r w:rsidR="0076292E">
              <w:rPr>
                <w:noProof/>
                <w:webHidden/>
              </w:rPr>
              <w:fldChar w:fldCharType="begin"/>
            </w:r>
            <w:r w:rsidR="0076292E">
              <w:rPr>
                <w:noProof/>
                <w:webHidden/>
              </w:rPr>
              <w:instrText xml:space="preserve"> PAGEREF _Toc172585446 \h </w:instrText>
            </w:r>
            <w:r w:rsidR="0076292E">
              <w:rPr>
                <w:noProof/>
                <w:webHidden/>
              </w:rPr>
            </w:r>
            <w:r w:rsidR="0076292E">
              <w:rPr>
                <w:noProof/>
                <w:webHidden/>
              </w:rPr>
              <w:fldChar w:fldCharType="separate"/>
            </w:r>
            <w:r w:rsidR="0076292E">
              <w:rPr>
                <w:noProof/>
                <w:webHidden/>
              </w:rPr>
              <w:t>19</w:t>
            </w:r>
            <w:r w:rsidR="0076292E">
              <w:rPr>
                <w:noProof/>
                <w:webHidden/>
              </w:rPr>
              <w:fldChar w:fldCharType="end"/>
            </w:r>
          </w:hyperlink>
        </w:p>
        <w:p w14:paraId="0263556D" w14:textId="70B3B4CB" w:rsidR="0076292E" w:rsidRDefault="00000000">
          <w:pPr>
            <w:pStyle w:val="TOC3"/>
            <w:rPr>
              <w:rFonts w:asciiTheme="minorHAnsi" w:eastAsiaTheme="minorEastAsia" w:hAnsiTheme="minorHAnsi" w:cstheme="minorBidi"/>
              <w:noProof/>
              <w:kern w:val="2"/>
              <w:szCs w:val="22"/>
              <w:lang w:val="en-IN" w:eastAsia="en-IN"/>
              <w14:ligatures w14:val="standardContextual"/>
            </w:rPr>
          </w:pPr>
          <w:hyperlink w:anchor="_Toc172585447" w:history="1">
            <w:r w:rsidR="0076292E" w:rsidRPr="0006390C">
              <w:rPr>
                <w:rStyle w:val="Hyperlink"/>
                <w:noProof/>
                <w:lang w:val="en-IN"/>
              </w:rPr>
              <w:t>6.1.1</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noProof/>
                <w:lang w:val="en-IN"/>
              </w:rPr>
              <w:t>Launch an EC2 Instance:</w:t>
            </w:r>
            <w:r w:rsidR="0076292E">
              <w:rPr>
                <w:noProof/>
                <w:webHidden/>
              </w:rPr>
              <w:tab/>
            </w:r>
            <w:r w:rsidR="0076292E">
              <w:rPr>
                <w:noProof/>
                <w:webHidden/>
              </w:rPr>
              <w:fldChar w:fldCharType="begin"/>
            </w:r>
            <w:r w:rsidR="0076292E">
              <w:rPr>
                <w:noProof/>
                <w:webHidden/>
              </w:rPr>
              <w:instrText xml:space="preserve"> PAGEREF _Toc172585447 \h </w:instrText>
            </w:r>
            <w:r w:rsidR="0076292E">
              <w:rPr>
                <w:noProof/>
                <w:webHidden/>
              </w:rPr>
            </w:r>
            <w:r w:rsidR="0076292E">
              <w:rPr>
                <w:noProof/>
                <w:webHidden/>
              </w:rPr>
              <w:fldChar w:fldCharType="separate"/>
            </w:r>
            <w:r w:rsidR="0076292E">
              <w:rPr>
                <w:noProof/>
                <w:webHidden/>
              </w:rPr>
              <w:t>19</w:t>
            </w:r>
            <w:r w:rsidR="0076292E">
              <w:rPr>
                <w:noProof/>
                <w:webHidden/>
              </w:rPr>
              <w:fldChar w:fldCharType="end"/>
            </w:r>
          </w:hyperlink>
        </w:p>
        <w:p w14:paraId="37D0E7D4" w14:textId="3474FDA8" w:rsidR="0076292E" w:rsidRDefault="00000000">
          <w:pPr>
            <w:pStyle w:val="TOC3"/>
            <w:rPr>
              <w:rFonts w:asciiTheme="minorHAnsi" w:eastAsiaTheme="minorEastAsia" w:hAnsiTheme="minorHAnsi" w:cstheme="minorBidi"/>
              <w:noProof/>
              <w:kern w:val="2"/>
              <w:szCs w:val="22"/>
              <w:lang w:val="en-IN" w:eastAsia="en-IN"/>
              <w14:ligatures w14:val="standardContextual"/>
            </w:rPr>
          </w:pPr>
          <w:hyperlink w:anchor="_Toc172585448" w:history="1">
            <w:r w:rsidR="0076292E" w:rsidRPr="0006390C">
              <w:rPr>
                <w:rStyle w:val="Hyperlink"/>
                <w:noProof/>
                <w:lang w:val="en-IN"/>
              </w:rPr>
              <w:t>6.1.2</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noProof/>
                <w:lang w:val="en-IN"/>
              </w:rPr>
              <w:t>Connect to the EC2 Instance</w:t>
            </w:r>
            <w:r w:rsidR="0076292E">
              <w:rPr>
                <w:noProof/>
                <w:webHidden/>
              </w:rPr>
              <w:tab/>
            </w:r>
            <w:r w:rsidR="0076292E">
              <w:rPr>
                <w:noProof/>
                <w:webHidden/>
              </w:rPr>
              <w:fldChar w:fldCharType="begin"/>
            </w:r>
            <w:r w:rsidR="0076292E">
              <w:rPr>
                <w:noProof/>
                <w:webHidden/>
              </w:rPr>
              <w:instrText xml:space="preserve"> PAGEREF _Toc172585448 \h </w:instrText>
            </w:r>
            <w:r w:rsidR="0076292E">
              <w:rPr>
                <w:noProof/>
                <w:webHidden/>
              </w:rPr>
            </w:r>
            <w:r w:rsidR="0076292E">
              <w:rPr>
                <w:noProof/>
                <w:webHidden/>
              </w:rPr>
              <w:fldChar w:fldCharType="separate"/>
            </w:r>
            <w:r w:rsidR="0076292E">
              <w:rPr>
                <w:noProof/>
                <w:webHidden/>
              </w:rPr>
              <w:t>19</w:t>
            </w:r>
            <w:r w:rsidR="0076292E">
              <w:rPr>
                <w:noProof/>
                <w:webHidden/>
              </w:rPr>
              <w:fldChar w:fldCharType="end"/>
            </w:r>
          </w:hyperlink>
        </w:p>
        <w:p w14:paraId="645A7074" w14:textId="7EECAD8D" w:rsidR="0076292E" w:rsidRDefault="00000000">
          <w:pPr>
            <w:pStyle w:val="TOC3"/>
            <w:rPr>
              <w:rFonts w:asciiTheme="minorHAnsi" w:eastAsiaTheme="minorEastAsia" w:hAnsiTheme="minorHAnsi" w:cstheme="minorBidi"/>
              <w:noProof/>
              <w:kern w:val="2"/>
              <w:szCs w:val="22"/>
              <w:lang w:val="en-IN" w:eastAsia="en-IN"/>
              <w14:ligatures w14:val="standardContextual"/>
            </w:rPr>
          </w:pPr>
          <w:hyperlink w:anchor="_Toc172585449" w:history="1">
            <w:r w:rsidR="0076292E" w:rsidRPr="0006390C">
              <w:rPr>
                <w:rStyle w:val="Hyperlink"/>
                <w:noProof/>
                <w:lang w:val="en-IN"/>
              </w:rPr>
              <w:t>6.1.3</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noProof/>
                <w:lang w:val="en-IN"/>
              </w:rPr>
              <w:t>Install Docker on EC2 Instance</w:t>
            </w:r>
            <w:r w:rsidR="0076292E">
              <w:rPr>
                <w:noProof/>
                <w:webHidden/>
              </w:rPr>
              <w:tab/>
            </w:r>
            <w:r w:rsidR="0076292E">
              <w:rPr>
                <w:noProof/>
                <w:webHidden/>
              </w:rPr>
              <w:fldChar w:fldCharType="begin"/>
            </w:r>
            <w:r w:rsidR="0076292E">
              <w:rPr>
                <w:noProof/>
                <w:webHidden/>
              </w:rPr>
              <w:instrText xml:space="preserve"> PAGEREF _Toc172585449 \h </w:instrText>
            </w:r>
            <w:r w:rsidR="0076292E">
              <w:rPr>
                <w:noProof/>
                <w:webHidden/>
              </w:rPr>
            </w:r>
            <w:r w:rsidR="0076292E">
              <w:rPr>
                <w:noProof/>
                <w:webHidden/>
              </w:rPr>
              <w:fldChar w:fldCharType="separate"/>
            </w:r>
            <w:r w:rsidR="0076292E">
              <w:rPr>
                <w:noProof/>
                <w:webHidden/>
              </w:rPr>
              <w:t>19</w:t>
            </w:r>
            <w:r w:rsidR="0076292E">
              <w:rPr>
                <w:noProof/>
                <w:webHidden/>
              </w:rPr>
              <w:fldChar w:fldCharType="end"/>
            </w:r>
          </w:hyperlink>
        </w:p>
        <w:p w14:paraId="7C990B12" w14:textId="491C6022" w:rsidR="0076292E" w:rsidRDefault="00000000">
          <w:pPr>
            <w:pStyle w:val="TOC3"/>
            <w:rPr>
              <w:rFonts w:asciiTheme="minorHAnsi" w:eastAsiaTheme="minorEastAsia" w:hAnsiTheme="minorHAnsi" w:cstheme="minorBidi"/>
              <w:noProof/>
              <w:kern w:val="2"/>
              <w:szCs w:val="22"/>
              <w:lang w:val="en-IN" w:eastAsia="en-IN"/>
              <w14:ligatures w14:val="standardContextual"/>
            </w:rPr>
          </w:pPr>
          <w:hyperlink w:anchor="_Toc172585450" w:history="1">
            <w:r w:rsidR="0076292E" w:rsidRPr="0006390C">
              <w:rPr>
                <w:rStyle w:val="Hyperlink"/>
                <w:noProof/>
                <w:lang w:val="en-IN"/>
              </w:rPr>
              <w:t>6.1.4</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noProof/>
                <w:lang w:val="en-IN"/>
              </w:rPr>
              <w:t>Verify Docker Installation</w:t>
            </w:r>
            <w:r w:rsidR="0076292E">
              <w:rPr>
                <w:noProof/>
                <w:webHidden/>
              </w:rPr>
              <w:tab/>
            </w:r>
            <w:r w:rsidR="0076292E">
              <w:rPr>
                <w:noProof/>
                <w:webHidden/>
              </w:rPr>
              <w:fldChar w:fldCharType="begin"/>
            </w:r>
            <w:r w:rsidR="0076292E">
              <w:rPr>
                <w:noProof/>
                <w:webHidden/>
              </w:rPr>
              <w:instrText xml:space="preserve"> PAGEREF _Toc172585450 \h </w:instrText>
            </w:r>
            <w:r w:rsidR="0076292E">
              <w:rPr>
                <w:noProof/>
                <w:webHidden/>
              </w:rPr>
            </w:r>
            <w:r w:rsidR="0076292E">
              <w:rPr>
                <w:noProof/>
                <w:webHidden/>
              </w:rPr>
              <w:fldChar w:fldCharType="separate"/>
            </w:r>
            <w:r w:rsidR="0076292E">
              <w:rPr>
                <w:noProof/>
                <w:webHidden/>
              </w:rPr>
              <w:t>20</w:t>
            </w:r>
            <w:r w:rsidR="0076292E">
              <w:rPr>
                <w:noProof/>
                <w:webHidden/>
              </w:rPr>
              <w:fldChar w:fldCharType="end"/>
            </w:r>
          </w:hyperlink>
        </w:p>
        <w:p w14:paraId="164AB830" w14:textId="42BC8F28" w:rsidR="0076292E" w:rsidRDefault="00000000">
          <w:pPr>
            <w:pStyle w:val="TOC3"/>
            <w:rPr>
              <w:rFonts w:asciiTheme="minorHAnsi" w:eastAsiaTheme="minorEastAsia" w:hAnsiTheme="minorHAnsi" w:cstheme="minorBidi"/>
              <w:noProof/>
              <w:kern w:val="2"/>
              <w:szCs w:val="22"/>
              <w:lang w:val="en-IN" w:eastAsia="en-IN"/>
              <w14:ligatures w14:val="standardContextual"/>
            </w:rPr>
          </w:pPr>
          <w:hyperlink w:anchor="_Toc172585451" w:history="1">
            <w:r w:rsidR="0076292E" w:rsidRPr="0006390C">
              <w:rPr>
                <w:rStyle w:val="Hyperlink"/>
                <w:noProof/>
                <w:lang w:val="en-IN"/>
              </w:rPr>
              <w:t>6.1.5</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noProof/>
                <w:lang w:val="en-IN"/>
              </w:rPr>
              <w:t>Run a Simple Docker Container</w:t>
            </w:r>
            <w:r w:rsidR="0076292E">
              <w:rPr>
                <w:noProof/>
                <w:webHidden/>
              </w:rPr>
              <w:tab/>
            </w:r>
            <w:r w:rsidR="0076292E">
              <w:rPr>
                <w:noProof/>
                <w:webHidden/>
              </w:rPr>
              <w:fldChar w:fldCharType="begin"/>
            </w:r>
            <w:r w:rsidR="0076292E">
              <w:rPr>
                <w:noProof/>
                <w:webHidden/>
              </w:rPr>
              <w:instrText xml:space="preserve"> PAGEREF _Toc172585451 \h </w:instrText>
            </w:r>
            <w:r w:rsidR="0076292E">
              <w:rPr>
                <w:noProof/>
                <w:webHidden/>
              </w:rPr>
            </w:r>
            <w:r w:rsidR="0076292E">
              <w:rPr>
                <w:noProof/>
                <w:webHidden/>
              </w:rPr>
              <w:fldChar w:fldCharType="separate"/>
            </w:r>
            <w:r w:rsidR="0076292E">
              <w:rPr>
                <w:noProof/>
                <w:webHidden/>
              </w:rPr>
              <w:t>20</w:t>
            </w:r>
            <w:r w:rsidR="0076292E">
              <w:rPr>
                <w:noProof/>
                <w:webHidden/>
              </w:rPr>
              <w:fldChar w:fldCharType="end"/>
            </w:r>
          </w:hyperlink>
        </w:p>
        <w:p w14:paraId="4B88CCA6" w14:textId="4955087C" w:rsidR="0076292E" w:rsidRDefault="00000000">
          <w:pPr>
            <w:pStyle w:val="TOC3"/>
            <w:rPr>
              <w:rFonts w:asciiTheme="minorHAnsi" w:eastAsiaTheme="minorEastAsia" w:hAnsiTheme="minorHAnsi" w:cstheme="minorBidi"/>
              <w:noProof/>
              <w:kern w:val="2"/>
              <w:szCs w:val="22"/>
              <w:lang w:val="en-IN" w:eastAsia="en-IN"/>
              <w14:ligatures w14:val="standardContextual"/>
            </w:rPr>
          </w:pPr>
          <w:hyperlink w:anchor="_Toc172585452" w:history="1">
            <w:r w:rsidR="0076292E" w:rsidRPr="0006390C">
              <w:rPr>
                <w:rStyle w:val="Hyperlink"/>
                <w:noProof/>
                <w:lang w:val="en-IN"/>
              </w:rPr>
              <w:t>6.1.6</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noProof/>
                <w:lang w:val="en-IN"/>
              </w:rPr>
              <w:t>Access Nginx in the Browser</w:t>
            </w:r>
            <w:r w:rsidR="0076292E">
              <w:rPr>
                <w:noProof/>
                <w:webHidden/>
              </w:rPr>
              <w:tab/>
            </w:r>
            <w:r w:rsidR="0076292E">
              <w:rPr>
                <w:noProof/>
                <w:webHidden/>
              </w:rPr>
              <w:fldChar w:fldCharType="begin"/>
            </w:r>
            <w:r w:rsidR="0076292E">
              <w:rPr>
                <w:noProof/>
                <w:webHidden/>
              </w:rPr>
              <w:instrText xml:space="preserve"> PAGEREF _Toc172585452 \h </w:instrText>
            </w:r>
            <w:r w:rsidR="0076292E">
              <w:rPr>
                <w:noProof/>
                <w:webHidden/>
              </w:rPr>
            </w:r>
            <w:r w:rsidR="0076292E">
              <w:rPr>
                <w:noProof/>
                <w:webHidden/>
              </w:rPr>
              <w:fldChar w:fldCharType="separate"/>
            </w:r>
            <w:r w:rsidR="0076292E">
              <w:rPr>
                <w:noProof/>
                <w:webHidden/>
              </w:rPr>
              <w:t>21</w:t>
            </w:r>
            <w:r w:rsidR="0076292E">
              <w:rPr>
                <w:noProof/>
                <w:webHidden/>
              </w:rPr>
              <w:fldChar w:fldCharType="end"/>
            </w:r>
          </w:hyperlink>
        </w:p>
        <w:p w14:paraId="5A1FD385" w14:textId="3699CE23" w:rsidR="0076292E" w:rsidRDefault="00000000">
          <w:pPr>
            <w:pStyle w:val="TOC3"/>
            <w:rPr>
              <w:rFonts w:asciiTheme="minorHAnsi" w:eastAsiaTheme="minorEastAsia" w:hAnsiTheme="minorHAnsi" w:cstheme="minorBidi"/>
              <w:noProof/>
              <w:kern w:val="2"/>
              <w:szCs w:val="22"/>
              <w:lang w:val="en-IN" w:eastAsia="en-IN"/>
              <w14:ligatures w14:val="standardContextual"/>
            </w:rPr>
          </w:pPr>
          <w:hyperlink w:anchor="_Toc172585453" w:history="1">
            <w:r w:rsidR="0076292E" w:rsidRPr="0006390C">
              <w:rPr>
                <w:rStyle w:val="Hyperlink"/>
                <w:noProof/>
                <w:lang w:val="en-IN"/>
              </w:rPr>
              <w:t>6.1.7</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noProof/>
                <w:lang w:val="en-IN"/>
              </w:rPr>
              <w:t>Cleanup (Optional)</w:t>
            </w:r>
            <w:r w:rsidR="0076292E">
              <w:rPr>
                <w:noProof/>
                <w:webHidden/>
              </w:rPr>
              <w:tab/>
            </w:r>
            <w:r w:rsidR="0076292E">
              <w:rPr>
                <w:noProof/>
                <w:webHidden/>
              </w:rPr>
              <w:fldChar w:fldCharType="begin"/>
            </w:r>
            <w:r w:rsidR="0076292E">
              <w:rPr>
                <w:noProof/>
                <w:webHidden/>
              </w:rPr>
              <w:instrText xml:space="preserve"> PAGEREF _Toc172585453 \h </w:instrText>
            </w:r>
            <w:r w:rsidR="0076292E">
              <w:rPr>
                <w:noProof/>
                <w:webHidden/>
              </w:rPr>
            </w:r>
            <w:r w:rsidR="0076292E">
              <w:rPr>
                <w:noProof/>
                <w:webHidden/>
              </w:rPr>
              <w:fldChar w:fldCharType="separate"/>
            </w:r>
            <w:r w:rsidR="0076292E">
              <w:rPr>
                <w:noProof/>
                <w:webHidden/>
              </w:rPr>
              <w:t>21</w:t>
            </w:r>
            <w:r w:rsidR="0076292E">
              <w:rPr>
                <w:noProof/>
                <w:webHidden/>
              </w:rPr>
              <w:fldChar w:fldCharType="end"/>
            </w:r>
          </w:hyperlink>
        </w:p>
        <w:p w14:paraId="12027FA5" w14:textId="7D73375C" w:rsidR="0076292E" w:rsidRDefault="00000000">
          <w:pPr>
            <w:pStyle w:val="TOC2"/>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54" w:history="1">
            <w:r w:rsidR="0076292E" w:rsidRPr="0006390C">
              <w:rPr>
                <w:rStyle w:val="Hyperlink"/>
                <w:noProof/>
                <w:lang w:val="en-IN"/>
              </w:rPr>
              <w:t>6.2</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noProof/>
                <w:lang w:val="en-IN"/>
              </w:rPr>
              <w:t>Develop and build your application</w:t>
            </w:r>
            <w:r w:rsidR="0076292E">
              <w:rPr>
                <w:noProof/>
                <w:webHidden/>
              </w:rPr>
              <w:tab/>
            </w:r>
            <w:r w:rsidR="0076292E">
              <w:rPr>
                <w:noProof/>
                <w:webHidden/>
              </w:rPr>
              <w:fldChar w:fldCharType="begin"/>
            </w:r>
            <w:r w:rsidR="0076292E">
              <w:rPr>
                <w:noProof/>
                <w:webHidden/>
              </w:rPr>
              <w:instrText xml:space="preserve"> PAGEREF _Toc172585454 \h </w:instrText>
            </w:r>
            <w:r w:rsidR="0076292E">
              <w:rPr>
                <w:noProof/>
                <w:webHidden/>
              </w:rPr>
            </w:r>
            <w:r w:rsidR="0076292E">
              <w:rPr>
                <w:noProof/>
                <w:webHidden/>
              </w:rPr>
              <w:fldChar w:fldCharType="separate"/>
            </w:r>
            <w:r w:rsidR="0076292E">
              <w:rPr>
                <w:noProof/>
                <w:webHidden/>
              </w:rPr>
              <w:t>22</w:t>
            </w:r>
            <w:r w:rsidR="0076292E">
              <w:rPr>
                <w:noProof/>
                <w:webHidden/>
              </w:rPr>
              <w:fldChar w:fldCharType="end"/>
            </w:r>
          </w:hyperlink>
        </w:p>
        <w:p w14:paraId="04E786C1" w14:textId="2E7D5C74" w:rsidR="0076292E" w:rsidRDefault="00000000">
          <w:pPr>
            <w:pStyle w:val="TOC3"/>
            <w:rPr>
              <w:rFonts w:asciiTheme="minorHAnsi" w:eastAsiaTheme="minorEastAsia" w:hAnsiTheme="minorHAnsi" w:cstheme="minorBidi"/>
              <w:noProof/>
              <w:kern w:val="2"/>
              <w:szCs w:val="22"/>
              <w:lang w:val="en-IN" w:eastAsia="en-IN"/>
              <w14:ligatures w14:val="standardContextual"/>
            </w:rPr>
          </w:pPr>
          <w:hyperlink w:anchor="_Toc172585455" w:history="1">
            <w:r w:rsidR="0076292E" w:rsidRPr="0006390C">
              <w:rPr>
                <w:rStyle w:val="Hyperlink"/>
                <w:noProof/>
                <w:lang w:val="en-IN"/>
              </w:rPr>
              <w:t>Building a Python Web App</w:t>
            </w:r>
            <w:r w:rsidR="0076292E">
              <w:rPr>
                <w:noProof/>
                <w:webHidden/>
              </w:rPr>
              <w:tab/>
            </w:r>
            <w:r w:rsidR="0076292E">
              <w:rPr>
                <w:noProof/>
                <w:webHidden/>
              </w:rPr>
              <w:fldChar w:fldCharType="begin"/>
            </w:r>
            <w:r w:rsidR="0076292E">
              <w:rPr>
                <w:noProof/>
                <w:webHidden/>
              </w:rPr>
              <w:instrText xml:space="preserve"> PAGEREF _Toc172585455 \h </w:instrText>
            </w:r>
            <w:r w:rsidR="0076292E">
              <w:rPr>
                <w:noProof/>
                <w:webHidden/>
              </w:rPr>
            </w:r>
            <w:r w:rsidR="0076292E">
              <w:rPr>
                <w:noProof/>
                <w:webHidden/>
              </w:rPr>
              <w:fldChar w:fldCharType="separate"/>
            </w:r>
            <w:r w:rsidR="0076292E">
              <w:rPr>
                <w:noProof/>
                <w:webHidden/>
              </w:rPr>
              <w:t>22</w:t>
            </w:r>
            <w:r w:rsidR="0076292E">
              <w:rPr>
                <w:noProof/>
                <w:webHidden/>
              </w:rPr>
              <w:fldChar w:fldCharType="end"/>
            </w:r>
          </w:hyperlink>
        </w:p>
        <w:p w14:paraId="41295B3A" w14:textId="32B228AB" w:rsidR="0076292E" w:rsidRDefault="00000000">
          <w:pPr>
            <w:pStyle w:val="TOC1"/>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56" w:history="1">
            <w:r w:rsidR="0076292E" w:rsidRPr="0006390C">
              <w:rPr>
                <w:rStyle w:val="Hyperlink"/>
                <w:noProof/>
                <w:lang w:val="en-IN"/>
              </w:rPr>
              <w:t>7</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noProof/>
                <w:lang w:val="en-IN"/>
              </w:rPr>
              <w:t>Uninstall &amp; Remove DOCKER</w:t>
            </w:r>
            <w:r w:rsidR="0076292E">
              <w:rPr>
                <w:noProof/>
                <w:webHidden/>
              </w:rPr>
              <w:tab/>
            </w:r>
            <w:r w:rsidR="0076292E">
              <w:rPr>
                <w:noProof/>
                <w:webHidden/>
              </w:rPr>
              <w:fldChar w:fldCharType="begin"/>
            </w:r>
            <w:r w:rsidR="0076292E">
              <w:rPr>
                <w:noProof/>
                <w:webHidden/>
              </w:rPr>
              <w:instrText xml:space="preserve"> PAGEREF _Toc172585456 \h </w:instrText>
            </w:r>
            <w:r w:rsidR="0076292E">
              <w:rPr>
                <w:noProof/>
                <w:webHidden/>
              </w:rPr>
            </w:r>
            <w:r w:rsidR="0076292E">
              <w:rPr>
                <w:noProof/>
                <w:webHidden/>
              </w:rPr>
              <w:fldChar w:fldCharType="separate"/>
            </w:r>
            <w:r w:rsidR="0076292E">
              <w:rPr>
                <w:noProof/>
                <w:webHidden/>
              </w:rPr>
              <w:t>23</w:t>
            </w:r>
            <w:r w:rsidR="0076292E">
              <w:rPr>
                <w:noProof/>
                <w:webHidden/>
              </w:rPr>
              <w:fldChar w:fldCharType="end"/>
            </w:r>
          </w:hyperlink>
        </w:p>
        <w:p w14:paraId="6A9D93FD" w14:textId="58F9A3A5" w:rsidR="0076292E" w:rsidRDefault="00000000">
          <w:pPr>
            <w:pStyle w:val="TOC1"/>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57" w:history="1">
            <w:r w:rsidR="0076292E" w:rsidRPr="0006390C">
              <w:rPr>
                <w:rStyle w:val="Hyperlink"/>
                <w:noProof/>
                <w:lang w:val="en-IN"/>
              </w:rPr>
              <w:t>8</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noProof/>
                <w:lang w:val="en-IN"/>
              </w:rPr>
              <w:t>ERROR AND ITS SOLUTION</w:t>
            </w:r>
            <w:r w:rsidR="0076292E">
              <w:rPr>
                <w:noProof/>
                <w:webHidden/>
              </w:rPr>
              <w:tab/>
            </w:r>
            <w:r w:rsidR="0076292E">
              <w:rPr>
                <w:noProof/>
                <w:webHidden/>
              </w:rPr>
              <w:fldChar w:fldCharType="begin"/>
            </w:r>
            <w:r w:rsidR="0076292E">
              <w:rPr>
                <w:noProof/>
                <w:webHidden/>
              </w:rPr>
              <w:instrText xml:space="preserve"> PAGEREF _Toc172585457 \h </w:instrText>
            </w:r>
            <w:r w:rsidR="0076292E">
              <w:rPr>
                <w:noProof/>
                <w:webHidden/>
              </w:rPr>
            </w:r>
            <w:r w:rsidR="0076292E">
              <w:rPr>
                <w:noProof/>
                <w:webHidden/>
              </w:rPr>
              <w:fldChar w:fldCharType="separate"/>
            </w:r>
            <w:r w:rsidR="0076292E">
              <w:rPr>
                <w:noProof/>
                <w:webHidden/>
              </w:rPr>
              <w:t>25</w:t>
            </w:r>
            <w:r w:rsidR="0076292E">
              <w:rPr>
                <w:noProof/>
                <w:webHidden/>
              </w:rPr>
              <w:fldChar w:fldCharType="end"/>
            </w:r>
          </w:hyperlink>
        </w:p>
        <w:p w14:paraId="3A433B89" w14:textId="31F26F7E" w:rsidR="0076292E" w:rsidRDefault="00000000">
          <w:pPr>
            <w:pStyle w:val="TOC2"/>
            <w:tabs>
              <w:tab w:val="left" w:pos="720"/>
              <w:tab w:val="right" w:leader="dot" w:pos="10790"/>
            </w:tabs>
            <w:rPr>
              <w:rFonts w:asciiTheme="minorHAnsi" w:eastAsiaTheme="minorEastAsia" w:hAnsiTheme="minorHAnsi" w:cstheme="minorBidi"/>
              <w:noProof/>
              <w:kern w:val="2"/>
              <w:szCs w:val="22"/>
              <w:lang w:val="en-IN" w:eastAsia="en-IN"/>
              <w14:ligatures w14:val="standardContextual"/>
            </w:rPr>
          </w:pPr>
          <w:hyperlink w:anchor="_Toc172585458" w:history="1">
            <w:r w:rsidR="0076292E" w:rsidRPr="0006390C">
              <w:rPr>
                <w:rStyle w:val="Hyperlink"/>
                <w:noProof/>
                <w:lang w:val="en-IN"/>
              </w:rPr>
              <w:t>8.1</w:t>
            </w:r>
            <w:r w:rsidR="0076292E">
              <w:rPr>
                <w:rFonts w:asciiTheme="minorHAnsi" w:eastAsiaTheme="minorEastAsia" w:hAnsiTheme="minorHAnsi" w:cstheme="minorBidi"/>
                <w:noProof/>
                <w:kern w:val="2"/>
                <w:szCs w:val="22"/>
                <w:lang w:val="en-IN" w:eastAsia="en-IN"/>
                <w14:ligatures w14:val="standardContextual"/>
              </w:rPr>
              <w:tab/>
            </w:r>
            <w:r w:rsidR="0076292E" w:rsidRPr="0006390C">
              <w:rPr>
                <w:rStyle w:val="Hyperlink"/>
                <w:noProof/>
                <w:lang w:val="en-IN"/>
              </w:rPr>
              <w:t>Unauthorized: incorrect username or password</w:t>
            </w:r>
            <w:r w:rsidR="0076292E">
              <w:rPr>
                <w:noProof/>
                <w:webHidden/>
              </w:rPr>
              <w:tab/>
            </w:r>
            <w:r w:rsidR="0076292E">
              <w:rPr>
                <w:noProof/>
                <w:webHidden/>
              </w:rPr>
              <w:fldChar w:fldCharType="begin"/>
            </w:r>
            <w:r w:rsidR="0076292E">
              <w:rPr>
                <w:noProof/>
                <w:webHidden/>
              </w:rPr>
              <w:instrText xml:space="preserve"> PAGEREF _Toc172585458 \h </w:instrText>
            </w:r>
            <w:r w:rsidR="0076292E">
              <w:rPr>
                <w:noProof/>
                <w:webHidden/>
              </w:rPr>
            </w:r>
            <w:r w:rsidR="0076292E">
              <w:rPr>
                <w:noProof/>
                <w:webHidden/>
              </w:rPr>
              <w:fldChar w:fldCharType="separate"/>
            </w:r>
            <w:r w:rsidR="0076292E">
              <w:rPr>
                <w:noProof/>
                <w:webHidden/>
              </w:rPr>
              <w:t>25</w:t>
            </w:r>
            <w:r w:rsidR="0076292E">
              <w:rPr>
                <w:noProof/>
                <w:webHidden/>
              </w:rPr>
              <w:fldChar w:fldCharType="end"/>
            </w:r>
          </w:hyperlink>
        </w:p>
        <w:p w14:paraId="2BEB999B" w14:textId="404FBC74" w:rsidR="000C2E0B" w:rsidRDefault="000C2E0B">
          <w:r>
            <w:rPr>
              <w:b/>
              <w:bCs/>
              <w:noProof/>
            </w:rPr>
            <w:fldChar w:fldCharType="end"/>
          </w:r>
        </w:p>
      </w:sdtContent>
    </w:sdt>
    <w:p w14:paraId="7B95BFF1" w14:textId="77777777" w:rsidR="000C2E0B" w:rsidRPr="000C2E0B" w:rsidRDefault="000C2E0B" w:rsidP="000C2E0B">
      <w:pPr>
        <w:rPr>
          <w:rFonts w:eastAsia="Segoe UI"/>
        </w:rPr>
      </w:pPr>
    </w:p>
    <w:p w14:paraId="5D5729BC" w14:textId="77777777" w:rsidR="000C2E0B" w:rsidRPr="000C2E0B" w:rsidRDefault="000C2E0B" w:rsidP="000C2E0B">
      <w:pPr>
        <w:rPr>
          <w:rFonts w:eastAsia="Segoe UI"/>
        </w:rPr>
      </w:pPr>
    </w:p>
    <w:p w14:paraId="636734CE" w14:textId="01241B56" w:rsidR="00DF1448" w:rsidRPr="001055E1" w:rsidRDefault="00DF1448" w:rsidP="00DF1448">
      <w:pPr>
        <w:pStyle w:val="Heading1"/>
        <w:rPr>
          <w:rFonts w:eastAsia="Segoe UI"/>
        </w:rPr>
      </w:pPr>
      <w:bookmarkStart w:id="0" w:name="_Toc172585420"/>
      <w:r w:rsidRPr="001055E1">
        <w:rPr>
          <w:rFonts w:eastAsia="Segoe UI"/>
        </w:rPr>
        <w:lastRenderedPageBreak/>
        <w:t>Before Containers</w:t>
      </w:r>
      <w:bookmarkEnd w:id="0"/>
    </w:p>
    <w:p w14:paraId="09619F27" w14:textId="77777777" w:rsidR="00DF1448" w:rsidRPr="009457CE" w:rsidRDefault="00DF1448" w:rsidP="00DF1448">
      <w:pPr>
        <w:spacing w:after="229" w:line="250" w:lineRule="auto"/>
        <w:ind w:left="-5" w:hanging="10"/>
        <w:rPr>
          <w:rFonts w:eastAsia="Segoe UI"/>
          <w:color w:val="1F2328"/>
        </w:rPr>
      </w:pPr>
      <w:r w:rsidRPr="009457CE">
        <w:rPr>
          <w:rFonts w:eastAsia="Segoe UI"/>
          <w:color w:val="1F2328"/>
        </w:rPr>
        <w:t>Let us dial back the clock. Back when computers were a novelty, and companies wanted to run their applications, they would have had to buy a server for doing so. However, this came with a caveat: you could only run one application per server. If you wanted to run multiple applications, you would have to buy as many servers. As costs would skyrocket, this was a problem, for both the company and the environment on a larger scale</w:t>
      </w:r>
    </w:p>
    <w:p w14:paraId="01234642" w14:textId="77777777" w:rsidR="00DF1448" w:rsidRPr="009457CE" w:rsidRDefault="00DF1448" w:rsidP="00DF1448">
      <w:pPr>
        <w:spacing w:after="229" w:line="250" w:lineRule="auto"/>
        <w:ind w:left="-5" w:hanging="10"/>
        <w:rPr>
          <w:rFonts w:eastAsia="Segoe UI"/>
          <w:color w:val="1F2328"/>
        </w:rPr>
      </w:pPr>
      <w:r w:rsidRPr="009457CE">
        <w:rPr>
          <w:rFonts w:eastAsia="Segoe UI"/>
          <w:color w:val="1F2328"/>
        </w:rPr>
        <w:t>IBM fixed this issue by introducing the concept of </w:t>
      </w:r>
      <w:r w:rsidRPr="009457CE">
        <w:rPr>
          <w:rFonts w:eastAsia="Segoe UI"/>
          <w:i/>
          <w:iCs/>
          <w:color w:val="1F2328"/>
        </w:rPr>
        <w:t>virtual machines</w:t>
      </w:r>
      <w:r w:rsidRPr="009457CE">
        <w:rPr>
          <w:rFonts w:eastAsia="Segoe UI"/>
          <w:color w:val="1F2328"/>
        </w:rPr>
        <w:t> into the game. With them, we could run multiple applications on the same server. You may have heard of / done dual booting on your PC; like installing windows on your Mac device or Ubuntu on Windows. These are virtual machines. However, they had a problem as well. They needed their own operating system, which tended to take up a lot of memory and storage on your hard disk. This made them slow and not so efficient.</w:t>
      </w:r>
    </w:p>
    <w:p w14:paraId="414AF019" w14:textId="77777777" w:rsidR="00DF1448" w:rsidRPr="009457CE" w:rsidRDefault="00DF1448" w:rsidP="00DF1448">
      <w:pPr>
        <w:spacing w:after="229" w:line="250" w:lineRule="auto"/>
        <w:ind w:left="-5" w:hanging="10"/>
        <w:rPr>
          <w:rFonts w:eastAsia="Segoe UI"/>
          <w:color w:val="1F2328"/>
        </w:rPr>
      </w:pPr>
      <w:r w:rsidRPr="009457CE">
        <w:rPr>
          <w:rFonts w:eastAsia="Segoe UI"/>
          <w:color w:val="1F2328"/>
        </w:rPr>
        <w:t>In came containers.</w:t>
      </w:r>
    </w:p>
    <w:p w14:paraId="72E9C9AB" w14:textId="77777777" w:rsidR="00DF1448" w:rsidRPr="001055E1" w:rsidRDefault="00DF1448" w:rsidP="00221F03">
      <w:pPr>
        <w:pStyle w:val="Heading2"/>
        <w:rPr>
          <w:rFonts w:eastAsia="Segoe UI"/>
        </w:rPr>
      </w:pPr>
      <w:bookmarkStart w:id="1" w:name="_Toc172585421"/>
      <w:r w:rsidRPr="001055E1">
        <w:rPr>
          <w:rFonts w:eastAsia="Segoe UI"/>
        </w:rPr>
        <w:t>What is A Container?</w:t>
      </w:r>
      <w:bookmarkEnd w:id="1"/>
    </w:p>
    <w:p w14:paraId="0DEAA195" w14:textId="204920F3" w:rsidR="00DF1448" w:rsidRPr="009457CE" w:rsidRDefault="00DF1448" w:rsidP="00DF1448">
      <w:pPr>
        <w:spacing w:after="229" w:line="250" w:lineRule="auto"/>
        <w:ind w:left="-5" w:hanging="10"/>
        <w:rPr>
          <w:rFonts w:eastAsia="Segoe UI"/>
          <w:color w:val="1F2328"/>
        </w:rPr>
      </w:pPr>
      <w:r w:rsidRPr="009457CE">
        <w:rPr>
          <w:rFonts w:eastAsia="Segoe UI"/>
          <w:color w:val="1F2328"/>
        </w:rPr>
        <w:t xml:space="preserve">Imagine you are moving to US from India. Would it make sense to send your belongings one by one, or would you rather put them all in one giant box and ship the box directly? </w:t>
      </w:r>
      <w:r w:rsidR="008F71BD" w:rsidRPr="009457CE">
        <w:rPr>
          <w:rFonts w:eastAsia="Segoe UI"/>
          <w:color w:val="1F2328"/>
        </w:rPr>
        <w:t>Obviously,</w:t>
      </w:r>
      <w:r w:rsidRPr="009457CE">
        <w:rPr>
          <w:rFonts w:eastAsia="Segoe UI"/>
          <w:color w:val="1F2328"/>
        </w:rPr>
        <w:t xml:space="preserve"> the latter, right?</w:t>
      </w:r>
    </w:p>
    <w:p w14:paraId="7D45795D" w14:textId="77777777" w:rsidR="00DF1448" w:rsidRPr="009457CE" w:rsidRDefault="00DF1448" w:rsidP="00DF1448">
      <w:pPr>
        <w:spacing w:after="229" w:line="250" w:lineRule="auto"/>
        <w:ind w:left="-5" w:hanging="10"/>
        <w:rPr>
          <w:rFonts w:eastAsia="Segoe UI"/>
          <w:color w:val="1F2328"/>
        </w:rPr>
      </w:pPr>
      <w:r w:rsidRPr="009457CE">
        <w:rPr>
          <w:rFonts w:eastAsia="Segoe UI"/>
          <w:color w:val="1F2328"/>
        </w:rPr>
        <w:t>That big box is, in simple terms, a container.</w:t>
      </w:r>
    </w:p>
    <w:p w14:paraId="6D4DD360" w14:textId="77777777" w:rsidR="00DF1448" w:rsidRPr="009457CE" w:rsidRDefault="00DF1448" w:rsidP="00DF1448">
      <w:pPr>
        <w:spacing w:after="229" w:line="250" w:lineRule="auto"/>
        <w:ind w:left="-5" w:hanging="10"/>
        <w:rPr>
          <w:rFonts w:eastAsia="Segoe UI"/>
          <w:color w:val="1F2328"/>
        </w:rPr>
      </w:pPr>
      <w:proofErr w:type="gramStart"/>
      <w:r w:rsidRPr="009457CE">
        <w:rPr>
          <w:rFonts w:eastAsia="Segoe UI"/>
          <w:color w:val="1F2328"/>
        </w:rPr>
        <w:t>Let’s</w:t>
      </w:r>
      <w:proofErr w:type="gramEnd"/>
      <w:r w:rsidRPr="009457CE">
        <w:rPr>
          <w:rFonts w:eastAsia="Segoe UI"/>
          <w:color w:val="1F2328"/>
        </w:rPr>
        <w:t xml:space="preserve"> say you built a website that works well on your system but your friend runs into some problems with it when they try using it on their computer. To avoid such hassles, you can use a container, which would ship the entire website along with its dependencies, such as the web database, front end, back end, source code, etc. This would ensure that the website runs smoothly.</w:t>
      </w:r>
    </w:p>
    <w:p w14:paraId="5DB30DF9" w14:textId="77777777" w:rsidR="00DF1448" w:rsidRPr="009457CE" w:rsidRDefault="00DF1448" w:rsidP="00DF1448">
      <w:pPr>
        <w:spacing w:after="229" w:line="250" w:lineRule="auto"/>
        <w:ind w:left="-5" w:hanging="10"/>
        <w:rPr>
          <w:rFonts w:eastAsia="Segoe UI"/>
          <w:color w:val="1F2328"/>
        </w:rPr>
      </w:pPr>
      <w:r w:rsidRPr="009457CE">
        <w:rPr>
          <w:rFonts w:eastAsia="Segoe UI"/>
          <w:color w:val="1F2328"/>
        </w:rPr>
        <w:t xml:space="preserve">In computing terms, containerization is an efficient method for running, </w:t>
      </w:r>
      <w:proofErr w:type="gramStart"/>
      <w:r w:rsidRPr="009457CE">
        <w:rPr>
          <w:rFonts w:eastAsia="Segoe UI"/>
          <w:color w:val="1F2328"/>
        </w:rPr>
        <w:t>deploying</w:t>
      </w:r>
      <w:proofErr w:type="gramEnd"/>
      <w:r w:rsidRPr="009457CE">
        <w:rPr>
          <w:rFonts w:eastAsia="Segoe UI"/>
          <w:color w:val="1F2328"/>
        </w:rPr>
        <w:t xml:space="preserve"> and scaling applications.</w:t>
      </w:r>
    </w:p>
    <w:p w14:paraId="392BEC4A" w14:textId="77777777" w:rsidR="00DF1448" w:rsidRPr="001055E1" w:rsidRDefault="00DF1448" w:rsidP="00221F03">
      <w:pPr>
        <w:pStyle w:val="Heading2"/>
        <w:rPr>
          <w:rFonts w:eastAsia="Segoe UI"/>
        </w:rPr>
      </w:pPr>
      <w:bookmarkStart w:id="2" w:name="_Toc172585422"/>
      <w:r w:rsidRPr="001055E1">
        <w:rPr>
          <w:rFonts w:eastAsia="Segoe UI"/>
        </w:rPr>
        <w:t>Containers Vs Virtual Machines</w:t>
      </w:r>
      <w:bookmarkEnd w:id="2"/>
    </w:p>
    <w:p w14:paraId="2F044B22" w14:textId="77777777" w:rsidR="00221F03" w:rsidRPr="001055E1" w:rsidRDefault="00221F03" w:rsidP="00DF1448">
      <w:pPr>
        <w:spacing w:after="229" w:line="250" w:lineRule="auto"/>
        <w:ind w:left="-5" w:hanging="10"/>
        <w:rPr>
          <w:rFonts w:eastAsia="Segoe UI"/>
          <w:color w:val="1F2328"/>
        </w:rPr>
      </w:pPr>
    </w:p>
    <w:p w14:paraId="399CDCB3" w14:textId="15A27763" w:rsidR="00221F03" w:rsidRPr="009457CE" w:rsidRDefault="001055E1" w:rsidP="001055E1">
      <w:pPr>
        <w:spacing w:after="229" w:line="250" w:lineRule="auto"/>
        <w:ind w:left="586" w:hanging="10"/>
        <w:rPr>
          <w:rFonts w:eastAsia="Segoe UI"/>
          <w:color w:val="1F2328"/>
        </w:rPr>
      </w:pPr>
      <w:r w:rsidRPr="001055E1">
        <w:rPr>
          <w:rFonts w:eastAsia="Segoe UI"/>
          <w:noProof/>
          <w:color w:val="1F2328"/>
        </w:rPr>
        <w:drawing>
          <wp:inline distT="0" distB="0" distL="0" distR="0" wp14:anchorId="14CABD8D" wp14:editId="21B9D2F8">
            <wp:extent cx="5985510" cy="3300095"/>
            <wp:effectExtent l="19050" t="19050" r="15240" b="14605"/>
            <wp:docPr id="87541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7237" name=""/>
                    <pic:cNvPicPr/>
                  </pic:nvPicPr>
                  <pic:blipFill>
                    <a:blip r:embed="rId14"/>
                    <a:stretch>
                      <a:fillRect/>
                    </a:stretch>
                  </pic:blipFill>
                  <pic:spPr>
                    <a:xfrm>
                      <a:off x="0" y="0"/>
                      <a:ext cx="6012605" cy="3315034"/>
                    </a:xfrm>
                    <a:prstGeom prst="rect">
                      <a:avLst/>
                    </a:prstGeom>
                    <a:ln w="12700">
                      <a:solidFill>
                        <a:schemeClr val="tx1"/>
                      </a:solidFill>
                    </a:ln>
                  </pic:spPr>
                </pic:pic>
              </a:graphicData>
            </a:graphic>
          </wp:inline>
        </w:drawing>
      </w:r>
    </w:p>
    <w:p w14:paraId="62CEC26C" w14:textId="77777777" w:rsidR="00DF1448" w:rsidRPr="009457CE" w:rsidRDefault="00DF1448" w:rsidP="00DF1448">
      <w:pPr>
        <w:spacing w:after="229" w:line="250" w:lineRule="auto"/>
        <w:ind w:left="-5" w:hanging="10"/>
        <w:rPr>
          <w:rFonts w:eastAsia="Segoe UI"/>
          <w:color w:val="1F2328"/>
        </w:rPr>
      </w:pPr>
      <w:r w:rsidRPr="009457CE">
        <w:rPr>
          <w:rFonts w:eastAsia="Segoe UI"/>
          <w:color w:val="1F2328"/>
        </w:rPr>
        <w:lastRenderedPageBreak/>
        <w:t>Any application which runs on a virtual machine will require a guest OS to run, which would require a hypervisor. A hypervisor manages the virtual machines and is used to create multiple machines on the host operating system. As you can see from the picture, every OS would require a dedicated amount of space in the hardware, which is </w:t>
      </w:r>
      <w:r w:rsidRPr="009457CE">
        <w:rPr>
          <w:rFonts w:eastAsia="Segoe UI"/>
          <w:i/>
          <w:iCs/>
          <w:color w:val="1F2328"/>
        </w:rPr>
        <w:t>virtually</w:t>
      </w:r>
      <w:r w:rsidRPr="009457CE">
        <w:rPr>
          <w:rFonts w:eastAsia="Segoe UI"/>
          <w:color w:val="1F2328"/>
        </w:rPr>
        <w:t> divided.</w:t>
      </w:r>
    </w:p>
    <w:p w14:paraId="3105A46B" w14:textId="77777777" w:rsidR="00DF1448" w:rsidRPr="009457CE" w:rsidRDefault="00DF1448" w:rsidP="00DF1448">
      <w:pPr>
        <w:spacing w:after="229" w:line="250" w:lineRule="auto"/>
        <w:ind w:left="-5" w:hanging="10"/>
        <w:rPr>
          <w:rFonts w:eastAsia="Segoe UI"/>
          <w:color w:val="1F2328"/>
        </w:rPr>
      </w:pPr>
      <w:r w:rsidRPr="009457CE">
        <w:rPr>
          <w:rFonts w:eastAsia="Segoe UI"/>
          <w:color w:val="1F2328"/>
        </w:rPr>
        <w:t>In the case of containers, you need have only one operating system, and on top of that, you have a container engine, on which you run applications. They use the idea of isolating your application from the main operating system.</w:t>
      </w:r>
    </w:p>
    <w:p w14:paraId="40816806" w14:textId="77777777" w:rsidR="00DF1448" w:rsidRPr="009457CE" w:rsidRDefault="00DF1448" w:rsidP="00DF1448">
      <w:pPr>
        <w:spacing w:after="229" w:line="250" w:lineRule="auto"/>
        <w:ind w:left="-5" w:hanging="10"/>
        <w:rPr>
          <w:rFonts w:eastAsia="Segoe UI"/>
          <w:color w:val="1F2328"/>
        </w:rPr>
      </w:pPr>
      <w:r w:rsidRPr="009457CE">
        <w:rPr>
          <w:rFonts w:eastAsia="Segoe UI"/>
          <w:color w:val="1F2328"/>
        </w:rPr>
        <w:t>To sum it up succinctly, virtual machines use multiple operating systems to run multiple applications whereas containers use only the host operating system to run applications via the container engine.</w:t>
      </w:r>
    </w:p>
    <w:p w14:paraId="3F808F23" w14:textId="77777777" w:rsidR="00DF1448" w:rsidRDefault="00DF1448" w:rsidP="00DF1448">
      <w:pPr>
        <w:spacing w:after="229" w:line="250" w:lineRule="auto"/>
        <w:ind w:left="-5" w:hanging="10"/>
        <w:rPr>
          <w:rFonts w:eastAsia="Segoe UI"/>
          <w:color w:val="1F2328"/>
        </w:rPr>
      </w:pPr>
      <w:r w:rsidRPr="009457CE">
        <w:rPr>
          <w:rFonts w:eastAsia="Segoe UI"/>
          <w:color w:val="1F2328"/>
        </w:rPr>
        <w:t>In reality, however, containers run on top of virtual machines. This is because virtual machines allow faster access to hardware resources and hypervisors provide better security compared to containers.</w:t>
      </w:r>
    </w:p>
    <w:tbl>
      <w:tblPr>
        <w:tblStyle w:val="TableGrid1"/>
        <w:tblW w:w="10340" w:type="dxa"/>
        <w:tblLook w:val="04A0" w:firstRow="1" w:lastRow="0" w:firstColumn="1" w:lastColumn="0" w:noHBand="0" w:noVBand="1"/>
      </w:tblPr>
      <w:tblGrid>
        <w:gridCol w:w="2972"/>
        <w:gridCol w:w="3544"/>
        <w:gridCol w:w="3824"/>
      </w:tblGrid>
      <w:tr w:rsidR="00DA7D94" w:rsidRPr="00DA7D94" w14:paraId="0BECEDFD" w14:textId="77777777" w:rsidTr="00DA7D94">
        <w:tc>
          <w:tcPr>
            <w:tcW w:w="2972" w:type="dxa"/>
            <w:shd w:val="clear" w:color="auto" w:fill="D9D9D9" w:themeFill="background1" w:themeFillShade="D9"/>
            <w:hideMark/>
          </w:tcPr>
          <w:p w14:paraId="12B2ABBF" w14:textId="77777777" w:rsidR="00DA7D94" w:rsidRPr="00DA7D94" w:rsidRDefault="00DA7D94" w:rsidP="00DA7D94">
            <w:pPr>
              <w:rPr>
                <w:b/>
                <w:bCs/>
                <w:sz w:val="24"/>
                <w:szCs w:val="24"/>
                <w:lang w:val="en-IN"/>
              </w:rPr>
            </w:pPr>
            <w:r w:rsidRPr="00DA7D94">
              <w:rPr>
                <w:b/>
                <w:bCs/>
                <w:sz w:val="24"/>
                <w:szCs w:val="24"/>
                <w:lang w:val="en-IN"/>
              </w:rPr>
              <w:t>Aspect</w:t>
            </w:r>
          </w:p>
        </w:tc>
        <w:tc>
          <w:tcPr>
            <w:tcW w:w="3544" w:type="dxa"/>
            <w:shd w:val="clear" w:color="auto" w:fill="D9D9D9" w:themeFill="background1" w:themeFillShade="D9"/>
            <w:hideMark/>
          </w:tcPr>
          <w:p w14:paraId="6B73765B" w14:textId="77777777" w:rsidR="00DA7D94" w:rsidRPr="00DA7D94" w:rsidRDefault="00DA7D94" w:rsidP="00DA7D94">
            <w:pPr>
              <w:rPr>
                <w:b/>
                <w:bCs/>
                <w:sz w:val="24"/>
                <w:szCs w:val="24"/>
                <w:lang w:val="en-IN"/>
              </w:rPr>
            </w:pPr>
            <w:r w:rsidRPr="00DA7D94">
              <w:rPr>
                <w:b/>
                <w:bCs/>
                <w:sz w:val="24"/>
                <w:szCs w:val="24"/>
                <w:lang w:val="en-IN"/>
              </w:rPr>
              <w:t>Containers</w:t>
            </w:r>
          </w:p>
        </w:tc>
        <w:tc>
          <w:tcPr>
            <w:tcW w:w="3824" w:type="dxa"/>
            <w:shd w:val="clear" w:color="auto" w:fill="D9D9D9" w:themeFill="background1" w:themeFillShade="D9"/>
            <w:hideMark/>
          </w:tcPr>
          <w:p w14:paraId="47907533" w14:textId="77777777" w:rsidR="00DA7D94" w:rsidRPr="00DA7D94" w:rsidRDefault="00DA7D94" w:rsidP="00DA7D94">
            <w:pPr>
              <w:rPr>
                <w:b/>
                <w:bCs/>
                <w:sz w:val="24"/>
                <w:szCs w:val="24"/>
                <w:lang w:val="en-IN"/>
              </w:rPr>
            </w:pPr>
            <w:r w:rsidRPr="00DA7D94">
              <w:rPr>
                <w:b/>
                <w:bCs/>
                <w:sz w:val="24"/>
                <w:szCs w:val="24"/>
                <w:lang w:val="en-IN"/>
              </w:rPr>
              <w:t>Virtual Machines</w:t>
            </w:r>
          </w:p>
        </w:tc>
      </w:tr>
      <w:tr w:rsidR="00DA7D94" w:rsidRPr="00DA7D94" w14:paraId="208C6ED6" w14:textId="77777777" w:rsidTr="00DA7D94">
        <w:tc>
          <w:tcPr>
            <w:tcW w:w="2972" w:type="dxa"/>
            <w:hideMark/>
          </w:tcPr>
          <w:p w14:paraId="1B72A8D4" w14:textId="77777777" w:rsidR="00DA7D94" w:rsidRPr="00DA7D94" w:rsidRDefault="00DA7D94" w:rsidP="00DA7D94">
            <w:pPr>
              <w:rPr>
                <w:sz w:val="24"/>
                <w:szCs w:val="24"/>
                <w:lang w:val="en-IN"/>
              </w:rPr>
            </w:pPr>
            <w:r w:rsidRPr="00DA7D94">
              <w:rPr>
                <w:sz w:val="24"/>
                <w:szCs w:val="24"/>
                <w:lang w:val="en-IN"/>
              </w:rPr>
              <w:t>OS</w:t>
            </w:r>
          </w:p>
        </w:tc>
        <w:tc>
          <w:tcPr>
            <w:tcW w:w="3544" w:type="dxa"/>
            <w:hideMark/>
          </w:tcPr>
          <w:p w14:paraId="18C37D0C" w14:textId="77777777" w:rsidR="00DA7D94" w:rsidRPr="00DA7D94" w:rsidRDefault="00DA7D94" w:rsidP="00DA7D94">
            <w:pPr>
              <w:rPr>
                <w:sz w:val="24"/>
                <w:szCs w:val="24"/>
                <w:lang w:val="en-IN"/>
              </w:rPr>
            </w:pPr>
            <w:r w:rsidRPr="00DA7D94">
              <w:rPr>
                <w:sz w:val="24"/>
                <w:szCs w:val="24"/>
                <w:lang w:val="en-IN"/>
              </w:rPr>
              <w:t>Share host’s Kernel</w:t>
            </w:r>
          </w:p>
        </w:tc>
        <w:tc>
          <w:tcPr>
            <w:tcW w:w="3824" w:type="dxa"/>
            <w:hideMark/>
          </w:tcPr>
          <w:p w14:paraId="1EA0F966" w14:textId="77777777" w:rsidR="00DA7D94" w:rsidRPr="00DA7D94" w:rsidRDefault="00DA7D94" w:rsidP="00DA7D94">
            <w:pPr>
              <w:rPr>
                <w:sz w:val="24"/>
                <w:szCs w:val="24"/>
                <w:lang w:val="en-IN"/>
              </w:rPr>
            </w:pPr>
            <w:r w:rsidRPr="00DA7D94">
              <w:rPr>
                <w:sz w:val="24"/>
                <w:szCs w:val="24"/>
                <w:lang w:val="en-IN"/>
              </w:rPr>
              <w:t>Has its own Kernel</w:t>
            </w:r>
          </w:p>
        </w:tc>
      </w:tr>
      <w:tr w:rsidR="00DA7D94" w:rsidRPr="00DA7D94" w14:paraId="7B0C6D71" w14:textId="77777777" w:rsidTr="00DA7D94">
        <w:tc>
          <w:tcPr>
            <w:tcW w:w="2972" w:type="dxa"/>
            <w:hideMark/>
          </w:tcPr>
          <w:p w14:paraId="4684C4BC" w14:textId="77777777" w:rsidR="00DA7D94" w:rsidRPr="00DA7D94" w:rsidRDefault="00DA7D94" w:rsidP="00DA7D94">
            <w:pPr>
              <w:rPr>
                <w:sz w:val="24"/>
                <w:szCs w:val="24"/>
                <w:lang w:val="en-IN"/>
              </w:rPr>
            </w:pPr>
            <w:r w:rsidRPr="00DA7D94">
              <w:rPr>
                <w:sz w:val="24"/>
                <w:szCs w:val="24"/>
                <w:lang w:val="en-IN"/>
              </w:rPr>
              <w:t>Resource Usage</w:t>
            </w:r>
          </w:p>
        </w:tc>
        <w:tc>
          <w:tcPr>
            <w:tcW w:w="3544" w:type="dxa"/>
            <w:hideMark/>
          </w:tcPr>
          <w:p w14:paraId="6E7C3497" w14:textId="77777777" w:rsidR="00DA7D94" w:rsidRPr="00DA7D94" w:rsidRDefault="00DA7D94" w:rsidP="00DA7D94">
            <w:pPr>
              <w:rPr>
                <w:sz w:val="24"/>
                <w:szCs w:val="24"/>
                <w:lang w:val="en-IN"/>
              </w:rPr>
            </w:pPr>
            <w:r w:rsidRPr="00DA7D94">
              <w:rPr>
                <w:sz w:val="24"/>
                <w:szCs w:val="24"/>
                <w:lang w:val="en-IN"/>
              </w:rPr>
              <w:t>Lightweight, efficient</w:t>
            </w:r>
          </w:p>
        </w:tc>
        <w:tc>
          <w:tcPr>
            <w:tcW w:w="3824" w:type="dxa"/>
            <w:hideMark/>
          </w:tcPr>
          <w:p w14:paraId="2DFA6BF5" w14:textId="77777777" w:rsidR="00DA7D94" w:rsidRPr="00DA7D94" w:rsidRDefault="00DA7D94" w:rsidP="00DA7D94">
            <w:pPr>
              <w:rPr>
                <w:sz w:val="24"/>
                <w:szCs w:val="24"/>
                <w:lang w:val="en-IN"/>
              </w:rPr>
            </w:pPr>
            <w:r w:rsidRPr="00DA7D94">
              <w:rPr>
                <w:sz w:val="24"/>
                <w:szCs w:val="24"/>
                <w:lang w:val="en-IN"/>
              </w:rPr>
              <w:t>Heavier, more resource usage</w:t>
            </w:r>
          </w:p>
        </w:tc>
      </w:tr>
      <w:tr w:rsidR="00DA7D94" w:rsidRPr="00DA7D94" w14:paraId="45ED6E04" w14:textId="77777777" w:rsidTr="00DA7D94">
        <w:tc>
          <w:tcPr>
            <w:tcW w:w="2972" w:type="dxa"/>
            <w:hideMark/>
          </w:tcPr>
          <w:p w14:paraId="26CF8748" w14:textId="77777777" w:rsidR="00DA7D94" w:rsidRPr="00DA7D94" w:rsidRDefault="00DA7D94" w:rsidP="00DA7D94">
            <w:pPr>
              <w:rPr>
                <w:sz w:val="24"/>
                <w:szCs w:val="24"/>
                <w:lang w:val="en-IN"/>
              </w:rPr>
            </w:pPr>
            <w:r w:rsidRPr="00DA7D94">
              <w:rPr>
                <w:sz w:val="24"/>
                <w:szCs w:val="24"/>
                <w:lang w:val="en-IN"/>
              </w:rPr>
              <w:t>Startup Time</w:t>
            </w:r>
          </w:p>
        </w:tc>
        <w:tc>
          <w:tcPr>
            <w:tcW w:w="3544" w:type="dxa"/>
            <w:hideMark/>
          </w:tcPr>
          <w:p w14:paraId="0285991F" w14:textId="77777777" w:rsidR="00DA7D94" w:rsidRPr="00DA7D94" w:rsidRDefault="00DA7D94" w:rsidP="00DA7D94">
            <w:pPr>
              <w:rPr>
                <w:sz w:val="24"/>
                <w:szCs w:val="24"/>
                <w:lang w:val="en-IN"/>
              </w:rPr>
            </w:pPr>
            <w:r w:rsidRPr="00DA7D94">
              <w:rPr>
                <w:sz w:val="24"/>
                <w:szCs w:val="24"/>
                <w:lang w:val="en-IN"/>
              </w:rPr>
              <w:t>Quick start</w:t>
            </w:r>
          </w:p>
        </w:tc>
        <w:tc>
          <w:tcPr>
            <w:tcW w:w="3824" w:type="dxa"/>
            <w:hideMark/>
          </w:tcPr>
          <w:p w14:paraId="5A4FE412" w14:textId="77777777" w:rsidR="00DA7D94" w:rsidRPr="00DA7D94" w:rsidRDefault="00DA7D94" w:rsidP="00DA7D94">
            <w:pPr>
              <w:rPr>
                <w:sz w:val="24"/>
                <w:szCs w:val="24"/>
                <w:lang w:val="en-IN"/>
              </w:rPr>
            </w:pPr>
            <w:r w:rsidRPr="00DA7D94">
              <w:rPr>
                <w:sz w:val="24"/>
                <w:szCs w:val="24"/>
                <w:lang w:val="en-IN"/>
              </w:rPr>
              <w:t>Slower start</w:t>
            </w:r>
          </w:p>
        </w:tc>
      </w:tr>
      <w:tr w:rsidR="00DA7D94" w:rsidRPr="00DA7D94" w14:paraId="3864504C" w14:textId="77777777" w:rsidTr="00DA7D94">
        <w:tc>
          <w:tcPr>
            <w:tcW w:w="2972" w:type="dxa"/>
            <w:hideMark/>
          </w:tcPr>
          <w:p w14:paraId="40A27A60" w14:textId="77777777" w:rsidR="00DA7D94" w:rsidRPr="00DA7D94" w:rsidRDefault="00DA7D94" w:rsidP="00DA7D94">
            <w:pPr>
              <w:rPr>
                <w:sz w:val="24"/>
                <w:szCs w:val="24"/>
                <w:lang w:val="en-IN"/>
              </w:rPr>
            </w:pPr>
            <w:r w:rsidRPr="00DA7D94">
              <w:rPr>
                <w:sz w:val="24"/>
                <w:szCs w:val="24"/>
                <w:lang w:val="en-IN"/>
              </w:rPr>
              <w:t>Isolation</w:t>
            </w:r>
          </w:p>
        </w:tc>
        <w:tc>
          <w:tcPr>
            <w:tcW w:w="3544" w:type="dxa"/>
            <w:hideMark/>
          </w:tcPr>
          <w:p w14:paraId="343D966F" w14:textId="77777777" w:rsidR="00DA7D94" w:rsidRPr="00DA7D94" w:rsidRDefault="00DA7D94" w:rsidP="00DA7D94">
            <w:pPr>
              <w:rPr>
                <w:sz w:val="24"/>
                <w:szCs w:val="24"/>
                <w:lang w:val="en-IN"/>
              </w:rPr>
            </w:pPr>
            <w:r w:rsidRPr="00DA7D94">
              <w:rPr>
                <w:sz w:val="24"/>
                <w:szCs w:val="24"/>
                <w:lang w:val="en-IN"/>
              </w:rPr>
              <w:t>Process-level separation</w:t>
            </w:r>
          </w:p>
        </w:tc>
        <w:tc>
          <w:tcPr>
            <w:tcW w:w="3824" w:type="dxa"/>
            <w:hideMark/>
          </w:tcPr>
          <w:p w14:paraId="39C0E6D5" w14:textId="77777777" w:rsidR="00DA7D94" w:rsidRPr="00DA7D94" w:rsidRDefault="00DA7D94" w:rsidP="00DA7D94">
            <w:pPr>
              <w:rPr>
                <w:sz w:val="24"/>
                <w:szCs w:val="24"/>
                <w:lang w:val="en-IN"/>
              </w:rPr>
            </w:pPr>
            <w:r w:rsidRPr="00DA7D94">
              <w:rPr>
                <w:sz w:val="24"/>
                <w:szCs w:val="24"/>
                <w:lang w:val="en-IN"/>
              </w:rPr>
              <w:t>Full OS isolation</w:t>
            </w:r>
          </w:p>
        </w:tc>
      </w:tr>
      <w:tr w:rsidR="00DA7D94" w:rsidRPr="00DA7D94" w14:paraId="483CB7C4" w14:textId="77777777" w:rsidTr="00DA7D94">
        <w:tc>
          <w:tcPr>
            <w:tcW w:w="2972" w:type="dxa"/>
            <w:hideMark/>
          </w:tcPr>
          <w:p w14:paraId="7B69420E" w14:textId="77777777" w:rsidR="00DA7D94" w:rsidRPr="00DA7D94" w:rsidRDefault="00DA7D94" w:rsidP="00DA7D94">
            <w:pPr>
              <w:rPr>
                <w:sz w:val="24"/>
                <w:szCs w:val="24"/>
                <w:lang w:val="en-IN"/>
              </w:rPr>
            </w:pPr>
            <w:r w:rsidRPr="00DA7D94">
              <w:rPr>
                <w:sz w:val="24"/>
                <w:szCs w:val="24"/>
                <w:lang w:val="en-IN"/>
              </w:rPr>
              <w:t>Portability</w:t>
            </w:r>
          </w:p>
        </w:tc>
        <w:tc>
          <w:tcPr>
            <w:tcW w:w="3544" w:type="dxa"/>
            <w:hideMark/>
          </w:tcPr>
          <w:p w14:paraId="10181A1C" w14:textId="77777777" w:rsidR="00DA7D94" w:rsidRPr="00DA7D94" w:rsidRDefault="00DA7D94" w:rsidP="00DA7D94">
            <w:pPr>
              <w:rPr>
                <w:sz w:val="24"/>
                <w:szCs w:val="24"/>
                <w:lang w:val="en-IN"/>
              </w:rPr>
            </w:pPr>
            <w:r w:rsidRPr="00DA7D94">
              <w:rPr>
                <w:sz w:val="24"/>
                <w:szCs w:val="24"/>
                <w:lang w:val="en-IN"/>
              </w:rPr>
              <w:t>Highly portable</w:t>
            </w:r>
          </w:p>
        </w:tc>
        <w:tc>
          <w:tcPr>
            <w:tcW w:w="3824" w:type="dxa"/>
            <w:hideMark/>
          </w:tcPr>
          <w:p w14:paraId="07AE63F1" w14:textId="77777777" w:rsidR="00DA7D94" w:rsidRPr="00DA7D94" w:rsidRDefault="00DA7D94" w:rsidP="00DA7D94">
            <w:pPr>
              <w:rPr>
                <w:sz w:val="24"/>
                <w:szCs w:val="24"/>
                <w:lang w:val="en-IN"/>
              </w:rPr>
            </w:pPr>
            <w:r w:rsidRPr="00DA7D94">
              <w:rPr>
                <w:sz w:val="24"/>
                <w:szCs w:val="24"/>
                <w:lang w:val="en-IN"/>
              </w:rPr>
              <w:t>Compatibility concerns</w:t>
            </w:r>
          </w:p>
        </w:tc>
      </w:tr>
      <w:tr w:rsidR="00DA7D94" w:rsidRPr="00DA7D94" w14:paraId="1C77DE58" w14:textId="77777777" w:rsidTr="00DA7D94">
        <w:tc>
          <w:tcPr>
            <w:tcW w:w="2972" w:type="dxa"/>
            <w:hideMark/>
          </w:tcPr>
          <w:p w14:paraId="5C62C247" w14:textId="77777777" w:rsidR="00DA7D94" w:rsidRPr="00DA7D94" w:rsidRDefault="00DA7D94" w:rsidP="00DA7D94">
            <w:pPr>
              <w:rPr>
                <w:sz w:val="24"/>
                <w:szCs w:val="24"/>
                <w:lang w:val="en-IN"/>
              </w:rPr>
            </w:pPr>
            <w:r w:rsidRPr="00DA7D94">
              <w:rPr>
                <w:sz w:val="24"/>
                <w:szCs w:val="24"/>
                <w:lang w:val="en-IN"/>
              </w:rPr>
              <w:t>Resource Overhead</w:t>
            </w:r>
          </w:p>
        </w:tc>
        <w:tc>
          <w:tcPr>
            <w:tcW w:w="3544" w:type="dxa"/>
            <w:hideMark/>
          </w:tcPr>
          <w:p w14:paraId="53C40318" w14:textId="77777777" w:rsidR="00DA7D94" w:rsidRPr="00DA7D94" w:rsidRDefault="00DA7D94" w:rsidP="00DA7D94">
            <w:pPr>
              <w:rPr>
                <w:sz w:val="24"/>
                <w:szCs w:val="24"/>
                <w:lang w:val="en-IN"/>
              </w:rPr>
            </w:pPr>
            <w:r w:rsidRPr="00DA7D94">
              <w:rPr>
                <w:sz w:val="24"/>
                <w:szCs w:val="24"/>
                <w:lang w:val="en-IN"/>
              </w:rPr>
              <w:t>Minimal overhead</w:t>
            </w:r>
          </w:p>
        </w:tc>
        <w:tc>
          <w:tcPr>
            <w:tcW w:w="3824" w:type="dxa"/>
            <w:hideMark/>
          </w:tcPr>
          <w:p w14:paraId="21B79FBD" w14:textId="77777777" w:rsidR="00DA7D94" w:rsidRPr="00DA7D94" w:rsidRDefault="00DA7D94" w:rsidP="00DA7D94">
            <w:pPr>
              <w:rPr>
                <w:sz w:val="24"/>
                <w:szCs w:val="24"/>
                <w:lang w:val="en-IN"/>
              </w:rPr>
            </w:pPr>
            <w:r w:rsidRPr="00DA7D94">
              <w:rPr>
                <w:sz w:val="24"/>
                <w:szCs w:val="24"/>
                <w:lang w:val="en-IN"/>
              </w:rPr>
              <w:t>Higher overhead</w:t>
            </w:r>
          </w:p>
        </w:tc>
      </w:tr>
      <w:tr w:rsidR="00DA7D94" w:rsidRPr="00DA7D94" w14:paraId="61BAAEB2" w14:textId="77777777" w:rsidTr="00DA7D94">
        <w:tc>
          <w:tcPr>
            <w:tcW w:w="2972" w:type="dxa"/>
            <w:hideMark/>
          </w:tcPr>
          <w:p w14:paraId="3D9990CA" w14:textId="77777777" w:rsidR="00DA7D94" w:rsidRPr="00DA7D94" w:rsidRDefault="00DA7D94" w:rsidP="00DA7D94">
            <w:pPr>
              <w:rPr>
                <w:sz w:val="24"/>
                <w:szCs w:val="24"/>
                <w:lang w:val="en-IN"/>
              </w:rPr>
            </w:pPr>
            <w:r w:rsidRPr="00DA7D94">
              <w:rPr>
                <w:sz w:val="24"/>
                <w:szCs w:val="24"/>
                <w:lang w:val="en-IN"/>
              </w:rPr>
              <w:t>Isolation Level</w:t>
            </w:r>
          </w:p>
        </w:tc>
        <w:tc>
          <w:tcPr>
            <w:tcW w:w="3544" w:type="dxa"/>
            <w:hideMark/>
          </w:tcPr>
          <w:p w14:paraId="47545F69" w14:textId="77777777" w:rsidR="00DA7D94" w:rsidRPr="00DA7D94" w:rsidRDefault="00DA7D94" w:rsidP="00DA7D94">
            <w:pPr>
              <w:rPr>
                <w:sz w:val="24"/>
                <w:szCs w:val="24"/>
                <w:lang w:val="en-IN"/>
              </w:rPr>
            </w:pPr>
            <w:r w:rsidRPr="00DA7D94">
              <w:rPr>
                <w:sz w:val="24"/>
                <w:szCs w:val="24"/>
                <w:lang w:val="en-IN"/>
              </w:rPr>
              <w:t>Lighter isolation</w:t>
            </w:r>
          </w:p>
        </w:tc>
        <w:tc>
          <w:tcPr>
            <w:tcW w:w="3824" w:type="dxa"/>
            <w:hideMark/>
          </w:tcPr>
          <w:p w14:paraId="0ADD2AAC" w14:textId="77777777" w:rsidR="00DA7D94" w:rsidRPr="00DA7D94" w:rsidRDefault="00DA7D94" w:rsidP="00DA7D94">
            <w:pPr>
              <w:rPr>
                <w:sz w:val="24"/>
                <w:szCs w:val="24"/>
                <w:lang w:val="en-IN"/>
              </w:rPr>
            </w:pPr>
            <w:r w:rsidRPr="00DA7D94">
              <w:rPr>
                <w:sz w:val="24"/>
                <w:szCs w:val="24"/>
                <w:lang w:val="en-IN"/>
              </w:rPr>
              <w:t>Stronger isolation</w:t>
            </w:r>
          </w:p>
        </w:tc>
      </w:tr>
    </w:tbl>
    <w:p w14:paraId="24A7FE14" w14:textId="77777777" w:rsidR="00DF1448" w:rsidRDefault="00DF1448" w:rsidP="001055E1">
      <w:pPr>
        <w:rPr>
          <w:lang w:val="en-IN"/>
        </w:rPr>
      </w:pPr>
    </w:p>
    <w:p w14:paraId="394BD89C" w14:textId="77777777" w:rsidR="00DA7D94" w:rsidRDefault="00DA7D94" w:rsidP="001055E1">
      <w:pPr>
        <w:rPr>
          <w:lang w:val="en-IN"/>
        </w:rPr>
      </w:pPr>
    </w:p>
    <w:p w14:paraId="77416A6E" w14:textId="77777777" w:rsidR="00DA7D94" w:rsidRDefault="00DA7D94" w:rsidP="00DA7D94">
      <w:pPr>
        <w:pStyle w:val="Heading2"/>
        <w:rPr>
          <w:lang w:val="en-IN"/>
        </w:rPr>
      </w:pPr>
      <w:bookmarkStart w:id="3" w:name="_Toc172585423"/>
      <w:r w:rsidRPr="00DA7D94">
        <w:rPr>
          <w:lang w:val="en-IN"/>
        </w:rPr>
        <w:t>Advantages of Containerization</w:t>
      </w:r>
      <w:bookmarkEnd w:id="3"/>
    </w:p>
    <w:p w14:paraId="7860957B" w14:textId="77777777" w:rsidR="00DA7D94" w:rsidRPr="00DA7D94" w:rsidRDefault="00DA7D94" w:rsidP="00DA7D94">
      <w:pPr>
        <w:rPr>
          <w:lang w:val="en-IN"/>
        </w:rPr>
      </w:pPr>
    </w:p>
    <w:p w14:paraId="239CF16D" w14:textId="77777777" w:rsidR="00DA7D94" w:rsidRPr="00DA7D94" w:rsidRDefault="00DA7D94" w:rsidP="00DA7D94">
      <w:pPr>
        <w:pStyle w:val="ListParagraph"/>
        <w:numPr>
          <w:ilvl w:val="0"/>
          <w:numId w:val="31"/>
        </w:numPr>
        <w:ind w:left="936"/>
        <w:rPr>
          <w:sz w:val="24"/>
          <w:szCs w:val="22"/>
          <w:lang w:val="en-IN"/>
        </w:rPr>
      </w:pPr>
      <w:r w:rsidRPr="00DA7D94">
        <w:rPr>
          <w:sz w:val="24"/>
          <w:szCs w:val="22"/>
          <w:lang w:val="en-IN"/>
        </w:rPr>
        <w:t>Increased Portability</w:t>
      </w:r>
    </w:p>
    <w:p w14:paraId="56E6B8FD" w14:textId="77777777" w:rsidR="00DA7D94" w:rsidRPr="00DA7D94" w:rsidRDefault="00DA7D94" w:rsidP="00DA7D94">
      <w:pPr>
        <w:ind w:left="216"/>
        <w:rPr>
          <w:sz w:val="24"/>
          <w:szCs w:val="22"/>
          <w:lang w:val="en-IN"/>
        </w:rPr>
      </w:pPr>
    </w:p>
    <w:p w14:paraId="6C53AC4E" w14:textId="77777777" w:rsidR="00DA7D94" w:rsidRPr="00DA7D94" w:rsidRDefault="00DA7D94" w:rsidP="00DA7D94">
      <w:pPr>
        <w:pStyle w:val="ListParagraph"/>
        <w:numPr>
          <w:ilvl w:val="0"/>
          <w:numId w:val="31"/>
        </w:numPr>
        <w:ind w:left="936"/>
        <w:rPr>
          <w:sz w:val="24"/>
          <w:szCs w:val="22"/>
          <w:lang w:val="en-IN"/>
        </w:rPr>
      </w:pPr>
      <w:r w:rsidRPr="00DA7D94">
        <w:rPr>
          <w:sz w:val="24"/>
          <w:szCs w:val="22"/>
          <w:lang w:val="en-IN"/>
        </w:rPr>
        <w:t>Easier Scalability</w:t>
      </w:r>
    </w:p>
    <w:p w14:paraId="610629D7" w14:textId="77777777" w:rsidR="00DA7D94" w:rsidRPr="00DA7D94" w:rsidRDefault="00DA7D94" w:rsidP="00DA7D94">
      <w:pPr>
        <w:ind w:left="216"/>
        <w:rPr>
          <w:sz w:val="24"/>
          <w:szCs w:val="22"/>
          <w:lang w:val="en-IN"/>
        </w:rPr>
      </w:pPr>
    </w:p>
    <w:p w14:paraId="44800089" w14:textId="77777777" w:rsidR="00DA7D94" w:rsidRPr="00DA7D94" w:rsidRDefault="00DA7D94" w:rsidP="00DA7D94">
      <w:pPr>
        <w:pStyle w:val="ListParagraph"/>
        <w:numPr>
          <w:ilvl w:val="0"/>
          <w:numId w:val="31"/>
        </w:numPr>
        <w:ind w:left="936"/>
        <w:rPr>
          <w:sz w:val="24"/>
          <w:szCs w:val="22"/>
          <w:lang w:val="en-IN"/>
        </w:rPr>
      </w:pPr>
      <w:r w:rsidRPr="00DA7D94">
        <w:rPr>
          <w:sz w:val="24"/>
          <w:szCs w:val="22"/>
          <w:lang w:val="en-IN"/>
        </w:rPr>
        <w:t>Easy and Fast Deployments</w:t>
      </w:r>
    </w:p>
    <w:p w14:paraId="7DA16307" w14:textId="77777777" w:rsidR="00DA7D94" w:rsidRPr="00DA7D94" w:rsidRDefault="00DA7D94" w:rsidP="00DA7D94">
      <w:pPr>
        <w:ind w:left="216"/>
        <w:rPr>
          <w:sz w:val="24"/>
          <w:szCs w:val="22"/>
          <w:lang w:val="en-IN"/>
        </w:rPr>
      </w:pPr>
    </w:p>
    <w:p w14:paraId="33610CE3" w14:textId="77777777" w:rsidR="00DA7D94" w:rsidRPr="00DA7D94" w:rsidRDefault="00DA7D94" w:rsidP="00DA7D94">
      <w:pPr>
        <w:pStyle w:val="ListParagraph"/>
        <w:numPr>
          <w:ilvl w:val="0"/>
          <w:numId w:val="31"/>
        </w:numPr>
        <w:ind w:left="936"/>
        <w:rPr>
          <w:sz w:val="24"/>
          <w:szCs w:val="22"/>
          <w:lang w:val="en-IN"/>
        </w:rPr>
      </w:pPr>
      <w:r w:rsidRPr="00DA7D94">
        <w:rPr>
          <w:sz w:val="24"/>
          <w:szCs w:val="22"/>
          <w:lang w:val="en-IN"/>
        </w:rPr>
        <w:t>Better Productivity</w:t>
      </w:r>
    </w:p>
    <w:p w14:paraId="2D38385B" w14:textId="77777777" w:rsidR="00DA7D94" w:rsidRPr="00DA7D94" w:rsidRDefault="00DA7D94" w:rsidP="00DA7D94">
      <w:pPr>
        <w:ind w:left="216"/>
        <w:rPr>
          <w:sz w:val="24"/>
          <w:szCs w:val="22"/>
          <w:lang w:val="en-IN"/>
        </w:rPr>
      </w:pPr>
    </w:p>
    <w:p w14:paraId="60D6D75E" w14:textId="77777777" w:rsidR="00DA7D94" w:rsidRPr="00DA7D94" w:rsidRDefault="00DA7D94" w:rsidP="00DA7D94">
      <w:pPr>
        <w:pStyle w:val="ListParagraph"/>
        <w:numPr>
          <w:ilvl w:val="0"/>
          <w:numId w:val="31"/>
        </w:numPr>
        <w:ind w:left="936"/>
        <w:rPr>
          <w:sz w:val="24"/>
          <w:szCs w:val="22"/>
          <w:lang w:val="en-IN"/>
        </w:rPr>
      </w:pPr>
      <w:r w:rsidRPr="00DA7D94">
        <w:rPr>
          <w:sz w:val="24"/>
          <w:szCs w:val="22"/>
          <w:lang w:val="en-IN"/>
        </w:rPr>
        <w:t>Improved Security</w:t>
      </w:r>
    </w:p>
    <w:p w14:paraId="2D1128F6" w14:textId="77777777" w:rsidR="00DA7D94" w:rsidRPr="00DA7D94" w:rsidRDefault="00DA7D94" w:rsidP="00DA7D94">
      <w:pPr>
        <w:ind w:left="216"/>
        <w:rPr>
          <w:sz w:val="24"/>
          <w:szCs w:val="22"/>
          <w:lang w:val="en-IN"/>
        </w:rPr>
      </w:pPr>
    </w:p>
    <w:p w14:paraId="065D29DB" w14:textId="77777777" w:rsidR="00DA7D94" w:rsidRPr="00DA7D94" w:rsidRDefault="00DA7D94" w:rsidP="00DA7D94">
      <w:pPr>
        <w:pStyle w:val="ListParagraph"/>
        <w:numPr>
          <w:ilvl w:val="0"/>
          <w:numId w:val="31"/>
        </w:numPr>
        <w:ind w:left="936"/>
        <w:rPr>
          <w:sz w:val="24"/>
          <w:szCs w:val="22"/>
          <w:lang w:val="en-IN"/>
        </w:rPr>
      </w:pPr>
      <w:r w:rsidRPr="00DA7D94">
        <w:rPr>
          <w:sz w:val="24"/>
          <w:szCs w:val="22"/>
          <w:lang w:val="en-IN"/>
        </w:rPr>
        <w:t>Consistent test environment for development and QA.</w:t>
      </w:r>
    </w:p>
    <w:p w14:paraId="3F1B6AC9" w14:textId="77777777" w:rsidR="00DA7D94" w:rsidRPr="00DA7D94" w:rsidRDefault="00DA7D94" w:rsidP="00DA7D94">
      <w:pPr>
        <w:ind w:left="216"/>
        <w:rPr>
          <w:sz w:val="24"/>
          <w:szCs w:val="22"/>
          <w:lang w:val="en-IN"/>
        </w:rPr>
      </w:pPr>
    </w:p>
    <w:p w14:paraId="19DC6BA7" w14:textId="77777777" w:rsidR="00DA7D94" w:rsidRPr="00DA7D94" w:rsidRDefault="00DA7D94" w:rsidP="00DA7D94">
      <w:pPr>
        <w:pStyle w:val="ListParagraph"/>
        <w:numPr>
          <w:ilvl w:val="0"/>
          <w:numId w:val="31"/>
        </w:numPr>
        <w:ind w:left="936"/>
        <w:rPr>
          <w:sz w:val="24"/>
          <w:szCs w:val="22"/>
          <w:lang w:val="en-IN"/>
        </w:rPr>
      </w:pPr>
      <w:r w:rsidRPr="00DA7D94">
        <w:rPr>
          <w:sz w:val="24"/>
          <w:szCs w:val="22"/>
          <w:lang w:val="en-IN"/>
        </w:rPr>
        <w:t>Cross-platform packages called images.</w:t>
      </w:r>
    </w:p>
    <w:p w14:paraId="381A95D9" w14:textId="77777777" w:rsidR="00DA7D94" w:rsidRPr="00DA7D94" w:rsidRDefault="00DA7D94" w:rsidP="00DA7D94">
      <w:pPr>
        <w:ind w:left="216"/>
        <w:rPr>
          <w:sz w:val="24"/>
          <w:szCs w:val="22"/>
          <w:lang w:val="en-IN"/>
        </w:rPr>
      </w:pPr>
    </w:p>
    <w:p w14:paraId="6EF377CD" w14:textId="77777777" w:rsidR="00DA7D94" w:rsidRPr="00DA7D94" w:rsidRDefault="00DA7D94" w:rsidP="00DA7D94">
      <w:pPr>
        <w:pStyle w:val="ListParagraph"/>
        <w:numPr>
          <w:ilvl w:val="0"/>
          <w:numId w:val="31"/>
        </w:numPr>
        <w:ind w:left="936"/>
        <w:rPr>
          <w:sz w:val="24"/>
          <w:szCs w:val="22"/>
          <w:lang w:val="en-IN"/>
        </w:rPr>
      </w:pPr>
      <w:r w:rsidRPr="00DA7D94">
        <w:rPr>
          <w:sz w:val="24"/>
          <w:szCs w:val="22"/>
          <w:lang w:val="en-IN"/>
        </w:rPr>
        <w:t>Isolation and encapsulation of application dependencies.</w:t>
      </w:r>
    </w:p>
    <w:p w14:paraId="0D47E8BD" w14:textId="77777777" w:rsidR="00DA7D94" w:rsidRPr="00DA7D94" w:rsidRDefault="00DA7D94" w:rsidP="00DA7D94">
      <w:pPr>
        <w:ind w:left="216"/>
        <w:rPr>
          <w:sz w:val="24"/>
          <w:szCs w:val="22"/>
          <w:lang w:val="en-IN"/>
        </w:rPr>
      </w:pPr>
    </w:p>
    <w:p w14:paraId="1AB8587B" w14:textId="77777777" w:rsidR="00DA7D94" w:rsidRPr="00DA7D94" w:rsidRDefault="00DA7D94" w:rsidP="00DA7D94">
      <w:pPr>
        <w:pStyle w:val="ListParagraph"/>
        <w:numPr>
          <w:ilvl w:val="0"/>
          <w:numId w:val="31"/>
        </w:numPr>
        <w:ind w:left="936"/>
        <w:rPr>
          <w:sz w:val="24"/>
          <w:szCs w:val="22"/>
          <w:lang w:val="en-IN"/>
        </w:rPr>
      </w:pPr>
      <w:r w:rsidRPr="00DA7D94">
        <w:rPr>
          <w:sz w:val="24"/>
          <w:szCs w:val="22"/>
          <w:lang w:val="en-IN"/>
        </w:rPr>
        <w:t>Ability to scale efficiently, easily, and in real time.</w:t>
      </w:r>
    </w:p>
    <w:p w14:paraId="2D27148B" w14:textId="77777777" w:rsidR="00DA7D94" w:rsidRPr="00DA7D94" w:rsidRDefault="00DA7D94" w:rsidP="00DA7D94">
      <w:pPr>
        <w:ind w:left="216"/>
        <w:rPr>
          <w:sz w:val="24"/>
          <w:szCs w:val="22"/>
          <w:lang w:val="en-IN"/>
        </w:rPr>
      </w:pPr>
    </w:p>
    <w:p w14:paraId="7797438A" w14:textId="4F4BD244" w:rsidR="00DA7D94" w:rsidRPr="00DA7D94" w:rsidRDefault="00DA7D94" w:rsidP="00DA7D94">
      <w:pPr>
        <w:pStyle w:val="ListParagraph"/>
        <w:numPr>
          <w:ilvl w:val="0"/>
          <w:numId w:val="31"/>
        </w:numPr>
        <w:ind w:left="936"/>
        <w:rPr>
          <w:sz w:val="24"/>
          <w:szCs w:val="22"/>
          <w:lang w:val="en-IN"/>
        </w:rPr>
      </w:pPr>
      <w:r w:rsidRPr="00DA7D94">
        <w:rPr>
          <w:sz w:val="24"/>
          <w:szCs w:val="22"/>
          <w:lang w:val="en-IN"/>
        </w:rPr>
        <w:t>Enhances efficiency via easy reuse of images.</w:t>
      </w:r>
    </w:p>
    <w:p w14:paraId="1E3F6875" w14:textId="47C9D2C7" w:rsidR="00C74BBC" w:rsidRPr="001055E1" w:rsidRDefault="00C74BBC" w:rsidP="00DF1448">
      <w:pPr>
        <w:pStyle w:val="Heading1"/>
        <w:rPr>
          <w:lang w:val="en-IN"/>
        </w:rPr>
      </w:pPr>
      <w:bookmarkStart w:id="4" w:name="_Toc172585424"/>
      <w:r w:rsidRPr="001055E1">
        <w:rPr>
          <w:lang w:val="en-IN"/>
        </w:rPr>
        <w:lastRenderedPageBreak/>
        <w:t>Introduction</w:t>
      </w:r>
      <w:bookmarkEnd w:id="4"/>
    </w:p>
    <w:p w14:paraId="1D129CBB" w14:textId="222C3C6D" w:rsidR="00C74BBC" w:rsidRDefault="001055E1" w:rsidP="00C74BBC">
      <w:pPr>
        <w:pStyle w:val="Title"/>
        <w:jc w:val="left"/>
        <w:rPr>
          <w:b w:val="0"/>
          <w:bCs/>
          <w:sz w:val="22"/>
          <w:szCs w:val="22"/>
          <w:lang w:val="en-IN"/>
        </w:rPr>
      </w:pPr>
      <w:r w:rsidRPr="001055E1">
        <w:rPr>
          <w:b w:val="0"/>
          <w:bCs/>
          <w:sz w:val="22"/>
          <w:szCs w:val="22"/>
          <w:lang w:val="en-IN"/>
        </w:rPr>
        <w:t>Docker is a platform for developing, shipping, and running applications in containers. Containers are lightweight, portable, and self-sufficient units that can run applications and their dependencies in isolated environments. Docker provides a consistent and reproducible environment across different machines, making it easier to manage and deploy applications.</w:t>
      </w:r>
    </w:p>
    <w:p w14:paraId="4FAAE221" w14:textId="77777777" w:rsidR="001055E1" w:rsidRPr="001055E1" w:rsidRDefault="001055E1" w:rsidP="00E915A0">
      <w:pPr>
        <w:pStyle w:val="Heading2"/>
        <w:rPr>
          <w:rFonts w:eastAsia="Segoe UI"/>
          <w:lang w:val="en-IN" w:eastAsia="en-IN"/>
        </w:rPr>
      </w:pPr>
      <w:bookmarkStart w:id="5" w:name="_Toc172585425"/>
      <w:r w:rsidRPr="001055E1">
        <w:rPr>
          <w:rFonts w:eastAsia="Segoe UI"/>
          <w:lang w:val="en-IN" w:eastAsia="en-IN"/>
        </w:rPr>
        <w:t>Why Use Docker</w:t>
      </w:r>
      <w:bookmarkEnd w:id="5"/>
    </w:p>
    <w:p w14:paraId="69B1F782" w14:textId="6B32859D" w:rsidR="001055E1" w:rsidRPr="001055E1" w:rsidRDefault="001055E1" w:rsidP="00E915A0">
      <w:pPr>
        <w:pStyle w:val="Title"/>
        <w:numPr>
          <w:ilvl w:val="0"/>
          <w:numId w:val="23"/>
        </w:numPr>
        <w:spacing w:after="0"/>
        <w:jc w:val="left"/>
        <w:rPr>
          <w:b w:val="0"/>
          <w:bCs/>
          <w:sz w:val="22"/>
          <w:szCs w:val="22"/>
          <w:lang w:val="en-IN"/>
        </w:rPr>
      </w:pPr>
      <w:r w:rsidRPr="001055E1">
        <w:rPr>
          <w:b w:val="0"/>
          <w:bCs/>
          <w:sz w:val="22"/>
          <w:szCs w:val="22"/>
          <w:lang w:val="en-IN"/>
        </w:rPr>
        <w:t>Helps transport code faster</w:t>
      </w:r>
      <w:r>
        <w:rPr>
          <w:b w:val="0"/>
          <w:bCs/>
          <w:sz w:val="22"/>
          <w:szCs w:val="22"/>
          <w:lang w:val="en-IN"/>
        </w:rPr>
        <w:t>.</w:t>
      </w:r>
    </w:p>
    <w:p w14:paraId="6B71292A" w14:textId="0C3CC030" w:rsidR="001055E1" w:rsidRPr="001055E1" w:rsidRDefault="001055E1" w:rsidP="00E915A0">
      <w:pPr>
        <w:pStyle w:val="Title"/>
        <w:numPr>
          <w:ilvl w:val="0"/>
          <w:numId w:val="23"/>
        </w:numPr>
        <w:spacing w:after="0"/>
        <w:jc w:val="left"/>
        <w:rPr>
          <w:b w:val="0"/>
          <w:bCs/>
          <w:sz w:val="22"/>
          <w:szCs w:val="22"/>
          <w:lang w:val="en-IN"/>
        </w:rPr>
      </w:pPr>
      <w:r w:rsidRPr="001055E1">
        <w:rPr>
          <w:b w:val="0"/>
          <w:bCs/>
          <w:sz w:val="22"/>
          <w:szCs w:val="22"/>
          <w:lang w:val="en-IN"/>
        </w:rPr>
        <w:t>Makes scaling, deploying, and identifying issues in the application easier</w:t>
      </w:r>
      <w:r>
        <w:rPr>
          <w:b w:val="0"/>
          <w:bCs/>
          <w:sz w:val="22"/>
          <w:szCs w:val="22"/>
          <w:lang w:val="en-IN"/>
        </w:rPr>
        <w:t>.</w:t>
      </w:r>
    </w:p>
    <w:p w14:paraId="6F452285" w14:textId="11A5B780" w:rsidR="001055E1" w:rsidRPr="001055E1" w:rsidRDefault="001055E1" w:rsidP="00E915A0">
      <w:pPr>
        <w:pStyle w:val="Title"/>
        <w:numPr>
          <w:ilvl w:val="0"/>
          <w:numId w:val="23"/>
        </w:numPr>
        <w:spacing w:after="0"/>
        <w:jc w:val="left"/>
        <w:rPr>
          <w:b w:val="0"/>
          <w:bCs/>
          <w:sz w:val="22"/>
          <w:szCs w:val="22"/>
          <w:lang w:val="en-IN"/>
        </w:rPr>
      </w:pPr>
      <w:r w:rsidRPr="001055E1">
        <w:rPr>
          <w:b w:val="0"/>
          <w:bCs/>
          <w:sz w:val="22"/>
          <w:szCs w:val="22"/>
          <w:lang w:val="en-IN"/>
        </w:rPr>
        <w:t>Saves up space as you do not need to install the whole application locally</w:t>
      </w:r>
      <w:r>
        <w:rPr>
          <w:b w:val="0"/>
          <w:bCs/>
          <w:sz w:val="22"/>
          <w:szCs w:val="22"/>
          <w:lang w:val="en-IN"/>
        </w:rPr>
        <w:t>.</w:t>
      </w:r>
    </w:p>
    <w:p w14:paraId="0534AF3E" w14:textId="0D2639C1" w:rsidR="00E915A0" w:rsidRPr="00E915A0" w:rsidRDefault="00E915A0" w:rsidP="00E915A0">
      <w:pPr>
        <w:pStyle w:val="Heading2"/>
        <w:rPr>
          <w:lang w:val="en-IN"/>
        </w:rPr>
      </w:pPr>
      <w:bookmarkStart w:id="6" w:name="_Toc172585426"/>
      <w:r w:rsidRPr="00E915A0">
        <w:rPr>
          <w:lang w:val="en-IN"/>
        </w:rPr>
        <w:t>Docker Terminologies</w:t>
      </w:r>
      <w:r w:rsidR="008F71BD">
        <w:rPr>
          <w:lang w:val="en-IN"/>
        </w:rPr>
        <w:t xml:space="preserve"> / Docker Architecture</w:t>
      </w:r>
      <w:bookmarkEnd w:id="6"/>
    </w:p>
    <w:p w14:paraId="5D5DA0D1" w14:textId="77777777" w:rsidR="008F71BD" w:rsidRDefault="008F71BD" w:rsidP="008F71BD">
      <w:pPr>
        <w:spacing w:line="250" w:lineRule="auto"/>
        <w:rPr>
          <w:rFonts w:eastAsia="Segoe UI"/>
          <w:b/>
          <w:color w:val="1F2328"/>
          <w:kern w:val="2"/>
          <w:sz w:val="24"/>
          <w:szCs w:val="24"/>
          <w:lang w:val="en-IN" w:eastAsia="en-IN"/>
          <w14:ligatures w14:val="standardContextual"/>
        </w:rPr>
      </w:pPr>
    </w:p>
    <w:p w14:paraId="345D9918" w14:textId="60454B10" w:rsidR="00E915A0" w:rsidRPr="00C4664B" w:rsidRDefault="00E915A0" w:rsidP="00E915A0">
      <w:pPr>
        <w:spacing w:after="271" w:line="250" w:lineRule="auto"/>
        <w:rPr>
          <w:rFonts w:eastAsia="Calibri"/>
          <w:color w:val="000000"/>
          <w:kern w:val="2"/>
          <w:sz w:val="24"/>
          <w:szCs w:val="24"/>
          <w:lang w:val="en-IN" w:eastAsia="en-IN"/>
          <w14:ligatures w14:val="standardContextual"/>
        </w:rPr>
      </w:pPr>
      <w:r w:rsidRPr="00C4664B">
        <w:rPr>
          <w:rFonts w:eastAsia="Segoe UI"/>
          <w:b/>
          <w:color w:val="1F2328"/>
          <w:kern w:val="2"/>
          <w:sz w:val="24"/>
          <w:szCs w:val="24"/>
          <w:lang w:val="en-IN" w:eastAsia="en-IN"/>
          <w14:ligatures w14:val="standardContextual"/>
        </w:rPr>
        <w:t>Docker Engine:</w:t>
      </w:r>
      <w:r w:rsidRPr="00C4664B">
        <w:rPr>
          <w:rFonts w:eastAsia="Segoe UI"/>
          <w:color w:val="1F2328"/>
          <w:kern w:val="2"/>
          <w:sz w:val="24"/>
          <w:szCs w:val="24"/>
          <w:lang w:val="en-IN" w:eastAsia="en-IN"/>
          <w14:ligatures w14:val="standardContextual"/>
        </w:rPr>
        <w:t xml:space="preserve"> The core of Docker is the Docker Engine, which is responsible for building, running, and managing containers. It consists of a server (daemon) and a REST API that allows you to interact with the daemon.</w:t>
      </w:r>
      <w:r w:rsidR="00C4664B">
        <w:rPr>
          <w:rFonts w:eastAsia="Segoe UI"/>
          <w:color w:val="1F2328"/>
          <w:kern w:val="2"/>
          <w:sz w:val="24"/>
          <w:szCs w:val="24"/>
          <w:lang w:val="en-IN" w:eastAsia="en-IN"/>
          <w14:ligatures w14:val="standardContextual"/>
        </w:rPr>
        <w:t xml:space="preserve"> </w:t>
      </w:r>
      <w:r w:rsidR="00C4664B" w:rsidRPr="00C4664B">
        <w:rPr>
          <w:rFonts w:eastAsia="Segoe UI"/>
          <w:color w:val="1F2328"/>
          <w:kern w:val="2"/>
          <w:sz w:val="24"/>
          <w:szCs w:val="24"/>
          <w:lang w:val="en-IN" w:eastAsia="en-IN"/>
          <w14:ligatures w14:val="standardContextual"/>
        </w:rPr>
        <w:t>It is the heart of the Docker architecture, which does the crucial work of building, running, and distributing the containers. It also manages the Docker images and the containers.</w:t>
      </w:r>
    </w:p>
    <w:p w14:paraId="05C70038" w14:textId="77777777" w:rsidR="00E915A0" w:rsidRPr="00C4664B" w:rsidRDefault="00E915A0" w:rsidP="00E915A0">
      <w:pPr>
        <w:numPr>
          <w:ilvl w:val="0"/>
          <w:numId w:val="25"/>
        </w:numPr>
        <w:spacing w:after="229" w:line="250" w:lineRule="auto"/>
        <w:contextualSpacing/>
        <w:rPr>
          <w:rFonts w:eastAsia="Segoe UI"/>
          <w:color w:val="1F2328"/>
          <w:kern w:val="2"/>
          <w:sz w:val="24"/>
          <w:szCs w:val="24"/>
          <w:lang w:val="en-IN" w:eastAsia="en-IN"/>
          <w14:ligatures w14:val="standardContextual"/>
        </w:rPr>
      </w:pPr>
      <w:r w:rsidRPr="00423E84">
        <w:rPr>
          <w:rFonts w:eastAsia="Segoe UI"/>
          <w:b/>
          <w:bCs/>
          <w:color w:val="1F2328"/>
          <w:kern w:val="2"/>
          <w:sz w:val="24"/>
          <w:szCs w:val="24"/>
          <w:lang w:val="en-IN" w:eastAsia="en-IN"/>
          <w14:ligatures w14:val="standardContextual"/>
        </w:rPr>
        <w:t xml:space="preserve">Server </w:t>
      </w:r>
      <w:r w:rsidRPr="00C4664B">
        <w:rPr>
          <w:rFonts w:eastAsia="Segoe UI"/>
          <w:color w:val="1F2328"/>
          <w:kern w:val="2"/>
          <w:sz w:val="24"/>
          <w:szCs w:val="24"/>
          <w:lang w:val="en-IN" w:eastAsia="en-IN"/>
          <w14:ligatures w14:val="standardContextual"/>
        </w:rPr>
        <w:t>– which runs the daemon</w:t>
      </w:r>
    </w:p>
    <w:p w14:paraId="3E60174C" w14:textId="77777777" w:rsidR="00E915A0" w:rsidRPr="00C4664B" w:rsidRDefault="00E915A0" w:rsidP="00E915A0">
      <w:pPr>
        <w:numPr>
          <w:ilvl w:val="0"/>
          <w:numId w:val="25"/>
        </w:numPr>
        <w:spacing w:after="229" w:line="250" w:lineRule="auto"/>
        <w:contextualSpacing/>
        <w:rPr>
          <w:rFonts w:eastAsia="Segoe UI"/>
          <w:color w:val="1F2328"/>
          <w:kern w:val="2"/>
          <w:sz w:val="24"/>
          <w:szCs w:val="24"/>
          <w:lang w:val="en-IN" w:eastAsia="en-IN"/>
          <w14:ligatures w14:val="standardContextual"/>
        </w:rPr>
      </w:pPr>
      <w:r w:rsidRPr="00423E84">
        <w:rPr>
          <w:rFonts w:eastAsia="Segoe UI"/>
          <w:b/>
          <w:bCs/>
          <w:color w:val="1F2328"/>
          <w:kern w:val="2"/>
          <w:sz w:val="24"/>
          <w:szCs w:val="24"/>
          <w:lang w:val="en-IN" w:eastAsia="en-IN"/>
          <w14:ligatures w14:val="standardContextual"/>
        </w:rPr>
        <w:t>Rest API</w:t>
      </w:r>
      <w:r w:rsidRPr="00C4664B">
        <w:rPr>
          <w:rFonts w:eastAsia="Segoe UI"/>
          <w:color w:val="1F2328"/>
          <w:kern w:val="2"/>
          <w:sz w:val="24"/>
          <w:szCs w:val="24"/>
          <w:lang w:val="en-IN" w:eastAsia="en-IN"/>
          <w14:ligatures w14:val="standardContextual"/>
        </w:rPr>
        <w:t xml:space="preserve"> – deals with the interaction of applications with their server</w:t>
      </w:r>
    </w:p>
    <w:p w14:paraId="1C9E6586" w14:textId="7D3D137B" w:rsidR="00E915A0" w:rsidRPr="00C4664B" w:rsidRDefault="00E915A0" w:rsidP="00E915A0">
      <w:pPr>
        <w:numPr>
          <w:ilvl w:val="0"/>
          <w:numId w:val="25"/>
        </w:numPr>
        <w:spacing w:after="229" w:line="250" w:lineRule="auto"/>
        <w:contextualSpacing/>
        <w:rPr>
          <w:rFonts w:eastAsia="Segoe UI"/>
          <w:color w:val="1F2328"/>
          <w:kern w:val="2"/>
          <w:sz w:val="24"/>
          <w:szCs w:val="24"/>
          <w:lang w:val="en-IN" w:eastAsia="en-IN"/>
          <w14:ligatures w14:val="standardContextual"/>
        </w:rPr>
      </w:pPr>
      <w:r w:rsidRPr="00423E84">
        <w:rPr>
          <w:rFonts w:eastAsia="Segoe UI"/>
          <w:b/>
          <w:bCs/>
          <w:color w:val="1F2328"/>
          <w:kern w:val="2"/>
          <w:sz w:val="24"/>
          <w:szCs w:val="24"/>
          <w:lang w:val="en-IN" w:eastAsia="en-IN"/>
          <w14:ligatures w14:val="standardContextual"/>
        </w:rPr>
        <w:t xml:space="preserve">Client </w:t>
      </w:r>
      <w:r w:rsidRPr="00C4664B">
        <w:rPr>
          <w:rFonts w:eastAsia="Segoe UI"/>
          <w:color w:val="1F2328"/>
          <w:kern w:val="2"/>
          <w:sz w:val="24"/>
          <w:szCs w:val="24"/>
          <w:lang w:val="en-IN" w:eastAsia="en-IN"/>
          <w14:ligatures w14:val="standardContextual"/>
        </w:rPr>
        <w:t>– which is nothing but the command line interface (CLI)</w:t>
      </w:r>
    </w:p>
    <w:p w14:paraId="36EC2E57" w14:textId="287010BB" w:rsidR="00E915A0" w:rsidRPr="00C4664B" w:rsidRDefault="00F750D1" w:rsidP="00E915A0">
      <w:pPr>
        <w:spacing w:after="229" w:line="250" w:lineRule="auto"/>
        <w:contextualSpacing/>
        <w:rPr>
          <w:rFonts w:eastAsia="Segoe UI"/>
          <w:color w:val="1F2328"/>
          <w:kern w:val="2"/>
          <w:sz w:val="24"/>
          <w:szCs w:val="24"/>
          <w:lang w:val="en-IN" w:eastAsia="en-IN"/>
          <w14:ligatures w14:val="standardContextual"/>
        </w:rPr>
      </w:pPr>
      <w:r w:rsidRPr="00C4664B">
        <w:rPr>
          <w:rFonts w:eastAsia="Segoe UI"/>
          <w:color w:val="1F2328"/>
          <w:kern w:val="2"/>
          <w:sz w:val="24"/>
          <w:szCs w:val="24"/>
          <w:lang w:val="en-IN" w:eastAsia="en-IN"/>
          <w14:ligatures w14:val="standardContextual"/>
        </w:rPr>
        <w:t xml:space="preserve"> </w:t>
      </w:r>
    </w:p>
    <w:p w14:paraId="03A99149" w14:textId="77777777" w:rsidR="00E915A0" w:rsidRPr="00C4664B" w:rsidRDefault="00E915A0" w:rsidP="00E915A0">
      <w:pPr>
        <w:spacing w:after="271" w:line="250" w:lineRule="auto"/>
        <w:rPr>
          <w:rFonts w:eastAsia="Calibri"/>
          <w:color w:val="000000"/>
          <w:kern w:val="2"/>
          <w:sz w:val="24"/>
          <w:szCs w:val="24"/>
          <w:lang w:val="en-IN" w:eastAsia="en-IN"/>
          <w14:ligatures w14:val="standardContextual"/>
        </w:rPr>
      </w:pPr>
      <w:r w:rsidRPr="00C4664B">
        <w:rPr>
          <w:rFonts w:eastAsia="Segoe UI"/>
          <w:b/>
          <w:color w:val="1F2328"/>
          <w:kern w:val="2"/>
          <w:sz w:val="24"/>
          <w:szCs w:val="24"/>
          <w:lang w:val="en-IN" w:eastAsia="en-IN"/>
          <w14:ligatures w14:val="standardContextual"/>
        </w:rPr>
        <w:t>Docker Images:</w:t>
      </w:r>
      <w:r w:rsidRPr="00C4664B">
        <w:rPr>
          <w:rFonts w:eastAsia="Segoe UI"/>
          <w:color w:val="1F2328"/>
          <w:kern w:val="2"/>
          <w:sz w:val="24"/>
          <w:szCs w:val="24"/>
          <w:lang w:val="en-IN" w:eastAsia="en-IN"/>
          <w14:ligatures w14:val="standardContextual"/>
        </w:rPr>
        <w:t xml:space="preserve"> Images are lightweight, standalone, and executable packages that include everything needed to run a piece of software, including the code, runtime, libraries, and system tools. Images are used to create containers. </w:t>
      </w:r>
    </w:p>
    <w:p w14:paraId="3B3B3EE8" w14:textId="2A53E7B2" w:rsidR="00087108" w:rsidRPr="00195516" w:rsidRDefault="00E915A0" w:rsidP="00195516">
      <w:pPr>
        <w:spacing w:after="271" w:line="250" w:lineRule="auto"/>
        <w:rPr>
          <w:rFonts w:eastAsia="Segoe UI"/>
          <w:bCs/>
          <w:color w:val="1F2328"/>
          <w:kern w:val="2"/>
          <w:sz w:val="24"/>
          <w:szCs w:val="24"/>
          <w:lang w:val="en-IN" w:eastAsia="en-IN"/>
          <w14:ligatures w14:val="standardContextual"/>
        </w:rPr>
      </w:pPr>
      <w:r w:rsidRPr="00195516">
        <w:rPr>
          <w:rFonts w:eastAsia="Segoe UI"/>
          <w:b/>
          <w:color w:val="1F2328"/>
          <w:kern w:val="2"/>
          <w:sz w:val="24"/>
          <w:szCs w:val="24"/>
          <w:lang w:val="en-IN" w:eastAsia="en-IN"/>
          <w14:ligatures w14:val="standardContextual"/>
        </w:rPr>
        <w:t>Docker Containers:</w:t>
      </w:r>
      <w:r w:rsidRPr="00C4664B">
        <w:rPr>
          <w:rFonts w:eastAsia="Segoe UI"/>
          <w:b/>
          <w:color w:val="1F2328"/>
          <w:kern w:val="2"/>
          <w:sz w:val="24"/>
          <w:szCs w:val="24"/>
          <w:lang w:val="en-IN" w:eastAsia="en-IN"/>
          <w14:ligatures w14:val="standardContextual"/>
        </w:rPr>
        <w:t xml:space="preserve"> </w:t>
      </w:r>
      <w:r w:rsidRPr="00195516">
        <w:rPr>
          <w:rFonts w:eastAsia="Segoe UI"/>
          <w:bCs/>
          <w:color w:val="1F2328"/>
          <w:kern w:val="2"/>
          <w:sz w:val="24"/>
          <w:szCs w:val="24"/>
          <w:lang w:val="en-IN" w:eastAsia="en-IN"/>
          <w14:ligatures w14:val="standardContextual"/>
        </w:rPr>
        <w:t>Containers are instances of Docker images that run in isolated environments. They encapsulate an application and its dependencies, ensuring consistency across different environments. Containers are portable and can run on any system that supports Docker.</w:t>
      </w:r>
    </w:p>
    <w:p w14:paraId="0C6092C0" w14:textId="09F5809E" w:rsidR="00087108" w:rsidRPr="00C4664B" w:rsidRDefault="00087108" w:rsidP="00087108">
      <w:pPr>
        <w:spacing w:line="250" w:lineRule="auto"/>
        <w:ind w:left="-5" w:hanging="10"/>
        <w:rPr>
          <w:rFonts w:eastAsia="Segoe UI"/>
          <w:b/>
          <w:bCs/>
          <w:color w:val="1F2328"/>
          <w:kern w:val="2"/>
          <w:sz w:val="24"/>
          <w:szCs w:val="24"/>
          <w:lang w:val="en-IN" w:eastAsia="en-IN"/>
          <w14:ligatures w14:val="standardContextual"/>
        </w:rPr>
      </w:pPr>
      <w:r w:rsidRPr="00C4664B">
        <w:rPr>
          <w:rFonts w:eastAsia="Segoe UI"/>
          <w:b/>
          <w:bCs/>
          <w:color w:val="1F2328"/>
          <w:kern w:val="2"/>
          <w:sz w:val="24"/>
          <w:szCs w:val="24"/>
          <w:lang w:val="en-IN" w:eastAsia="en-IN"/>
          <w14:ligatures w14:val="standardContextual"/>
        </w:rPr>
        <w:t xml:space="preserve">Docker Runtime: </w:t>
      </w:r>
      <w:r w:rsidRPr="00C4664B">
        <w:rPr>
          <w:rFonts w:eastAsia="Segoe UI"/>
          <w:color w:val="1F2328"/>
          <w:kern w:val="2"/>
          <w:sz w:val="24"/>
          <w:szCs w:val="24"/>
          <w:lang w:val="en-IN" w:eastAsia="en-IN"/>
          <w14:ligatures w14:val="standardContextual"/>
        </w:rPr>
        <w:t>It allows us to start and stop containers. There are two types:</w:t>
      </w:r>
    </w:p>
    <w:p w14:paraId="6FEA865F" w14:textId="5BF42A12" w:rsidR="00087108" w:rsidRPr="00C4664B" w:rsidRDefault="00087108" w:rsidP="00087108">
      <w:pPr>
        <w:pStyle w:val="ListParagraph"/>
        <w:numPr>
          <w:ilvl w:val="0"/>
          <w:numId w:val="26"/>
        </w:numPr>
        <w:spacing w:line="250" w:lineRule="auto"/>
        <w:rPr>
          <w:rFonts w:eastAsia="Segoe UI"/>
          <w:color w:val="1F2328"/>
          <w:kern w:val="2"/>
          <w:sz w:val="24"/>
          <w:szCs w:val="24"/>
          <w:lang w:val="en-IN" w:eastAsia="en-IN"/>
          <w14:ligatures w14:val="standardContextual"/>
        </w:rPr>
      </w:pPr>
      <w:r w:rsidRPr="00C4664B">
        <w:rPr>
          <w:rFonts w:eastAsia="Segoe UI"/>
          <w:color w:val="1F2328"/>
          <w:kern w:val="2"/>
          <w:sz w:val="24"/>
          <w:szCs w:val="24"/>
          <w:lang w:val="en-IN" w:eastAsia="en-IN"/>
          <w14:ligatures w14:val="standardContextual"/>
        </w:rPr>
        <w:t>Low-level runtime (</w:t>
      </w:r>
      <w:proofErr w:type="spellStart"/>
      <w:r w:rsidRPr="00C4664B">
        <w:rPr>
          <w:rFonts w:eastAsia="Segoe UI"/>
          <w:color w:val="1F2328"/>
          <w:kern w:val="2"/>
          <w:sz w:val="24"/>
          <w:szCs w:val="24"/>
          <w:lang w:val="en-IN" w:eastAsia="en-IN"/>
          <w14:ligatures w14:val="standardContextual"/>
        </w:rPr>
        <w:t>runc</w:t>
      </w:r>
      <w:proofErr w:type="spellEnd"/>
      <w:r w:rsidRPr="00C4664B">
        <w:rPr>
          <w:rFonts w:eastAsia="Segoe UI"/>
          <w:color w:val="1F2328"/>
          <w:kern w:val="2"/>
          <w:sz w:val="24"/>
          <w:szCs w:val="24"/>
          <w:lang w:val="en-IN" w:eastAsia="en-IN"/>
          <w14:ligatures w14:val="standardContextual"/>
        </w:rPr>
        <w:t>)</w:t>
      </w:r>
    </w:p>
    <w:p w14:paraId="1331D450" w14:textId="40FED75F" w:rsidR="00087108" w:rsidRPr="00C4664B" w:rsidRDefault="00087108" w:rsidP="00087108">
      <w:pPr>
        <w:pStyle w:val="ListParagraph"/>
        <w:numPr>
          <w:ilvl w:val="0"/>
          <w:numId w:val="26"/>
        </w:numPr>
        <w:spacing w:line="250" w:lineRule="auto"/>
        <w:rPr>
          <w:rFonts w:eastAsia="Segoe UI"/>
          <w:color w:val="1F2328"/>
          <w:kern w:val="2"/>
          <w:sz w:val="24"/>
          <w:szCs w:val="24"/>
          <w:lang w:val="en-IN" w:eastAsia="en-IN"/>
          <w14:ligatures w14:val="standardContextual"/>
        </w:rPr>
      </w:pPr>
      <w:r w:rsidRPr="00C4664B">
        <w:rPr>
          <w:rFonts w:eastAsia="Segoe UI"/>
          <w:color w:val="1F2328"/>
          <w:kern w:val="2"/>
          <w:sz w:val="24"/>
          <w:szCs w:val="24"/>
          <w:lang w:val="en-IN" w:eastAsia="en-IN"/>
          <w14:ligatures w14:val="standardContextual"/>
        </w:rPr>
        <w:t>High-level runtime (</w:t>
      </w:r>
      <w:proofErr w:type="spellStart"/>
      <w:r w:rsidRPr="00C4664B">
        <w:rPr>
          <w:rFonts w:eastAsia="Segoe UI"/>
          <w:color w:val="1F2328"/>
          <w:kern w:val="2"/>
          <w:sz w:val="24"/>
          <w:szCs w:val="24"/>
          <w:lang w:val="en-IN" w:eastAsia="en-IN"/>
          <w14:ligatures w14:val="standardContextual"/>
        </w:rPr>
        <w:t>containerd</w:t>
      </w:r>
      <w:proofErr w:type="spellEnd"/>
      <w:r w:rsidRPr="00C4664B">
        <w:rPr>
          <w:rFonts w:eastAsia="Segoe UI"/>
          <w:color w:val="1F2328"/>
          <w:kern w:val="2"/>
          <w:sz w:val="24"/>
          <w:szCs w:val="24"/>
          <w:lang w:val="en-IN" w:eastAsia="en-IN"/>
          <w14:ligatures w14:val="standardContextual"/>
        </w:rPr>
        <w:t>)</w:t>
      </w:r>
    </w:p>
    <w:p w14:paraId="3DEC9C10" w14:textId="77777777" w:rsidR="00087108" w:rsidRPr="00C4664B" w:rsidRDefault="00087108" w:rsidP="00087108">
      <w:pPr>
        <w:spacing w:line="250" w:lineRule="auto"/>
        <w:ind w:left="-5" w:hanging="10"/>
        <w:rPr>
          <w:rFonts w:eastAsia="Segoe UI"/>
          <w:b/>
          <w:bCs/>
          <w:color w:val="1F2328"/>
          <w:kern w:val="2"/>
          <w:sz w:val="24"/>
          <w:szCs w:val="24"/>
          <w:lang w:val="en-IN" w:eastAsia="en-IN"/>
          <w14:ligatures w14:val="standardContextual"/>
        </w:rPr>
      </w:pPr>
    </w:p>
    <w:p w14:paraId="67023D3D" w14:textId="0C616AE5" w:rsidR="00087108" w:rsidRPr="00195516" w:rsidRDefault="00087108" w:rsidP="00195516">
      <w:pPr>
        <w:spacing w:after="271" w:line="250" w:lineRule="auto"/>
        <w:rPr>
          <w:rFonts w:eastAsia="Segoe UI"/>
          <w:bCs/>
          <w:color w:val="1F2328"/>
          <w:kern w:val="2"/>
          <w:sz w:val="24"/>
          <w:szCs w:val="24"/>
          <w:lang w:val="en-IN" w:eastAsia="en-IN"/>
          <w14:ligatures w14:val="standardContextual"/>
        </w:rPr>
      </w:pPr>
      <w:r w:rsidRPr="00195516">
        <w:rPr>
          <w:rFonts w:eastAsia="Segoe UI"/>
          <w:b/>
          <w:color w:val="1F2328"/>
          <w:kern w:val="2"/>
          <w:sz w:val="24"/>
          <w:szCs w:val="24"/>
          <w:lang w:val="en-IN" w:eastAsia="en-IN"/>
          <w14:ligatures w14:val="standardContextual"/>
        </w:rPr>
        <w:t xml:space="preserve">Docker Client: </w:t>
      </w:r>
      <w:r w:rsidRPr="00195516">
        <w:rPr>
          <w:rFonts w:eastAsia="Segoe UI"/>
          <w:bCs/>
          <w:color w:val="1F2328"/>
          <w:kern w:val="2"/>
          <w:sz w:val="24"/>
          <w:szCs w:val="24"/>
          <w:lang w:val="en-IN" w:eastAsia="en-IN"/>
          <w14:ligatures w14:val="standardContextual"/>
        </w:rPr>
        <w:t>It is what we use to interact with Docker. You can think of it like the user interface for Docker. Whenever you type in a command, the client sends these to the daemon.</w:t>
      </w:r>
    </w:p>
    <w:p w14:paraId="08B496C9" w14:textId="243B8A60" w:rsidR="008F71BD" w:rsidRPr="00195516" w:rsidRDefault="00087108" w:rsidP="00195516">
      <w:pPr>
        <w:spacing w:after="271" w:line="250" w:lineRule="auto"/>
        <w:rPr>
          <w:rFonts w:eastAsia="Segoe UI"/>
          <w:bCs/>
          <w:color w:val="1F2328"/>
          <w:kern w:val="2"/>
          <w:sz w:val="24"/>
          <w:szCs w:val="24"/>
          <w:lang w:val="en-IN" w:eastAsia="en-IN"/>
          <w14:ligatures w14:val="standardContextual"/>
        </w:rPr>
      </w:pPr>
      <w:r w:rsidRPr="00195516">
        <w:rPr>
          <w:rFonts w:eastAsia="Segoe UI"/>
          <w:b/>
          <w:color w:val="1F2328"/>
          <w:kern w:val="2"/>
          <w:sz w:val="24"/>
          <w:szCs w:val="24"/>
          <w:lang w:val="en-IN" w:eastAsia="en-IN"/>
          <w14:ligatures w14:val="standardContextual"/>
        </w:rPr>
        <w:t xml:space="preserve">Docker CLI: </w:t>
      </w:r>
      <w:r w:rsidRPr="00195516">
        <w:rPr>
          <w:rFonts w:eastAsia="Segoe UI"/>
          <w:bCs/>
          <w:color w:val="1F2328"/>
          <w:kern w:val="2"/>
          <w:sz w:val="24"/>
          <w:szCs w:val="24"/>
          <w:lang w:val="en-IN" w:eastAsia="en-IN"/>
          <w14:ligatures w14:val="standardContextual"/>
        </w:rPr>
        <w:t>It allows users to issue commands to the Docker Daemon. Docker uses a client – server architectur</w:t>
      </w:r>
      <w:r w:rsidR="00195516" w:rsidRPr="00195516">
        <w:rPr>
          <w:rFonts w:eastAsia="Segoe UI"/>
          <w:bCs/>
          <w:color w:val="1F2328"/>
          <w:kern w:val="2"/>
          <w:sz w:val="24"/>
          <w:szCs w:val="24"/>
          <w:lang w:val="en-IN" w:eastAsia="en-IN"/>
          <w14:ligatures w14:val="standardContextual"/>
        </w:rPr>
        <w:t>e.</w:t>
      </w:r>
    </w:p>
    <w:p w14:paraId="26AE3590" w14:textId="03B16DBF" w:rsidR="008F71BD" w:rsidRPr="008F71BD" w:rsidRDefault="008F71BD" w:rsidP="00195516">
      <w:pPr>
        <w:spacing w:after="271" w:line="250" w:lineRule="auto"/>
        <w:rPr>
          <w:sz w:val="24"/>
          <w:szCs w:val="24"/>
          <w:lang w:val="en-IN" w:eastAsia="en-IN"/>
        </w:rPr>
      </w:pPr>
      <w:r w:rsidRPr="008F71BD">
        <w:rPr>
          <w:rFonts w:eastAsia="Segoe UI"/>
          <w:b/>
          <w:color w:val="1F2328"/>
          <w:kern w:val="2"/>
          <w:sz w:val="24"/>
          <w:szCs w:val="24"/>
          <w:lang w:val="en-IN" w:eastAsia="en-IN"/>
          <w14:ligatures w14:val="standardContextual"/>
        </w:rPr>
        <w:t>Docker Registries</w:t>
      </w:r>
      <w:r w:rsidRPr="008F71BD">
        <w:rPr>
          <w:sz w:val="24"/>
          <w:szCs w:val="24"/>
          <w:lang w:val="en-IN" w:eastAsia="en-IN"/>
        </w:rPr>
        <w:t>:</w:t>
      </w:r>
      <w:r>
        <w:rPr>
          <w:sz w:val="24"/>
          <w:szCs w:val="24"/>
          <w:lang w:val="en-IN" w:eastAsia="en-IN"/>
        </w:rPr>
        <w:t xml:space="preserve"> </w:t>
      </w:r>
      <w:r w:rsidRPr="008F71BD">
        <w:rPr>
          <w:sz w:val="24"/>
          <w:szCs w:val="24"/>
          <w:lang w:val="en-IN" w:eastAsia="en-IN"/>
        </w:rPr>
        <w:t>Docker Registries store Docker images. The default public registry is Docker Hub, but you can also use private registries or other public registries.</w:t>
      </w:r>
      <w:r w:rsidR="00195516">
        <w:rPr>
          <w:sz w:val="24"/>
          <w:szCs w:val="24"/>
          <w:lang w:val="en-IN" w:eastAsia="en-IN"/>
        </w:rPr>
        <w:t xml:space="preserve"> </w:t>
      </w:r>
      <w:r w:rsidR="00195516" w:rsidRPr="00195516">
        <w:rPr>
          <w:sz w:val="24"/>
          <w:szCs w:val="24"/>
          <w:lang w:val="en-IN" w:eastAsia="en-IN"/>
        </w:rPr>
        <w:t>Docker Hub is a cloud-based repository where Docker users and partners create, test, store, and distribute container images. It is the default registry used by Docker, making it easy to find and share container images.</w:t>
      </w:r>
    </w:p>
    <w:p w14:paraId="37E002F2" w14:textId="77777777" w:rsidR="008F71BD" w:rsidRPr="00C4664B" w:rsidRDefault="008F71BD" w:rsidP="00C74BBC">
      <w:pPr>
        <w:pStyle w:val="Title"/>
        <w:jc w:val="left"/>
        <w:rPr>
          <w:b w:val="0"/>
          <w:bCs/>
          <w:sz w:val="24"/>
          <w:szCs w:val="24"/>
          <w:lang w:val="en-IN"/>
        </w:rPr>
      </w:pPr>
    </w:p>
    <w:p w14:paraId="58DD20CC" w14:textId="4D40F5C0" w:rsidR="00087108" w:rsidRPr="00C4664B" w:rsidRDefault="00DA7D94" w:rsidP="00C4664B">
      <w:pPr>
        <w:spacing w:after="229" w:line="250" w:lineRule="auto"/>
        <w:rPr>
          <w:rFonts w:eastAsia="Segoe UI"/>
          <w:b/>
          <w:bCs/>
          <w:color w:val="1F2328"/>
          <w:kern w:val="2"/>
          <w:sz w:val="24"/>
          <w:szCs w:val="24"/>
          <w:lang w:val="en-IN" w:eastAsia="en-IN"/>
          <w14:ligatures w14:val="standardContextual"/>
        </w:rPr>
      </w:pPr>
      <w:r w:rsidRPr="00C4664B">
        <w:rPr>
          <w:noProof/>
          <w:sz w:val="24"/>
          <w:szCs w:val="24"/>
        </w:rPr>
        <w:lastRenderedPageBreak/>
        <w:drawing>
          <wp:inline distT="0" distB="0" distL="0" distR="0" wp14:anchorId="03671FDB" wp14:editId="58CED059">
            <wp:extent cx="6874069" cy="2495550"/>
            <wp:effectExtent l="19050" t="19050" r="22225" b="190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6864" cy="2500195"/>
                    </a:xfrm>
                    <a:prstGeom prst="rect">
                      <a:avLst/>
                    </a:prstGeom>
                    <a:noFill/>
                    <a:ln w="6350">
                      <a:solidFill>
                        <a:schemeClr val="tx1"/>
                      </a:solidFill>
                    </a:ln>
                  </pic:spPr>
                </pic:pic>
              </a:graphicData>
            </a:graphic>
          </wp:inline>
        </w:drawing>
      </w:r>
    </w:p>
    <w:p w14:paraId="09D06747" w14:textId="5310ABE1" w:rsidR="007E7916" w:rsidRDefault="007E7916" w:rsidP="000C2E0B">
      <w:pPr>
        <w:pStyle w:val="Heading1"/>
        <w:rPr>
          <w:lang w:val="en-IN"/>
        </w:rPr>
      </w:pPr>
      <w:bookmarkStart w:id="7" w:name="_Toc172585428"/>
      <w:r>
        <w:rPr>
          <w:lang w:val="en-IN"/>
        </w:rPr>
        <w:lastRenderedPageBreak/>
        <w:t>Install Docker in Linux (Ubuntu)</w:t>
      </w:r>
      <w:bookmarkEnd w:id="7"/>
    </w:p>
    <w:p w14:paraId="4CF63BC2" w14:textId="77777777" w:rsidR="007E7916" w:rsidRPr="007E7916" w:rsidRDefault="007E7916" w:rsidP="007E7916">
      <w:pPr>
        <w:rPr>
          <w:sz w:val="24"/>
          <w:szCs w:val="22"/>
          <w:lang w:val="en-IN"/>
        </w:rPr>
      </w:pPr>
    </w:p>
    <w:p w14:paraId="2CFACED1" w14:textId="77777777" w:rsidR="007E7916" w:rsidRPr="007E7916" w:rsidRDefault="007E7916" w:rsidP="007E7916">
      <w:pPr>
        <w:rPr>
          <w:sz w:val="24"/>
          <w:szCs w:val="22"/>
          <w:lang w:val="en-IN"/>
        </w:rPr>
      </w:pPr>
      <w:r w:rsidRPr="007E7916">
        <w:rPr>
          <w:sz w:val="24"/>
          <w:szCs w:val="22"/>
          <w:lang w:val="en-IN"/>
        </w:rPr>
        <w:t>To install Docker using package managers on Ubuntu, you can use the following steps:</w:t>
      </w:r>
    </w:p>
    <w:p w14:paraId="2CDCFB06" w14:textId="77777777" w:rsidR="007E7916" w:rsidRPr="007E7916" w:rsidRDefault="007E7916" w:rsidP="007E7916">
      <w:pPr>
        <w:rPr>
          <w:sz w:val="24"/>
          <w:szCs w:val="22"/>
          <w:lang w:val="en-IN"/>
        </w:rPr>
      </w:pPr>
    </w:p>
    <w:p w14:paraId="334835C5" w14:textId="3147D555" w:rsidR="007D5649" w:rsidRPr="007D5649" w:rsidRDefault="007D5649" w:rsidP="007D5649">
      <w:pPr>
        <w:pStyle w:val="ListParagraph"/>
        <w:numPr>
          <w:ilvl w:val="0"/>
          <w:numId w:val="35"/>
        </w:numPr>
        <w:rPr>
          <w:sz w:val="24"/>
          <w:szCs w:val="22"/>
          <w:lang w:val="en-IN"/>
        </w:rPr>
      </w:pPr>
      <w:r w:rsidRPr="007D5649">
        <w:rPr>
          <w:sz w:val="24"/>
          <w:szCs w:val="22"/>
          <w:lang w:val="en-IN"/>
        </w:rPr>
        <w:t>Check ubuntu version.</w:t>
      </w:r>
    </w:p>
    <w:p w14:paraId="697A7695" w14:textId="77777777" w:rsidR="007D5649" w:rsidRDefault="007D5649" w:rsidP="007E7916">
      <w:pPr>
        <w:rPr>
          <w:sz w:val="24"/>
          <w:szCs w:val="22"/>
          <w:lang w:val="en-IN"/>
        </w:rPr>
      </w:pPr>
    </w:p>
    <w:p w14:paraId="443E0A14" w14:textId="431B45C2" w:rsidR="007D5649" w:rsidRPr="007D5649" w:rsidRDefault="007D5649" w:rsidP="007E7916">
      <w:pPr>
        <w:rPr>
          <w:rFonts w:ascii="Courier New" w:hAnsi="Courier New" w:cs="Courier New"/>
          <w:b/>
          <w:bCs/>
          <w:szCs w:val="22"/>
        </w:rPr>
      </w:pPr>
      <w:proofErr w:type="spellStart"/>
      <w:r w:rsidRPr="007D5649">
        <w:rPr>
          <w:rFonts w:ascii="Courier New" w:hAnsi="Courier New" w:cs="Courier New"/>
          <w:b/>
          <w:bCs/>
          <w:szCs w:val="22"/>
        </w:rPr>
        <w:t>lsb_release</w:t>
      </w:r>
      <w:proofErr w:type="spellEnd"/>
      <w:r w:rsidRPr="007D5649">
        <w:rPr>
          <w:rFonts w:ascii="Courier New" w:hAnsi="Courier New" w:cs="Courier New"/>
          <w:b/>
          <w:bCs/>
          <w:szCs w:val="22"/>
        </w:rPr>
        <w:t xml:space="preserve"> -a</w:t>
      </w:r>
    </w:p>
    <w:p w14:paraId="02F09F3A" w14:textId="77777777" w:rsidR="007D5649" w:rsidRPr="007D5649" w:rsidRDefault="007D5649" w:rsidP="007E7916">
      <w:pPr>
        <w:rPr>
          <w:rFonts w:ascii="Courier New" w:hAnsi="Courier New" w:cs="Courier New"/>
          <w:b/>
          <w:bCs/>
          <w:szCs w:val="22"/>
        </w:rPr>
      </w:pPr>
    </w:p>
    <w:p w14:paraId="32378CBF" w14:textId="46337770" w:rsidR="007D5649" w:rsidRPr="007D5649" w:rsidRDefault="007D5649" w:rsidP="007E7916">
      <w:pPr>
        <w:rPr>
          <w:rFonts w:ascii="Courier New" w:hAnsi="Courier New" w:cs="Courier New"/>
          <w:b/>
          <w:bCs/>
          <w:szCs w:val="22"/>
          <w:lang w:val="en-IN"/>
        </w:rPr>
      </w:pPr>
      <w:r w:rsidRPr="007D5649">
        <w:rPr>
          <w:rFonts w:ascii="Courier New" w:hAnsi="Courier New" w:cs="Courier New"/>
          <w:b/>
          <w:bCs/>
          <w:szCs w:val="22"/>
          <w:lang w:val="en-IN"/>
        </w:rPr>
        <w:t>cat /etc/</w:t>
      </w:r>
      <w:proofErr w:type="spellStart"/>
      <w:r w:rsidRPr="007D5649">
        <w:rPr>
          <w:rFonts w:ascii="Courier New" w:hAnsi="Courier New" w:cs="Courier New"/>
          <w:b/>
          <w:bCs/>
          <w:szCs w:val="22"/>
          <w:lang w:val="en-IN"/>
        </w:rPr>
        <w:t>os</w:t>
      </w:r>
      <w:proofErr w:type="spellEnd"/>
      <w:r w:rsidRPr="007D5649">
        <w:rPr>
          <w:rFonts w:ascii="Courier New" w:hAnsi="Courier New" w:cs="Courier New"/>
          <w:b/>
          <w:bCs/>
          <w:szCs w:val="22"/>
          <w:lang w:val="en-IN"/>
        </w:rPr>
        <w:t>-release</w:t>
      </w:r>
    </w:p>
    <w:p w14:paraId="6C5810DA" w14:textId="77777777" w:rsidR="007D5649" w:rsidRDefault="007D5649" w:rsidP="007E7916">
      <w:pPr>
        <w:rPr>
          <w:sz w:val="24"/>
          <w:szCs w:val="22"/>
          <w:lang w:val="en-IN"/>
        </w:rPr>
      </w:pPr>
    </w:p>
    <w:p w14:paraId="766F4DE7" w14:textId="3E79B60C" w:rsidR="007D5649" w:rsidRDefault="007D5649" w:rsidP="007E7916">
      <w:pPr>
        <w:rPr>
          <w:sz w:val="24"/>
          <w:szCs w:val="22"/>
          <w:lang w:val="en-IN"/>
        </w:rPr>
      </w:pPr>
      <w:r w:rsidRPr="007D5649">
        <w:rPr>
          <w:noProof/>
          <w:sz w:val="24"/>
          <w:szCs w:val="22"/>
          <w:lang w:val="en-IN"/>
        </w:rPr>
        <w:drawing>
          <wp:inline distT="0" distB="0" distL="0" distR="0" wp14:anchorId="5E49BC41" wp14:editId="71C4D438">
            <wp:extent cx="6858000" cy="3127375"/>
            <wp:effectExtent l="0" t="0" r="0" b="0"/>
            <wp:docPr id="74553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30337" name=""/>
                    <pic:cNvPicPr/>
                  </pic:nvPicPr>
                  <pic:blipFill>
                    <a:blip r:embed="rId16"/>
                    <a:stretch>
                      <a:fillRect/>
                    </a:stretch>
                  </pic:blipFill>
                  <pic:spPr>
                    <a:xfrm>
                      <a:off x="0" y="0"/>
                      <a:ext cx="6858000" cy="3127375"/>
                    </a:xfrm>
                    <a:prstGeom prst="rect">
                      <a:avLst/>
                    </a:prstGeom>
                  </pic:spPr>
                </pic:pic>
              </a:graphicData>
            </a:graphic>
          </wp:inline>
        </w:drawing>
      </w:r>
    </w:p>
    <w:p w14:paraId="78E85858" w14:textId="77777777" w:rsidR="007D5649" w:rsidRDefault="007D5649" w:rsidP="007E7916">
      <w:pPr>
        <w:rPr>
          <w:sz w:val="24"/>
          <w:szCs w:val="22"/>
          <w:lang w:val="en-IN"/>
        </w:rPr>
      </w:pPr>
    </w:p>
    <w:p w14:paraId="3496D984" w14:textId="3F90DBAC" w:rsidR="007E7916" w:rsidRPr="007E7916" w:rsidRDefault="007E7916" w:rsidP="007D5649">
      <w:pPr>
        <w:pStyle w:val="ListParagraph"/>
        <w:numPr>
          <w:ilvl w:val="0"/>
          <w:numId w:val="35"/>
        </w:numPr>
        <w:rPr>
          <w:sz w:val="24"/>
          <w:szCs w:val="22"/>
          <w:lang w:val="en-IN"/>
        </w:rPr>
      </w:pPr>
      <w:r w:rsidRPr="007E7916">
        <w:rPr>
          <w:sz w:val="24"/>
          <w:szCs w:val="22"/>
          <w:lang w:val="en-IN"/>
        </w:rPr>
        <w:t>Update the package cache</w:t>
      </w:r>
    </w:p>
    <w:p w14:paraId="139CFEEC" w14:textId="77777777" w:rsidR="007E7916" w:rsidRPr="007E7916" w:rsidRDefault="007E7916" w:rsidP="007E7916">
      <w:pPr>
        <w:rPr>
          <w:sz w:val="24"/>
          <w:szCs w:val="22"/>
          <w:lang w:val="en-IN"/>
        </w:rPr>
      </w:pPr>
    </w:p>
    <w:p w14:paraId="1E1A0368" w14:textId="26869208" w:rsidR="007E7916" w:rsidRPr="007E7916" w:rsidRDefault="007E7916" w:rsidP="007E7916">
      <w:pPr>
        <w:ind w:firstLine="720"/>
        <w:rPr>
          <w:rFonts w:ascii="Courier New" w:hAnsi="Courier New" w:cs="Courier New"/>
          <w:b/>
          <w:bCs/>
          <w:sz w:val="24"/>
          <w:szCs w:val="22"/>
          <w:lang w:val="en-IN"/>
        </w:rPr>
      </w:pPr>
      <w:proofErr w:type="spellStart"/>
      <w:r w:rsidRPr="007E7916">
        <w:rPr>
          <w:rFonts w:ascii="Courier New" w:hAnsi="Courier New" w:cs="Courier New"/>
          <w:b/>
          <w:bCs/>
          <w:sz w:val="24"/>
          <w:szCs w:val="22"/>
          <w:lang w:val="en-IN"/>
        </w:rPr>
        <w:t>sudo</w:t>
      </w:r>
      <w:proofErr w:type="spellEnd"/>
      <w:r w:rsidRPr="007E7916">
        <w:rPr>
          <w:rFonts w:ascii="Courier New" w:hAnsi="Courier New" w:cs="Courier New"/>
          <w:b/>
          <w:bCs/>
          <w:sz w:val="24"/>
          <w:szCs w:val="22"/>
          <w:lang w:val="en-IN"/>
        </w:rPr>
        <w:t xml:space="preserve"> apt update</w:t>
      </w:r>
    </w:p>
    <w:p w14:paraId="2052E0CB" w14:textId="77777777" w:rsidR="007E7916" w:rsidRPr="007E7916" w:rsidRDefault="007E7916" w:rsidP="007E7916">
      <w:pPr>
        <w:rPr>
          <w:sz w:val="24"/>
          <w:szCs w:val="22"/>
          <w:lang w:val="en-IN"/>
        </w:rPr>
      </w:pPr>
    </w:p>
    <w:p w14:paraId="67017708" w14:textId="09D9E212" w:rsidR="007E7916" w:rsidRPr="007E7916" w:rsidRDefault="007E7916" w:rsidP="007D5649">
      <w:pPr>
        <w:pStyle w:val="ListParagraph"/>
        <w:numPr>
          <w:ilvl w:val="0"/>
          <w:numId w:val="35"/>
        </w:numPr>
        <w:rPr>
          <w:sz w:val="24"/>
          <w:szCs w:val="22"/>
          <w:lang w:val="en-IN"/>
        </w:rPr>
      </w:pPr>
      <w:r w:rsidRPr="007E7916">
        <w:rPr>
          <w:sz w:val="24"/>
          <w:szCs w:val="22"/>
          <w:lang w:val="en-IN"/>
        </w:rPr>
        <w:t>Install the Docker package</w:t>
      </w:r>
    </w:p>
    <w:p w14:paraId="3E406E55" w14:textId="77777777" w:rsidR="007E7916" w:rsidRPr="007E7916" w:rsidRDefault="007E7916" w:rsidP="007E7916">
      <w:pPr>
        <w:rPr>
          <w:sz w:val="24"/>
          <w:szCs w:val="22"/>
          <w:lang w:val="en-IN"/>
        </w:rPr>
      </w:pPr>
    </w:p>
    <w:p w14:paraId="1C193DCC" w14:textId="4616F6DE" w:rsidR="007E7916" w:rsidRPr="007E7916" w:rsidRDefault="007E7916" w:rsidP="007E7916">
      <w:pPr>
        <w:ind w:firstLine="720"/>
        <w:rPr>
          <w:rFonts w:ascii="Courier New" w:hAnsi="Courier New" w:cs="Courier New"/>
          <w:b/>
          <w:bCs/>
          <w:sz w:val="24"/>
          <w:szCs w:val="22"/>
          <w:lang w:val="en-IN"/>
        </w:rPr>
      </w:pPr>
      <w:proofErr w:type="spellStart"/>
      <w:r w:rsidRPr="007E7916">
        <w:rPr>
          <w:rFonts w:ascii="Courier New" w:hAnsi="Courier New" w:cs="Courier New"/>
          <w:b/>
          <w:bCs/>
          <w:sz w:val="24"/>
          <w:szCs w:val="22"/>
          <w:lang w:val="en-IN"/>
        </w:rPr>
        <w:t>sudo</w:t>
      </w:r>
      <w:proofErr w:type="spellEnd"/>
      <w:r w:rsidRPr="007E7916">
        <w:rPr>
          <w:rFonts w:ascii="Courier New" w:hAnsi="Courier New" w:cs="Courier New"/>
          <w:b/>
          <w:bCs/>
          <w:sz w:val="24"/>
          <w:szCs w:val="22"/>
          <w:lang w:val="en-IN"/>
        </w:rPr>
        <w:t xml:space="preserve"> apt install docker</w:t>
      </w:r>
      <w:r>
        <w:rPr>
          <w:rFonts w:ascii="Courier New" w:hAnsi="Courier New" w:cs="Courier New"/>
          <w:b/>
          <w:bCs/>
          <w:sz w:val="24"/>
          <w:szCs w:val="22"/>
          <w:lang w:val="en-IN"/>
        </w:rPr>
        <w:t>.io</w:t>
      </w:r>
    </w:p>
    <w:p w14:paraId="42994118" w14:textId="77777777" w:rsidR="007E7916" w:rsidRDefault="007E7916" w:rsidP="007E7916">
      <w:pPr>
        <w:rPr>
          <w:sz w:val="24"/>
          <w:szCs w:val="22"/>
          <w:lang w:val="en-IN"/>
        </w:rPr>
      </w:pPr>
    </w:p>
    <w:p w14:paraId="66838750" w14:textId="71B07C28" w:rsidR="007E7916" w:rsidRDefault="007E7916" w:rsidP="00C4664B">
      <w:pPr>
        <w:rPr>
          <w:sz w:val="24"/>
          <w:szCs w:val="22"/>
          <w:lang w:val="en-IN"/>
        </w:rPr>
      </w:pPr>
      <w:r w:rsidRPr="007E7916">
        <w:rPr>
          <w:noProof/>
          <w:sz w:val="24"/>
          <w:szCs w:val="22"/>
          <w:lang w:val="en-IN"/>
        </w:rPr>
        <w:lastRenderedPageBreak/>
        <w:drawing>
          <wp:inline distT="0" distB="0" distL="0" distR="0" wp14:anchorId="1A97F109" wp14:editId="6B155442">
            <wp:extent cx="6934200" cy="4582993"/>
            <wp:effectExtent l="0" t="0" r="0" b="8255"/>
            <wp:docPr id="70469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94713" name=""/>
                    <pic:cNvPicPr/>
                  </pic:nvPicPr>
                  <pic:blipFill>
                    <a:blip r:embed="rId17"/>
                    <a:stretch>
                      <a:fillRect/>
                    </a:stretch>
                  </pic:blipFill>
                  <pic:spPr>
                    <a:xfrm>
                      <a:off x="0" y="0"/>
                      <a:ext cx="6950541" cy="4593793"/>
                    </a:xfrm>
                    <a:prstGeom prst="rect">
                      <a:avLst/>
                    </a:prstGeom>
                  </pic:spPr>
                </pic:pic>
              </a:graphicData>
            </a:graphic>
          </wp:inline>
        </w:drawing>
      </w:r>
    </w:p>
    <w:p w14:paraId="57419B8F" w14:textId="77777777" w:rsidR="00C4664B" w:rsidRDefault="00C4664B" w:rsidP="007E7916">
      <w:pPr>
        <w:rPr>
          <w:sz w:val="24"/>
          <w:szCs w:val="22"/>
          <w:lang w:val="en-IN"/>
        </w:rPr>
      </w:pPr>
    </w:p>
    <w:p w14:paraId="236B3CF2" w14:textId="77777777" w:rsidR="00C4664B" w:rsidRPr="007E7916" w:rsidRDefault="00C4664B" w:rsidP="007E7916">
      <w:pPr>
        <w:rPr>
          <w:sz w:val="24"/>
          <w:szCs w:val="22"/>
          <w:lang w:val="en-IN"/>
        </w:rPr>
      </w:pPr>
    </w:p>
    <w:p w14:paraId="0F648930" w14:textId="3BF97CC2" w:rsidR="007E7916" w:rsidRPr="007E7916" w:rsidRDefault="007E7916" w:rsidP="007D5649">
      <w:pPr>
        <w:pStyle w:val="ListParagraph"/>
        <w:numPr>
          <w:ilvl w:val="0"/>
          <w:numId w:val="35"/>
        </w:numPr>
        <w:rPr>
          <w:sz w:val="24"/>
          <w:szCs w:val="22"/>
          <w:lang w:val="en-IN"/>
        </w:rPr>
      </w:pPr>
      <w:r w:rsidRPr="007E7916">
        <w:rPr>
          <w:sz w:val="24"/>
          <w:szCs w:val="22"/>
          <w:lang w:val="en-IN"/>
        </w:rPr>
        <w:t>Verify the installation</w:t>
      </w:r>
    </w:p>
    <w:p w14:paraId="0229E12E" w14:textId="77777777" w:rsidR="00C4664B" w:rsidRDefault="00C4664B" w:rsidP="00C4664B">
      <w:pPr>
        <w:rPr>
          <w:sz w:val="24"/>
          <w:szCs w:val="22"/>
          <w:lang w:val="en-IN"/>
        </w:rPr>
      </w:pPr>
    </w:p>
    <w:p w14:paraId="5816F4B9" w14:textId="77777777" w:rsidR="00C4664B" w:rsidRDefault="00C4664B" w:rsidP="00C4664B">
      <w:pPr>
        <w:rPr>
          <w:sz w:val="24"/>
          <w:szCs w:val="22"/>
          <w:lang w:val="en-IN"/>
        </w:rPr>
      </w:pPr>
    </w:p>
    <w:p w14:paraId="5E7695C4" w14:textId="1BB05E1B" w:rsidR="007E7916" w:rsidRDefault="007E7916" w:rsidP="00C4664B">
      <w:pPr>
        <w:ind w:firstLine="720"/>
        <w:rPr>
          <w:rFonts w:ascii="Courier New" w:hAnsi="Courier New" w:cs="Courier New"/>
          <w:b/>
          <w:bCs/>
          <w:sz w:val="24"/>
          <w:szCs w:val="22"/>
          <w:lang w:val="en-IN"/>
        </w:rPr>
      </w:pPr>
      <w:r w:rsidRPr="007E7916">
        <w:rPr>
          <w:rFonts w:ascii="Courier New" w:hAnsi="Courier New" w:cs="Courier New"/>
          <w:b/>
          <w:bCs/>
          <w:sz w:val="24"/>
          <w:szCs w:val="22"/>
          <w:lang w:val="en-IN"/>
        </w:rPr>
        <w:t>docker version</w:t>
      </w:r>
    </w:p>
    <w:p w14:paraId="26039E58" w14:textId="3369586E" w:rsidR="00C4664B" w:rsidRDefault="00C4664B" w:rsidP="00C4664B">
      <w:pPr>
        <w:ind w:firstLine="720"/>
        <w:rPr>
          <w:rFonts w:ascii="Courier New" w:hAnsi="Courier New" w:cs="Courier New"/>
          <w:b/>
          <w:bCs/>
          <w:sz w:val="24"/>
          <w:szCs w:val="22"/>
          <w:lang w:val="en-IN"/>
        </w:rPr>
      </w:pPr>
    </w:p>
    <w:p w14:paraId="19311964" w14:textId="0550C976" w:rsidR="00C4664B" w:rsidRDefault="00C4664B" w:rsidP="00C4664B">
      <w:pPr>
        <w:rPr>
          <w:rFonts w:ascii="Courier New" w:hAnsi="Courier New" w:cs="Courier New"/>
          <w:b/>
          <w:bCs/>
          <w:sz w:val="24"/>
          <w:szCs w:val="22"/>
          <w:lang w:val="en-IN"/>
        </w:rPr>
      </w:pPr>
      <w:r w:rsidRPr="00C4664B">
        <w:rPr>
          <w:rFonts w:ascii="Courier New" w:hAnsi="Courier New" w:cs="Courier New"/>
          <w:b/>
          <w:bCs/>
          <w:noProof/>
          <w:sz w:val="24"/>
          <w:szCs w:val="22"/>
          <w:lang w:val="en-IN"/>
        </w:rPr>
        <w:drawing>
          <wp:inline distT="0" distB="0" distL="0" distR="0" wp14:anchorId="074D6F5D" wp14:editId="550B47A5">
            <wp:extent cx="7101840" cy="1402614"/>
            <wp:effectExtent l="0" t="0" r="3810" b="7620"/>
            <wp:docPr id="159105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52126" name=""/>
                    <pic:cNvPicPr/>
                  </pic:nvPicPr>
                  <pic:blipFill>
                    <a:blip r:embed="rId18"/>
                    <a:stretch>
                      <a:fillRect/>
                    </a:stretch>
                  </pic:blipFill>
                  <pic:spPr>
                    <a:xfrm>
                      <a:off x="0" y="0"/>
                      <a:ext cx="7142002" cy="1410546"/>
                    </a:xfrm>
                    <a:prstGeom prst="rect">
                      <a:avLst/>
                    </a:prstGeom>
                  </pic:spPr>
                </pic:pic>
              </a:graphicData>
            </a:graphic>
          </wp:inline>
        </w:drawing>
      </w:r>
    </w:p>
    <w:p w14:paraId="6CAF44ED" w14:textId="77777777" w:rsidR="00C4664B" w:rsidRDefault="00C4664B" w:rsidP="00C4664B">
      <w:pPr>
        <w:rPr>
          <w:rFonts w:ascii="Courier New" w:hAnsi="Courier New" w:cs="Courier New"/>
          <w:b/>
          <w:bCs/>
          <w:sz w:val="24"/>
          <w:szCs w:val="22"/>
          <w:lang w:val="en-IN"/>
        </w:rPr>
      </w:pPr>
    </w:p>
    <w:p w14:paraId="19B9ECA9" w14:textId="6EA9229B" w:rsidR="007E7916" w:rsidRPr="007E7916" w:rsidRDefault="007E7916" w:rsidP="007E7916">
      <w:pPr>
        <w:ind w:firstLine="720"/>
        <w:rPr>
          <w:rFonts w:ascii="Courier New" w:hAnsi="Courier New" w:cs="Courier New"/>
          <w:b/>
          <w:bCs/>
          <w:sz w:val="24"/>
          <w:szCs w:val="22"/>
          <w:lang w:val="en-IN"/>
        </w:rPr>
      </w:pPr>
      <w:r>
        <w:rPr>
          <w:rFonts w:ascii="Courier New" w:hAnsi="Courier New" w:cs="Courier New"/>
          <w:b/>
          <w:bCs/>
          <w:sz w:val="24"/>
          <w:szCs w:val="22"/>
          <w:lang w:val="en-IN"/>
        </w:rPr>
        <w:t>which docker</w:t>
      </w:r>
    </w:p>
    <w:p w14:paraId="4454880E" w14:textId="50773876" w:rsidR="007E7916" w:rsidRDefault="00C4664B" w:rsidP="007E7916">
      <w:pPr>
        <w:rPr>
          <w:sz w:val="24"/>
          <w:szCs w:val="22"/>
          <w:lang w:val="en-IN"/>
        </w:rPr>
      </w:pPr>
      <w:r>
        <w:rPr>
          <w:sz w:val="24"/>
          <w:szCs w:val="22"/>
          <w:lang w:val="en-IN"/>
        </w:rPr>
        <w:tab/>
      </w:r>
    </w:p>
    <w:p w14:paraId="79BB1665" w14:textId="0D2CA6E4" w:rsidR="00C4664B" w:rsidRDefault="00C4664B" w:rsidP="007E7916">
      <w:pPr>
        <w:rPr>
          <w:sz w:val="24"/>
          <w:szCs w:val="22"/>
          <w:lang w:val="en-IN"/>
        </w:rPr>
      </w:pPr>
      <w:r w:rsidRPr="00C4664B">
        <w:rPr>
          <w:noProof/>
          <w:sz w:val="24"/>
          <w:szCs w:val="22"/>
          <w:lang w:val="en-IN"/>
        </w:rPr>
        <w:drawing>
          <wp:inline distT="0" distB="0" distL="0" distR="0" wp14:anchorId="050B384C" wp14:editId="47D4DC0A">
            <wp:extent cx="6435176" cy="1219200"/>
            <wp:effectExtent l="0" t="0" r="3810" b="0"/>
            <wp:docPr id="29555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57672" name=""/>
                    <pic:cNvPicPr/>
                  </pic:nvPicPr>
                  <pic:blipFill>
                    <a:blip r:embed="rId19"/>
                    <a:stretch>
                      <a:fillRect/>
                    </a:stretch>
                  </pic:blipFill>
                  <pic:spPr>
                    <a:xfrm>
                      <a:off x="0" y="0"/>
                      <a:ext cx="6438379" cy="1219807"/>
                    </a:xfrm>
                    <a:prstGeom prst="rect">
                      <a:avLst/>
                    </a:prstGeom>
                  </pic:spPr>
                </pic:pic>
              </a:graphicData>
            </a:graphic>
          </wp:inline>
        </w:drawing>
      </w:r>
    </w:p>
    <w:p w14:paraId="7B372953" w14:textId="0E395BCD" w:rsidR="00C4664B" w:rsidRPr="007E7916" w:rsidRDefault="00C4664B" w:rsidP="007E7916">
      <w:pPr>
        <w:rPr>
          <w:sz w:val="24"/>
          <w:szCs w:val="22"/>
          <w:lang w:val="en-IN"/>
        </w:rPr>
      </w:pPr>
      <w:r>
        <w:rPr>
          <w:sz w:val="24"/>
          <w:szCs w:val="22"/>
          <w:lang w:val="en-IN"/>
        </w:rPr>
        <w:tab/>
      </w:r>
    </w:p>
    <w:p w14:paraId="065C655C" w14:textId="77777777" w:rsidR="007E7916" w:rsidRPr="007E7916" w:rsidRDefault="007E7916" w:rsidP="007E7916">
      <w:pPr>
        <w:ind w:firstLine="720"/>
        <w:rPr>
          <w:sz w:val="24"/>
          <w:szCs w:val="22"/>
          <w:lang w:val="en-IN"/>
        </w:rPr>
      </w:pPr>
      <w:r w:rsidRPr="007E7916">
        <w:rPr>
          <w:sz w:val="24"/>
          <w:szCs w:val="22"/>
          <w:lang w:val="en-IN"/>
        </w:rPr>
        <w:lastRenderedPageBreak/>
        <w:t>This command should output the version of Docker that is installed on your system.</w:t>
      </w:r>
    </w:p>
    <w:p w14:paraId="21A93624" w14:textId="77777777" w:rsidR="007E7916" w:rsidRPr="007E7916" w:rsidRDefault="007E7916" w:rsidP="007E7916">
      <w:pPr>
        <w:rPr>
          <w:sz w:val="24"/>
          <w:szCs w:val="22"/>
          <w:lang w:val="en-IN"/>
        </w:rPr>
      </w:pPr>
    </w:p>
    <w:p w14:paraId="0B4BB8CC" w14:textId="1F398AC2" w:rsidR="007E7916" w:rsidRPr="007E7916" w:rsidRDefault="007E7916" w:rsidP="007D5649">
      <w:pPr>
        <w:pStyle w:val="ListParagraph"/>
        <w:numPr>
          <w:ilvl w:val="0"/>
          <w:numId w:val="35"/>
        </w:numPr>
        <w:rPr>
          <w:sz w:val="24"/>
          <w:szCs w:val="22"/>
          <w:lang w:val="en-IN"/>
        </w:rPr>
      </w:pPr>
      <w:r w:rsidRPr="007E7916">
        <w:rPr>
          <w:sz w:val="24"/>
          <w:szCs w:val="22"/>
          <w:lang w:val="en-IN"/>
        </w:rPr>
        <w:t>Add the current user to the docker group\</w:t>
      </w:r>
    </w:p>
    <w:p w14:paraId="722003C6" w14:textId="77777777" w:rsidR="007E7916" w:rsidRPr="007E7916" w:rsidRDefault="007E7916" w:rsidP="007E7916">
      <w:pPr>
        <w:ind w:firstLine="720"/>
        <w:rPr>
          <w:sz w:val="24"/>
          <w:szCs w:val="22"/>
          <w:lang w:val="en-IN"/>
        </w:rPr>
      </w:pPr>
    </w:p>
    <w:p w14:paraId="6258102E" w14:textId="6549527D" w:rsidR="007E7916" w:rsidRPr="007E7916" w:rsidRDefault="007E7916" w:rsidP="007E7916">
      <w:pPr>
        <w:ind w:firstLine="720"/>
        <w:rPr>
          <w:rFonts w:ascii="Courier New" w:hAnsi="Courier New" w:cs="Courier New"/>
          <w:b/>
          <w:bCs/>
          <w:sz w:val="24"/>
          <w:szCs w:val="22"/>
          <w:lang w:val="en-IN"/>
        </w:rPr>
      </w:pPr>
      <w:proofErr w:type="spellStart"/>
      <w:r w:rsidRPr="007E7916">
        <w:rPr>
          <w:rFonts w:ascii="Courier New" w:hAnsi="Courier New" w:cs="Courier New"/>
          <w:b/>
          <w:bCs/>
          <w:sz w:val="24"/>
          <w:szCs w:val="22"/>
          <w:lang w:val="en-IN"/>
        </w:rPr>
        <w:t>sudo</w:t>
      </w:r>
      <w:proofErr w:type="spellEnd"/>
      <w:r w:rsidRPr="007E7916">
        <w:rPr>
          <w:rFonts w:ascii="Courier New" w:hAnsi="Courier New" w:cs="Courier New"/>
          <w:b/>
          <w:bCs/>
          <w:sz w:val="24"/>
          <w:szCs w:val="22"/>
          <w:lang w:val="en-IN"/>
        </w:rPr>
        <w:t xml:space="preserve"> </w:t>
      </w:r>
      <w:proofErr w:type="spellStart"/>
      <w:r w:rsidRPr="007E7916">
        <w:rPr>
          <w:rFonts w:ascii="Courier New" w:hAnsi="Courier New" w:cs="Courier New"/>
          <w:b/>
          <w:bCs/>
          <w:sz w:val="24"/>
          <w:szCs w:val="22"/>
          <w:lang w:val="en-IN"/>
        </w:rPr>
        <w:t>usermod</w:t>
      </w:r>
      <w:proofErr w:type="spellEnd"/>
      <w:r w:rsidRPr="007E7916">
        <w:rPr>
          <w:rFonts w:ascii="Courier New" w:hAnsi="Courier New" w:cs="Courier New"/>
          <w:b/>
          <w:bCs/>
          <w:sz w:val="24"/>
          <w:szCs w:val="22"/>
          <w:lang w:val="en-IN"/>
        </w:rPr>
        <w:t xml:space="preserve"> -</w:t>
      </w:r>
      <w:proofErr w:type="spellStart"/>
      <w:r w:rsidRPr="007E7916">
        <w:rPr>
          <w:rFonts w:ascii="Courier New" w:hAnsi="Courier New" w:cs="Courier New"/>
          <w:b/>
          <w:bCs/>
          <w:sz w:val="24"/>
          <w:szCs w:val="22"/>
          <w:lang w:val="en-IN"/>
        </w:rPr>
        <w:t>aG</w:t>
      </w:r>
      <w:proofErr w:type="spellEnd"/>
      <w:r w:rsidRPr="007E7916">
        <w:rPr>
          <w:rFonts w:ascii="Courier New" w:hAnsi="Courier New" w:cs="Courier New"/>
          <w:b/>
          <w:bCs/>
          <w:sz w:val="24"/>
          <w:szCs w:val="22"/>
          <w:lang w:val="en-IN"/>
        </w:rPr>
        <w:t xml:space="preserve"> docker </w:t>
      </w:r>
      <w:proofErr w:type="spellStart"/>
      <w:r w:rsidR="003213D2">
        <w:rPr>
          <w:rFonts w:ascii="Courier New" w:hAnsi="Courier New" w:cs="Courier New"/>
          <w:sz w:val="24"/>
          <w:szCs w:val="22"/>
          <w:lang w:val="en-IN"/>
        </w:rPr>
        <w:t>chetan</w:t>
      </w:r>
      <w:proofErr w:type="spellEnd"/>
    </w:p>
    <w:p w14:paraId="2BB345E7" w14:textId="77777777" w:rsidR="007E7916" w:rsidRPr="007E7916" w:rsidRDefault="007E7916" w:rsidP="007E7916">
      <w:pPr>
        <w:rPr>
          <w:sz w:val="24"/>
          <w:szCs w:val="22"/>
          <w:lang w:val="en-IN"/>
        </w:rPr>
      </w:pPr>
    </w:p>
    <w:p w14:paraId="6771B2D0" w14:textId="77777777" w:rsidR="007E7916" w:rsidRPr="007E7916" w:rsidRDefault="007E7916" w:rsidP="007E7916">
      <w:pPr>
        <w:ind w:firstLine="720"/>
        <w:rPr>
          <w:sz w:val="24"/>
          <w:szCs w:val="22"/>
          <w:lang w:val="en-IN"/>
        </w:rPr>
      </w:pPr>
      <w:r w:rsidRPr="007E7916">
        <w:rPr>
          <w:sz w:val="24"/>
          <w:szCs w:val="22"/>
          <w:lang w:val="en-IN"/>
        </w:rPr>
        <w:t xml:space="preserve">This will allow you to run Docker commands without having to use </w:t>
      </w:r>
      <w:proofErr w:type="spellStart"/>
      <w:r w:rsidRPr="007E7916">
        <w:rPr>
          <w:sz w:val="24"/>
          <w:szCs w:val="22"/>
          <w:lang w:val="en-IN"/>
        </w:rPr>
        <w:t>sudo</w:t>
      </w:r>
      <w:proofErr w:type="spellEnd"/>
      <w:r w:rsidRPr="007E7916">
        <w:rPr>
          <w:sz w:val="24"/>
          <w:szCs w:val="22"/>
          <w:lang w:val="en-IN"/>
        </w:rPr>
        <w:t>.</w:t>
      </w:r>
    </w:p>
    <w:p w14:paraId="0FE5CA4E" w14:textId="77777777" w:rsidR="007E7916" w:rsidRDefault="007E7916" w:rsidP="007E7916">
      <w:pPr>
        <w:rPr>
          <w:sz w:val="24"/>
          <w:szCs w:val="22"/>
          <w:lang w:val="en-IN"/>
        </w:rPr>
      </w:pPr>
    </w:p>
    <w:p w14:paraId="6DA4A94E" w14:textId="33E6C52C" w:rsidR="002B3559" w:rsidRDefault="002B3559" w:rsidP="007E7916">
      <w:pPr>
        <w:rPr>
          <w:sz w:val="24"/>
          <w:szCs w:val="22"/>
          <w:lang w:val="en-IN"/>
        </w:rPr>
      </w:pPr>
      <w:r w:rsidRPr="002B3559">
        <w:rPr>
          <w:noProof/>
          <w:sz w:val="24"/>
          <w:szCs w:val="22"/>
          <w:lang w:val="en-IN"/>
        </w:rPr>
        <w:drawing>
          <wp:inline distT="0" distB="0" distL="0" distR="0" wp14:anchorId="3726FD21" wp14:editId="6D7371DC">
            <wp:extent cx="6858000" cy="457200"/>
            <wp:effectExtent l="0" t="0" r="0" b="0"/>
            <wp:docPr id="52321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15230" name=""/>
                    <pic:cNvPicPr/>
                  </pic:nvPicPr>
                  <pic:blipFill>
                    <a:blip r:embed="rId20"/>
                    <a:stretch>
                      <a:fillRect/>
                    </a:stretch>
                  </pic:blipFill>
                  <pic:spPr>
                    <a:xfrm>
                      <a:off x="0" y="0"/>
                      <a:ext cx="6858000" cy="457200"/>
                    </a:xfrm>
                    <a:prstGeom prst="rect">
                      <a:avLst/>
                    </a:prstGeom>
                  </pic:spPr>
                </pic:pic>
              </a:graphicData>
            </a:graphic>
          </wp:inline>
        </w:drawing>
      </w:r>
    </w:p>
    <w:p w14:paraId="43F66D35" w14:textId="77777777" w:rsidR="002B3559" w:rsidRDefault="002B3559" w:rsidP="007E7916">
      <w:pPr>
        <w:rPr>
          <w:sz w:val="24"/>
          <w:szCs w:val="22"/>
          <w:lang w:val="en-IN"/>
        </w:rPr>
      </w:pPr>
    </w:p>
    <w:p w14:paraId="23C3803B" w14:textId="79699D37" w:rsidR="002B3559" w:rsidRDefault="002B3559" w:rsidP="002B3559">
      <w:pPr>
        <w:rPr>
          <w:sz w:val="24"/>
          <w:szCs w:val="22"/>
          <w:lang w:val="en-IN"/>
        </w:rPr>
      </w:pPr>
      <w:r w:rsidRPr="002B3559">
        <w:rPr>
          <w:noProof/>
          <w:sz w:val="24"/>
          <w:szCs w:val="22"/>
          <w:lang w:val="en-IN"/>
        </w:rPr>
        <w:drawing>
          <wp:inline distT="0" distB="0" distL="0" distR="0" wp14:anchorId="63C12F5B" wp14:editId="48AF38E9">
            <wp:extent cx="5113020" cy="1344548"/>
            <wp:effectExtent l="0" t="0" r="0" b="8255"/>
            <wp:docPr id="67167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77299" name=""/>
                    <pic:cNvPicPr/>
                  </pic:nvPicPr>
                  <pic:blipFill>
                    <a:blip r:embed="rId21"/>
                    <a:stretch>
                      <a:fillRect/>
                    </a:stretch>
                  </pic:blipFill>
                  <pic:spPr>
                    <a:xfrm>
                      <a:off x="0" y="0"/>
                      <a:ext cx="5142836" cy="1352388"/>
                    </a:xfrm>
                    <a:prstGeom prst="rect">
                      <a:avLst/>
                    </a:prstGeom>
                  </pic:spPr>
                </pic:pic>
              </a:graphicData>
            </a:graphic>
          </wp:inline>
        </w:drawing>
      </w:r>
    </w:p>
    <w:p w14:paraId="593BF86A" w14:textId="77777777" w:rsidR="002B3559" w:rsidRPr="007E7916" w:rsidRDefault="002B3559" w:rsidP="007E7916">
      <w:pPr>
        <w:rPr>
          <w:sz w:val="24"/>
          <w:szCs w:val="22"/>
          <w:lang w:val="en-IN"/>
        </w:rPr>
      </w:pPr>
    </w:p>
    <w:p w14:paraId="7989963D" w14:textId="274143A2" w:rsidR="002B3559" w:rsidRDefault="007E7916" w:rsidP="007D5649">
      <w:pPr>
        <w:pStyle w:val="ListParagraph"/>
        <w:numPr>
          <w:ilvl w:val="0"/>
          <w:numId w:val="35"/>
        </w:numPr>
        <w:rPr>
          <w:sz w:val="24"/>
          <w:szCs w:val="22"/>
          <w:lang w:val="en-IN"/>
        </w:rPr>
      </w:pPr>
      <w:r w:rsidRPr="007E7916">
        <w:rPr>
          <w:sz w:val="24"/>
          <w:szCs w:val="22"/>
          <w:lang w:val="en-IN"/>
        </w:rPr>
        <w:t>Log out and log back in</w:t>
      </w:r>
    </w:p>
    <w:p w14:paraId="22CD435E" w14:textId="77777777" w:rsidR="002B3559" w:rsidRDefault="002B3559" w:rsidP="002B3559">
      <w:pPr>
        <w:ind w:firstLine="432"/>
        <w:rPr>
          <w:sz w:val="24"/>
          <w:szCs w:val="22"/>
          <w:lang w:val="en-IN"/>
        </w:rPr>
      </w:pPr>
    </w:p>
    <w:p w14:paraId="64F38959" w14:textId="2E558B49" w:rsidR="002B3559" w:rsidRPr="002B3559" w:rsidRDefault="002B3559" w:rsidP="002B3559">
      <w:pPr>
        <w:ind w:firstLine="432"/>
        <w:rPr>
          <w:rFonts w:ascii="Courier New" w:hAnsi="Courier New" w:cs="Courier New"/>
          <w:b/>
          <w:bCs/>
          <w:sz w:val="24"/>
          <w:szCs w:val="22"/>
          <w:lang w:val="en-IN"/>
        </w:rPr>
      </w:pPr>
      <w:proofErr w:type="spellStart"/>
      <w:r w:rsidRPr="002B3559">
        <w:rPr>
          <w:rFonts w:ascii="Courier New" w:hAnsi="Courier New" w:cs="Courier New"/>
          <w:b/>
          <w:bCs/>
          <w:sz w:val="24"/>
          <w:szCs w:val="22"/>
          <w:lang w:val="en-IN"/>
        </w:rPr>
        <w:t>sudo</w:t>
      </w:r>
      <w:proofErr w:type="spellEnd"/>
      <w:r w:rsidRPr="002B3559">
        <w:rPr>
          <w:rFonts w:ascii="Courier New" w:hAnsi="Courier New" w:cs="Courier New"/>
          <w:b/>
          <w:bCs/>
          <w:sz w:val="24"/>
          <w:szCs w:val="22"/>
          <w:lang w:val="en-IN"/>
        </w:rPr>
        <w:t xml:space="preserve"> reboot</w:t>
      </w:r>
    </w:p>
    <w:p w14:paraId="49CEFADB" w14:textId="77777777" w:rsidR="002B3559" w:rsidRDefault="002B3559" w:rsidP="007E7916">
      <w:pPr>
        <w:ind w:firstLine="432"/>
        <w:rPr>
          <w:sz w:val="24"/>
          <w:szCs w:val="22"/>
          <w:lang w:val="en-IN"/>
        </w:rPr>
      </w:pPr>
    </w:p>
    <w:p w14:paraId="1858F843" w14:textId="64226DD8" w:rsidR="007E7916" w:rsidRPr="007E7916" w:rsidRDefault="007E7916" w:rsidP="00494459">
      <w:pPr>
        <w:ind w:firstLine="432"/>
        <w:rPr>
          <w:sz w:val="24"/>
          <w:szCs w:val="22"/>
          <w:lang w:val="en-IN"/>
        </w:rPr>
      </w:pPr>
      <w:r w:rsidRPr="007E7916">
        <w:rPr>
          <w:sz w:val="24"/>
          <w:szCs w:val="22"/>
          <w:lang w:val="en-IN"/>
        </w:rPr>
        <w:t>This is necessary for the changes to take effect.</w:t>
      </w:r>
    </w:p>
    <w:p w14:paraId="7107E406" w14:textId="2838CEC6" w:rsidR="007E7916" w:rsidRDefault="007E7916" w:rsidP="007E7916">
      <w:pPr>
        <w:ind w:firstLine="432"/>
        <w:rPr>
          <w:sz w:val="24"/>
          <w:szCs w:val="22"/>
          <w:lang w:val="en-IN"/>
        </w:rPr>
      </w:pPr>
      <w:r w:rsidRPr="007E7916">
        <w:rPr>
          <w:sz w:val="24"/>
          <w:szCs w:val="22"/>
          <w:lang w:val="en-IN"/>
        </w:rPr>
        <w:t>Once you have completed these steps, you will be able to use Docker on your Ubuntu system.</w:t>
      </w:r>
    </w:p>
    <w:p w14:paraId="04ABEEBF" w14:textId="77777777" w:rsidR="00494459" w:rsidRDefault="00494459" w:rsidP="00494459">
      <w:pPr>
        <w:rPr>
          <w:sz w:val="24"/>
          <w:szCs w:val="22"/>
          <w:lang w:val="en-IN"/>
        </w:rPr>
      </w:pPr>
    </w:p>
    <w:p w14:paraId="282BF967" w14:textId="327F1426" w:rsidR="00494459" w:rsidRDefault="00494459" w:rsidP="00494459">
      <w:pPr>
        <w:pStyle w:val="ListParagraph"/>
        <w:numPr>
          <w:ilvl w:val="0"/>
          <w:numId w:val="35"/>
        </w:numPr>
        <w:rPr>
          <w:sz w:val="24"/>
          <w:szCs w:val="22"/>
          <w:lang w:val="en-IN"/>
        </w:rPr>
      </w:pPr>
      <w:r>
        <w:rPr>
          <w:sz w:val="24"/>
          <w:szCs w:val="22"/>
          <w:lang w:val="en-IN"/>
        </w:rPr>
        <w:t>Check docker status whether it is running or stopped.</w:t>
      </w:r>
    </w:p>
    <w:p w14:paraId="1190C6D6" w14:textId="77777777" w:rsidR="00494459" w:rsidRDefault="00494459" w:rsidP="00494459">
      <w:pPr>
        <w:pStyle w:val="ListParagraph"/>
        <w:ind w:left="360"/>
        <w:rPr>
          <w:sz w:val="24"/>
          <w:szCs w:val="22"/>
          <w:lang w:val="en-IN"/>
        </w:rPr>
      </w:pPr>
    </w:p>
    <w:p w14:paraId="6B876249" w14:textId="45715AC2" w:rsidR="00494459" w:rsidRPr="00494459" w:rsidRDefault="00494459" w:rsidP="00494459">
      <w:pPr>
        <w:pStyle w:val="ListParagraph"/>
        <w:ind w:left="360"/>
        <w:rPr>
          <w:rFonts w:ascii="Courier New" w:hAnsi="Courier New" w:cs="Courier New"/>
          <w:b/>
          <w:bCs/>
          <w:sz w:val="24"/>
          <w:szCs w:val="22"/>
          <w:lang w:val="en-IN"/>
        </w:rPr>
      </w:pPr>
      <w:r w:rsidRPr="00494459">
        <w:rPr>
          <w:rFonts w:ascii="Courier New" w:hAnsi="Courier New" w:cs="Courier New"/>
          <w:b/>
          <w:bCs/>
          <w:sz w:val="24"/>
          <w:szCs w:val="22"/>
          <w:lang w:val="en-IN"/>
        </w:rPr>
        <w:t>service docker status</w:t>
      </w:r>
    </w:p>
    <w:p w14:paraId="4CF27869" w14:textId="77777777" w:rsidR="00494459" w:rsidRDefault="00494459" w:rsidP="00494459">
      <w:pPr>
        <w:pStyle w:val="ListParagraph"/>
        <w:ind w:left="360"/>
        <w:rPr>
          <w:sz w:val="24"/>
          <w:szCs w:val="22"/>
          <w:lang w:val="en-IN"/>
        </w:rPr>
      </w:pPr>
    </w:p>
    <w:p w14:paraId="2A850D5F" w14:textId="47983C05" w:rsidR="00494459" w:rsidRDefault="00494459" w:rsidP="00494459">
      <w:pPr>
        <w:pStyle w:val="ListParagraph"/>
        <w:ind w:left="360"/>
        <w:rPr>
          <w:sz w:val="24"/>
          <w:szCs w:val="22"/>
          <w:lang w:val="en-IN"/>
        </w:rPr>
      </w:pPr>
      <w:r w:rsidRPr="00494459">
        <w:rPr>
          <w:noProof/>
          <w:sz w:val="24"/>
          <w:szCs w:val="22"/>
          <w:lang w:val="en-IN"/>
        </w:rPr>
        <w:drawing>
          <wp:inline distT="0" distB="0" distL="0" distR="0" wp14:anchorId="36436881" wp14:editId="52F2CA5E">
            <wp:extent cx="6600034" cy="2583180"/>
            <wp:effectExtent l="0" t="0" r="0" b="7620"/>
            <wp:docPr id="66604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44336" name=""/>
                    <pic:cNvPicPr/>
                  </pic:nvPicPr>
                  <pic:blipFill>
                    <a:blip r:embed="rId22"/>
                    <a:stretch>
                      <a:fillRect/>
                    </a:stretch>
                  </pic:blipFill>
                  <pic:spPr>
                    <a:xfrm>
                      <a:off x="0" y="0"/>
                      <a:ext cx="6601987" cy="2583944"/>
                    </a:xfrm>
                    <a:prstGeom prst="rect">
                      <a:avLst/>
                    </a:prstGeom>
                  </pic:spPr>
                </pic:pic>
              </a:graphicData>
            </a:graphic>
          </wp:inline>
        </w:drawing>
      </w:r>
    </w:p>
    <w:p w14:paraId="41184ECD" w14:textId="77777777" w:rsidR="00494459" w:rsidRDefault="00494459" w:rsidP="00494459">
      <w:pPr>
        <w:rPr>
          <w:sz w:val="24"/>
          <w:szCs w:val="22"/>
          <w:lang w:val="en-IN"/>
        </w:rPr>
      </w:pPr>
    </w:p>
    <w:p w14:paraId="579926C7" w14:textId="026E7F9D" w:rsidR="00494459" w:rsidRDefault="00494459" w:rsidP="00494459">
      <w:pPr>
        <w:ind w:left="360"/>
        <w:rPr>
          <w:sz w:val="24"/>
          <w:szCs w:val="22"/>
          <w:lang w:val="en-IN"/>
        </w:rPr>
      </w:pPr>
      <w:r>
        <w:rPr>
          <w:sz w:val="24"/>
          <w:szCs w:val="22"/>
          <w:lang w:val="en-IN"/>
        </w:rPr>
        <w:t xml:space="preserve">If it is stopped then run below command to start docker: (Use </w:t>
      </w:r>
      <w:proofErr w:type="spellStart"/>
      <w:r>
        <w:rPr>
          <w:sz w:val="24"/>
          <w:szCs w:val="22"/>
          <w:lang w:val="en-IN"/>
        </w:rPr>
        <w:t>sudo</w:t>
      </w:r>
      <w:proofErr w:type="spellEnd"/>
      <w:r>
        <w:rPr>
          <w:sz w:val="24"/>
          <w:szCs w:val="22"/>
          <w:lang w:val="en-IN"/>
        </w:rPr>
        <w:t xml:space="preserve"> in beginning of command if ask root permission)</w:t>
      </w:r>
    </w:p>
    <w:p w14:paraId="6E800163" w14:textId="77777777" w:rsidR="00494459" w:rsidRDefault="00494459" w:rsidP="00494459">
      <w:pPr>
        <w:ind w:left="360"/>
        <w:rPr>
          <w:sz w:val="24"/>
          <w:szCs w:val="22"/>
          <w:lang w:val="en-IN"/>
        </w:rPr>
      </w:pPr>
    </w:p>
    <w:p w14:paraId="1888067E" w14:textId="2D73E6B0" w:rsidR="00494459" w:rsidRDefault="00494459" w:rsidP="00494459">
      <w:pPr>
        <w:ind w:left="360"/>
        <w:rPr>
          <w:rFonts w:ascii="Courier New" w:hAnsi="Courier New" w:cs="Courier New"/>
          <w:b/>
          <w:bCs/>
          <w:sz w:val="24"/>
          <w:szCs w:val="22"/>
          <w:lang w:val="en-IN"/>
        </w:rPr>
      </w:pPr>
      <w:r w:rsidRPr="00494459">
        <w:rPr>
          <w:rFonts w:ascii="Courier New" w:hAnsi="Courier New" w:cs="Courier New"/>
          <w:b/>
          <w:bCs/>
          <w:sz w:val="24"/>
          <w:szCs w:val="22"/>
          <w:lang w:val="en-IN"/>
        </w:rPr>
        <w:t>service docker start</w:t>
      </w:r>
    </w:p>
    <w:p w14:paraId="0F8CF2E6" w14:textId="77777777" w:rsidR="00494459" w:rsidRDefault="00494459" w:rsidP="00494459">
      <w:pPr>
        <w:ind w:left="360"/>
        <w:rPr>
          <w:rFonts w:ascii="Courier New" w:hAnsi="Courier New" w:cs="Courier New"/>
          <w:b/>
          <w:bCs/>
          <w:sz w:val="24"/>
          <w:szCs w:val="22"/>
          <w:lang w:val="en-IN"/>
        </w:rPr>
      </w:pPr>
    </w:p>
    <w:p w14:paraId="06927B42" w14:textId="51041EA5" w:rsidR="00C74BBC" w:rsidRDefault="000C2E0B" w:rsidP="000C2E0B">
      <w:pPr>
        <w:pStyle w:val="Heading1"/>
        <w:rPr>
          <w:lang w:val="en-IN"/>
        </w:rPr>
      </w:pPr>
      <w:bookmarkStart w:id="8" w:name="_Toc172585429"/>
      <w:r>
        <w:rPr>
          <w:lang w:val="en-IN"/>
        </w:rPr>
        <w:lastRenderedPageBreak/>
        <w:t>Basic Docker Command</w:t>
      </w:r>
      <w:r w:rsidR="00806EFD">
        <w:rPr>
          <w:lang w:val="en-IN"/>
        </w:rPr>
        <w:t>s</w:t>
      </w:r>
      <w:bookmarkEnd w:id="8"/>
    </w:p>
    <w:p w14:paraId="0CE3EDFF" w14:textId="77A0838E" w:rsidR="000C2E0B" w:rsidRDefault="000C2E0B" w:rsidP="00806EFD">
      <w:pPr>
        <w:spacing w:line="250" w:lineRule="auto"/>
        <w:rPr>
          <w:rFonts w:eastAsia="Segoe UI"/>
          <w:color w:val="1F2328"/>
          <w:kern w:val="2"/>
          <w:sz w:val="24"/>
          <w:szCs w:val="22"/>
          <w:lang w:val="en-IN" w:eastAsia="en-IN"/>
          <w14:ligatures w14:val="standardContextual"/>
        </w:rPr>
      </w:pPr>
      <w:r w:rsidRPr="00806EFD">
        <w:rPr>
          <w:rFonts w:eastAsia="Segoe UI"/>
          <w:color w:val="1F2328"/>
          <w:kern w:val="2"/>
          <w:sz w:val="24"/>
          <w:szCs w:val="22"/>
          <w:lang w:val="en-IN" w:eastAsia="en-IN"/>
          <w14:ligatures w14:val="standardContextual"/>
        </w:rPr>
        <w:t>Now, let us look at some common Docker commands and their usage:</w:t>
      </w:r>
    </w:p>
    <w:p w14:paraId="35C495B4" w14:textId="77777777" w:rsidR="00806EFD" w:rsidRPr="00806EFD" w:rsidRDefault="00806EFD" w:rsidP="00806EFD">
      <w:pPr>
        <w:spacing w:line="250" w:lineRule="auto"/>
        <w:rPr>
          <w:rFonts w:eastAsia="Calibri"/>
          <w:color w:val="000000"/>
          <w:kern w:val="2"/>
          <w:szCs w:val="22"/>
          <w:lang w:val="en-IN" w:eastAsia="en-IN"/>
          <w14:ligatures w14:val="standardContextual"/>
        </w:rPr>
      </w:pPr>
    </w:p>
    <w:p w14:paraId="150EC3A4" w14:textId="77777777" w:rsidR="002B3559" w:rsidRPr="00806EFD" w:rsidRDefault="002B3559" w:rsidP="002B3559">
      <w:pPr>
        <w:pStyle w:val="Heading2"/>
        <w:spacing w:before="0"/>
        <w:rPr>
          <w:rFonts w:eastAsia="Calibri"/>
          <w:color w:val="000000"/>
          <w:sz w:val="22"/>
          <w:szCs w:val="22"/>
          <w:lang w:val="en-IN" w:eastAsia="en-IN"/>
        </w:rPr>
      </w:pPr>
      <w:bookmarkStart w:id="9" w:name="_Toc172585430"/>
      <w:r w:rsidRPr="00806EFD">
        <w:rPr>
          <w:rFonts w:eastAsia="Segoe UI"/>
          <w:sz w:val="32"/>
          <w:szCs w:val="22"/>
          <w:lang w:val="en-IN" w:eastAsia="en-IN"/>
        </w:rPr>
        <w:t>Docker PS</w:t>
      </w:r>
      <w:bookmarkEnd w:id="9"/>
    </w:p>
    <w:p w14:paraId="01927965" w14:textId="77777777" w:rsidR="00CA545F" w:rsidRDefault="002B3559" w:rsidP="0017410A">
      <w:pPr>
        <w:spacing w:after="120" w:line="249" w:lineRule="auto"/>
        <w:ind w:right="37"/>
        <w:rPr>
          <w:rFonts w:ascii="Courier New" w:eastAsia="Consolas" w:hAnsi="Courier New" w:cs="Courier New"/>
          <w:b/>
          <w:bCs/>
          <w:color w:val="1F2328"/>
          <w:kern w:val="2"/>
          <w:sz w:val="24"/>
          <w:szCs w:val="24"/>
          <w:lang w:val="en-IN" w:eastAsia="en-IN"/>
          <w14:ligatures w14:val="standardContextual"/>
        </w:rPr>
      </w:pPr>
      <w:r w:rsidRPr="00806EFD">
        <w:rPr>
          <w:rFonts w:eastAsia="Segoe UI"/>
          <w:b/>
          <w:color w:val="1F2328"/>
          <w:kern w:val="2"/>
          <w:sz w:val="24"/>
          <w:szCs w:val="24"/>
          <w:lang w:val="en-IN" w:eastAsia="en-IN"/>
          <w14:ligatures w14:val="standardContextual"/>
        </w:rPr>
        <w:t xml:space="preserve">Command: </w:t>
      </w:r>
      <w:r w:rsidRPr="00806EFD">
        <w:rPr>
          <w:rFonts w:eastAsia="Segoe UI"/>
          <w:b/>
          <w:color w:val="1F2328"/>
          <w:kern w:val="2"/>
          <w:sz w:val="24"/>
          <w:szCs w:val="24"/>
          <w:lang w:val="en-IN" w:eastAsia="en-IN"/>
          <w14:ligatures w14:val="standardContextual"/>
        </w:rPr>
        <w:tab/>
      </w:r>
      <w:r w:rsidRPr="00806EFD">
        <w:rPr>
          <w:rFonts w:ascii="Courier New" w:eastAsia="Consolas" w:hAnsi="Courier New" w:cs="Courier New"/>
          <w:b/>
          <w:bCs/>
          <w:color w:val="1F2328"/>
          <w:kern w:val="2"/>
          <w:sz w:val="24"/>
          <w:szCs w:val="24"/>
          <w:lang w:val="en-IN" w:eastAsia="en-IN"/>
          <w14:ligatures w14:val="standardContextual"/>
        </w:rPr>
        <w:t xml:space="preserve">docker </w:t>
      </w:r>
      <w:proofErr w:type="spellStart"/>
      <w:r w:rsidRPr="00806EFD">
        <w:rPr>
          <w:rFonts w:ascii="Courier New" w:eastAsia="Consolas" w:hAnsi="Courier New" w:cs="Courier New"/>
          <w:b/>
          <w:bCs/>
          <w:color w:val="1F2328"/>
          <w:kern w:val="2"/>
          <w:sz w:val="24"/>
          <w:szCs w:val="24"/>
          <w:lang w:val="en-IN" w:eastAsia="en-IN"/>
          <w14:ligatures w14:val="standardContextual"/>
        </w:rPr>
        <w:t>ps</w:t>
      </w:r>
      <w:proofErr w:type="spellEnd"/>
      <w:r w:rsidRPr="00806EFD">
        <w:rPr>
          <w:rFonts w:ascii="Courier New" w:eastAsia="Consolas" w:hAnsi="Courier New" w:cs="Courier New"/>
          <w:b/>
          <w:bCs/>
          <w:color w:val="1F2328"/>
          <w:kern w:val="2"/>
          <w:sz w:val="24"/>
          <w:szCs w:val="24"/>
          <w:lang w:val="en-IN" w:eastAsia="en-IN"/>
          <w14:ligatures w14:val="standardContextual"/>
        </w:rPr>
        <w:t xml:space="preserve"> [</w:t>
      </w:r>
      <w:r w:rsidRPr="00806EFD">
        <w:rPr>
          <w:rFonts w:ascii="Courier New" w:eastAsia="Consolas" w:hAnsi="Courier New" w:cs="Courier New"/>
          <w:color w:val="1F2328"/>
          <w:kern w:val="2"/>
          <w:sz w:val="24"/>
          <w:szCs w:val="24"/>
          <w:lang w:val="en-IN" w:eastAsia="en-IN"/>
          <w14:ligatures w14:val="standardContextual"/>
        </w:rPr>
        <w:t>options</w:t>
      </w:r>
      <w:r w:rsidRPr="00806EFD">
        <w:rPr>
          <w:rFonts w:ascii="Courier New" w:eastAsia="Consolas" w:hAnsi="Courier New" w:cs="Courier New"/>
          <w:b/>
          <w:bCs/>
          <w:color w:val="1F2328"/>
          <w:kern w:val="2"/>
          <w:sz w:val="24"/>
          <w:szCs w:val="24"/>
          <w:lang w:val="en-IN" w:eastAsia="en-IN"/>
          <w14:ligatures w14:val="standardContextual"/>
        </w:rPr>
        <w:t>]</w:t>
      </w:r>
    </w:p>
    <w:p w14:paraId="10C1A982" w14:textId="77777777" w:rsidR="00CA545F" w:rsidRDefault="00CA545F" w:rsidP="0017410A">
      <w:pPr>
        <w:spacing w:after="120" w:line="249" w:lineRule="auto"/>
        <w:ind w:right="37"/>
        <w:rPr>
          <w:rFonts w:ascii="Courier New" w:eastAsia="Consolas" w:hAnsi="Courier New" w:cs="Courier New"/>
          <w:color w:val="1F2328"/>
          <w:kern w:val="2"/>
          <w:sz w:val="24"/>
          <w:szCs w:val="24"/>
          <w:lang w:val="en-IN" w:eastAsia="en-IN"/>
          <w14:ligatures w14:val="standardContextual"/>
        </w:rPr>
      </w:pPr>
      <w:r>
        <w:rPr>
          <w:rFonts w:eastAsia="Segoe UI"/>
          <w:b/>
          <w:color w:val="1F2328"/>
          <w:kern w:val="2"/>
          <w:sz w:val="24"/>
          <w:szCs w:val="24"/>
          <w:lang w:val="en-IN" w:eastAsia="en-IN"/>
          <w14:ligatures w14:val="standardContextual"/>
        </w:rPr>
        <w:t>Options:</w:t>
      </w:r>
    </w:p>
    <w:p w14:paraId="39F84A76" w14:textId="0EB7F7F7" w:rsidR="00CA545F" w:rsidRPr="00CA545F" w:rsidRDefault="00CA545F" w:rsidP="0017410A">
      <w:pPr>
        <w:pStyle w:val="NormalWeb"/>
        <w:spacing w:before="0" w:beforeAutospacing="0"/>
        <w:rPr>
          <w:rFonts w:eastAsia="Times New Roman"/>
          <w:lang w:val="en-IN" w:eastAsia="en-IN"/>
        </w:rPr>
      </w:pPr>
      <w:r w:rsidRPr="00CA545F">
        <w:rPr>
          <w:rFonts w:eastAsia="Times New Roman"/>
          <w:b/>
          <w:bCs/>
          <w:lang w:val="en-IN" w:eastAsia="en-IN"/>
        </w:rPr>
        <w:t>-a, --all</w:t>
      </w:r>
      <w:r w:rsidRPr="00CA545F">
        <w:rPr>
          <w:rFonts w:eastAsia="Times New Roman"/>
          <w:lang w:val="en-IN" w:eastAsia="en-IN"/>
        </w:rPr>
        <w:t>: Show all containers (default shows just running).</w:t>
      </w:r>
    </w:p>
    <w:p w14:paraId="054D6C35" w14:textId="2C359912" w:rsidR="00CA545F" w:rsidRPr="00CA545F" w:rsidRDefault="00CA545F" w:rsidP="0017410A">
      <w:pPr>
        <w:spacing w:after="100" w:afterAutospacing="1"/>
        <w:rPr>
          <w:sz w:val="24"/>
          <w:szCs w:val="24"/>
          <w:lang w:val="en-IN" w:eastAsia="en-IN"/>
        </w:rPr>
      </w:pPr>
      <w:r w:rsidRPr="00CA545F">
        <w:rPr>
          <w:b/>
          <w:bCs/>
          <w:sz w:val="24"/>
          <w:szCs w:val="24"/>
          <w:lang w:val="en-IN" w:eastAsia="en-IN"/>
        </w:rPr>
        <w:t>-q, --quiet</w:t>
      </w:r>
      <w:r w:rsidRPr="00CA545F">
        <w:rPr>
          <w:sz w:val="24"/>
          <w:szCs w:val="24"/>
          <w:lang w:val="en-IN" w:eastAsia="en-IN"/>
        </w:rPr>
        <w:t>: Only display container IDs.</w:t>
      </w:r>
    </w:p>
    <w:p w14:paraId="063CF0D8" w14:textId="4274B53D" w:rsidR="00CA545F" w:rsidRPr="00CA545F" w:rsidRDefault="00CA545F" w:rsidP="0017410A">
      <w:pPr>
        <w:spacing w:after="100" w:afterAutospacing="1"/>
        <w:rPr>
          <w:sz w:val="24"/>
          <w:szCs w:val="24"/>
          <w:lang w:val="en-IN" w:eastAsia="en-IN"/>
        </w:rPr>
      </w:pPr>
      <w:r w:rsidRPr="00CA545F">
        <w:rPr>
          <w:b/>
          <w:bCs/>
          <w:sz w:val="24"/>
          <w:szCs w:val="24"/>
          <w:lang w:val="en-IN" w:eastAsia="en-IN"/>
        </w:rPr>
        <w:t>--no-</w:t>
      </w:r>
      <w:proofErr w:type="spellStart"/>
      <w:r w:rsidRPr="00CA545F">
        <w:rPr>
          <w:b/>
          <w:bCs/>
          <w:sz w:val="24"/>
          <w:szCs w:val="24"/>
          <w:lang w:val="en-IN" w:eastAsia="en-IN"/>
        </w:rPr>
        <w:t>trunc</w:t>
      </w:r>
      <w:proofErr w:type="spellEnd"/>
      <w:r w:rsidRPr="00CA545F">
        <w:rPr>
          <w:sz w:val="24"/>
          <w:szCs w:val="24"/>
          <w:lang w:val="en-IN" w:eastAsia="en-IN"/>
        </w:rPr>
        <w:t>: Don't truncate output.</w:t>
      </w:r>
    </w:p>
    <w:p w14:paraId="6AF03BCC" w14:textId="112135EC" w:rsidR="00CA545F" w:rsidRPr="00CA545F" w:rsidRDefault="00CA545F" w:rsidP="0017410A">
      <w:pPr>
        <w:spacing w:after="100" w:afterAutospacing="1"/>
        <w:rPr>
          <w:sz w:val="24"/>
          <w:szCs w:val="24"/>
          <w:lang w:val="en-IN" w:eastAsia="en-IN"/>
        </w:rPr>
      </w:pPr>
      <w:r w:rsidRPr="00CA545F">
        <w:rPr>
          <w:b/>
          <w:bCs/>
          <w:sz w:val="24"/>
          <w:szCs w:val="24"/>
          <w:lang w:val="en-IN" w:eastAsia="en-IN"/>
        </w:rPr>
        <w:t>-n, --last n</w:t>
      </w:r>
      <w:r w:rsidRPr="00CA545F">
        <w:rPr>
          <w:sz w:val="24"/>
          <w:szCs w:val="24"/>
          <w:lang w:val="en-IN" w:eastAsia="en-IN"/>
        </w:rPr>
        <w:t xml:space="preserve">: </w:t>
      </w:r>
      <w:proofErr w:type="spellStart"/>
      <w:r w:rsidRPr="00CA545F">
        <w:rPr>
          <w:sz w:val="24"/>
          <w:szCs w:val="24"/>
          <w:lang w:val="en-IN" w:eastAsia="en-IN"/>
        </w:rPr>
        <w:t>Show n</w:t>
      </w:r>
      <w:proofErr w:type="spellEnd"/>
      <w:r w:rsidRPr="00CA545F">
        <w:rPr>
          <w:sz w:val="24"/>
          <w:szCs w:val="24"/>
          <w:lang w:val="en-IN" w:eastAsia="en-IN"/>
        </w:rPr>
        <w:t xml:space="preserve"> last created containers (includes all states, default shows just running).</w:t>
      </w:r>
    </w:p>
    <w:p w14:paraId="1D32FD31" w14:textId="1DEE1C78" w:rsidR="00CA545F" w:rsidRPr="00CA545F" w:rsidRDefault="00CA545F" w:rsidP="0017410A">
      <w:pPr>
        <w:spacing w:after="100" w:afterAutospacing="1"/>
        <w:rPr>
          <w:sz w:val="24"/>
          <w:szCs w:val="24"/>
          <w:lang w:val="en-IN" w:eastAsia="en-IN"/>
        </w:rPr>
      </w:pPr>
      <w:r w:rsidRPr="00CA545F">
        <w:rPr>
          <w:b/>
          <w:bCs/>
          <w:sz w:val="24"/>
          <w:szCs w:val="24"/>
          <w:lang w:val="en-IN" w:eastAsia="en-IN"/>
        </w:rPr>
        <w:t>--latest, -l</w:t>
      </w:r>
      <w:r w:rsidRPr="00CA545F">
        <w:rPr>
          <w:sz w:val="24"/>
          <w:szCs w:val="24"/>
          <w:lang w:val="en-IN" w:eastAsia="en-IN"/>
        </w:rPr>
        <w:t>: Show the latest created container (includes all states, default shows just running).</w:t>
      </w:r>
    </w:p>
    <w:p w14:paraId="482812D9" w14:textId="1336ACE8" w:rsidR="00CA545F" w:rsidRPr="00CA545F" w:rsidRDefault="00CA545F" w:rsidP="0017410A">
      <w:pPr>
        <w:spacing w:after="100" w:afterAutospacing="1"/>
        <w:rPr>
          <w:sz w:val="24"/>
          <w:szCs w:val="24"/>
          <w:lang w:val="en-IN" w:eastAsia="en-IN"/>
        </w:rPr>
      </w:pPr>
      <w:r w:rsidRPr="00CA545F">
        <w:rPr>
          <w:b/>
          <w:bCs/>
          <w:sz w:val="24"/>
          <w:szCs w:val="24"/>
          <w:lang w:val="en-IN" w:eastAsia="en-IN"/>
        </w:rPr>
        <w:t>--size, -s</w:t>
      </w:r>
      <w:r w:rsidRPr="00CA545F">
        <w:rPr>
          <w:sz w:val="24"/>
          <w:szCs w:val="24"/>
          <w:lang w:val="en-IN" w:eastAsia="en-IN"/>
        </w:rPr>
        <w:t>: Display total file sizes.</w:t>
      </w:r>
    </w:p>
    <w:p w14:paraId="4467E4B3" w14:textId="15AA6D9D" w:rsidR="00CA545F" w:rsidRPr="00CA545F" w:rsidRDefault="00CA545F" w:rsidP="0017410A">
      <w:pPr>
        <w:spacing w:after="100" w:afterAutospacing="1"/>
        <w:rPr>
          <w:sz w:val="24"/>
          <w:szCs w:val="24"/>
          <w:lang w:val="en-IN" w:eastAsia="en-IN"/>
        </w:rPr>
      </w:pPr>
      <w:r w:rsidRPr="00CA545F">
        <w:rPr>
          <w:b/>
          <w:bCs/>
          <w:sz w:val="24"/>
          <w:szCs w:val="24"/>
          <w:lang w:val="en-IN" w:eastAsia="en-IN"/>
        </w:rPr>
        <w:t>--format "TEMPLATE"</w:t>
      </w:r>
      <w:r w:rsidRPr="00CA545F">
        <w:rPr>
          <w:sz w:val="24"/>
          <w:szCs w:val="24"/>
          <w:lang w:val="en-IN" w:eastAsia="en-IN"/>
        </w:rPr>
        <w:t>: Pretty-print containers using a Go template.</w:t>
      </w:r>
    </w:p>
    <w:p w14:paraId="60BD8702" w14:textId="7B3CF9B9" w:rsidR="00CA545F" w:rsidRPr="00CA545F" w:rsidRDefault="00CA545F" w:rsidP="0017410A">
      <w:pPr>
        <w:spacing w:after="100" w:afterAutospacing="1"/>
        <w:rPr>
          <w:sz w:val="24"/>
          <w:szCs w:val="24"/>
          <w:lang w:val="en-IN" w:eastAsia="en-IN"/>
        </w:rPr>
      </w:pPr>
      <w:r w:rsidRPr="00CA545F">
        <w:rPr>
          <w:b/>
          <w:bCs/>
          <w:sz w:val="24"/>
          <w:szCs w:val="24"/>
          <w:lang w:val="en-IN" w:eastAsia="en-IN"/>
        </w:rPr>
        <w:t xml:space="preserve">--filter </w:t>
      </w:r>
      <w:proofErr w:type="spellStart"/>
      <w:r w:rsidRPr="00CA545F">
        <w:rPr>
          <w:b/>
          <w:bCs/>
          <w:sz w:val="24"/>
          <w:szCs w:val="24"/>
          <w:lang w:val="en-IN" w:eastAsia="en-IN"/>
        </w:rPr>
        <w:t>FILTER</w:t>
      </w:r>
      <w:proofErr w:type="spellEnd"/>
      <w:r w:rsidRPr="00CA545F">
        <w:rPr>
          <w:sz w:val="24"/>
          <w:szCs w:val="24"/>
          <w:lang w:val="en-IN" w:eastAsia="en-IN"/>
        </w:rPr>
        <w:t xml:space="preserve">: Filter output based on conditions provided (e.g., </w:t>
      </w:r>
      <w:r w:rsidRPr="00CA545F">
        <w:rPr>
          <w:rFonts w:ascii="Courier New" w:hAnsi="Courier New" w:cs="Courier New"/>
          <w:sz w:val="20"/>
          <w:lang w:val="en-IN" w:eastAsia="en-IN"/>
        </w:rPr>
        <w:t xml:space="preserve">docker </w:t>
      </w:r>
      <w:proofErr w:type="spellStart"/>
      <w:r w:rsidRPr="00CA545F">
        <w:rPr>
          <w:rFonts w:ascii="Courier New" w:hAnsi="Courier New" w:cs="Courier New"/>
          <w:sz w:val="20"/>
          <w:lang w:val="en-IN" w:eastAsia="en-IN"/>
        </w:rPr>
        <w:t>ps</w:t>
      </w:r>
      <w:proofErr w:type="spellEnd"/>
      <w:r w:rsidRPr="00CA545F">
        <w:rPr>
          <w:rFonts w:ascii="Courier New" w:hAnsi="Courier New" w:cs="Courier New"/>
          <w:sz w:val="20"/>
          <w:lang w:val="en-IN" w:eastAsia="en-IN"/>
        </w:rPr>
        <w:t xml:space="preserve"> --filter "status=running"</w:t>
      </w:r>
      <w:r w:rsidRPr="00CA545F">
        <w:rPr>
          <w:sz w:val="24"/>
          <w:szCs w:val="24"/>
          <w:lang w:val="en-IN" w:eastAsia="en-IN"/>
        </w:rPr>
        <w:t>).</w:t>
      </w:r>
    </w:p>
    <w:p w14:paraId="61F14BB7" w14:textId="4C5B2121" w:rsidR="00CA545F" w:rsidRPr="00CA545F" w:rsidRDefault="00CA545F" w:rsidP="0017410A">
      <w:pPr>
        <w:spacing w:after="100" w:afterAutospacing="1"/>
        <w:rPr>
          <w:sz w:val="24"/>
          <w:szCs w:val="24"/>
          <w:lang w:val="en-IN" w:eastAsia="en-IN"/>
        </w:rPr>
      </w:pPr>
      <w:r w:rsidRPr="00CA545F">
        <w:rPr>
          <w:b/>
          <w:bCs/>
          <w:sz w:val="24"/>
          <w:szCs w:val="24"/>
          <w:lang w:val="en-IN" w:eastAsia="en-IN"/>
        </w:rPr>
        <w:t>--format</w:t>
      </w:r>
      <w:r w:rsidRPr="00CA545F">
        <w:rPr>
          <w:sz w:val="24"/>
          <w:szCs w:val="24"/>
          <w:lang w:val="en-IN" w:eastAsia="en-IN"/>
        </w:rPr>
        <w:t>: Pretty-print containers using a Go template.</w:t>
      </w:r>
    </w:p>
    <w:p w14:paraId="07A1CD41" w14:textId="77777777" w:rsidR="0017410A" w:rsidRDefault="00CA545F" w:rsidP="0017410A">
      <w:pPr>
        <w:spacing w:after="100" w:afterAutospacing="1"/>
        <w:rPr>
          <w:sz w:val="24"/>
          <w:szCs w:val="24"/>
          <w:lang w:val="en-IN" w:eastAsia="en-IN"/>
        </w:rPr>
      </w:pPr>
      <w:r w:rsidRPr="00CA545F">
        <w:rPr>
          <w:b/>
          <w:bCs/>
          <w:sz w:val="24"/>
          <w:szCs w:val="24"/>
          <w:lang w:val="en-IN" w:eastAsia="en-IN"/>
        </w:rPr>
        <w:t>--format "TEMPLATE"</w:t>
      </w:r>
      <w:r w:rsidRPr="00CA545F">
        <w:rPr>
          <w:sz w:val="24"/>
          <w:szCs w:val="24"/>
          <w:lang w:val="en-IN" w:eastAsia="en-IN"/>
        </w:rPr>
        <w:t>: Format the output using the given Go template.</w:t>
      </w:r>
    </w:p>
    <w:p w14:paraId="6F32A868" w14:textId="68B52037" w:rsidR="002B3559" w:rsidRPr="0017410A" w:rsidRDefault="002B3559" w:rsidP="0017410A">
      <w:pPr>
        <w:spacing w:after="100" w:afterAutospacing="1"/>
        <w:rPr>
          <w:sz w:val="24"/>
          <w:szCs w:val="24"/>
          <w:lang w:val="en-IN" w:eastAsia="en-IN"/>
        </w:rPr>
      </w:pPr>
      <w:r w:rsidRPr="00806EFD">
        <w:rPr>
          <w:rFonts w:eastAsia="Segoe UI"/>
          <w:b/>
          <w:color w:val="1F2328"/>
          <w:kern w:val="2"/>
          <w:sz w:val="24"/>
          <w:szCs w:val="24"/>
          <w:lang w:val="en-IN" w:eastAsia="en-IN"/>
          <w14:ligatures w14:val="standardContextual"/>
        </w:rPr>
        <w:t xml:space="preserve">Usage: </w:t>
      </w:r>
      <w:r w:rsidRPr="00806EFD">
        <w:rPr>
          <w:rFonts w:eastAsia="Segoe UI"/>
          <w:bCs/>
          <w:color w:val="1F2328"/>
          <w:kern w:val="2"/>
          <w:sz w:val="24"/>
          <w:szCs w:val="24"/>
          <w:lang w:val="en-IN" w:eastAsia="en-IN"/>
          <w14:ligatures w14:val="standardContextual"/>
        </w:rPr>
        <w:t xml:space="preserve">Lists the currently running containers. </w:t>
      </w:r>
    </w:p>
    <w:p w14:paraId="057389E8" w14:textId="77777777" w:rsidR="002B3559" w:rsidRPr="00806EFD" w:rsidRDefault="002B3559" w:rsidP="002B3559">
      <w:pPr>
        <w:spacing w:after="120" w:line="250" w:lineRule="auto"/>
        <w:ind w:right="37"/>
        <w:rPr>
          <w:rFonts w:eastAsia="Segoe UI"/>
          <w:bCs/>
          <w:color w:val="1F2328"/>
          <w:kern w:val="2"/>
          <w:sz w:val="24"/>
          <w:szCs w:val="24"/>
          <w:lang w:val="en-IN" w:eastAsia="en-IN"/>
          <w14:ligatures w14:val="standardContextual"/>
        </w:rPr>
      </w:pPr>
      <w:r w:rsidRPr="002B3559">
        <w:rPr>
          <w:rFonts w:eastAsia="Segoe UI"/>
          <w:bCs/>
          <w:noProof/>
          <w:color w:val="1F2328"/>
          <w:kern w:val="2"/>
          <w:sz w:val="24"/>
          <w:szCs w:val="24"/>
          <w:lang w:val="en-IN" w:eastAsia="en-IN"/>
          <w14:ligatures w14:val="standardContextual"/>
        </w:rPr>
        <w:drawing>
          <wp:inline distT="0" distB="0" distL="0" distR="0" wp14:anchorId="3C7E40F4" wp14:editId="0EFDC3AA">
            <wp:extent cx="6140450" cy="760734"/>
            <wp:effectExtent l="0" t="0" r="0" b="1270"/>
            <wp:docPr id="57670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05598" name=""/>
                    <pic:cNvPicPr/>
                  </pic:nvPicPr>
                  <pic:blipFill>
                    <a:blip r:embed="rId23"/>
                    <a:stretch>
                      <a:fillRect/>
                    </a:stretch>
                  </pic:blipFill>
                  <pic:spPr>
                    <a:xfrm>
                      <a:off x="0" y="0"/>
                      <a:ext cx="6157038" cy="762789"/>
                    </a:xfrm>
                    <a:prstGeom prst="rect">
                      <a:avLst/>
                    </a:prstGeom>
                  </pic:spPr>
                </pic:pic>
              </a:graphicData>
            </a:graphic>
          </wp:inline>
        </w:drawing>
      </w:r>
    </w:p>
    <w:p w14:paraId="74C8610B" w14:textId="77777777" w:rsidR="002B3559" w:rsidRDefault="002B3559" w:rsidP="002B3559">
      <w:pPr>
        <w:rPr>
          <w:rFonts w:eastAsia="Calibri"/>
          <w:lang w:val="en-IN" w:eastAsia="en-IN"/>
        </w:rPr>
      </w:pPr>
    </w:p>
    <w:p w14:paraId="2FE9C0AD" w14:textId="77777777" w:rsidR="0017410A" w:rsidRPr="00806EFD" w:rsidRDefault="0017410A" w:rsidP="0017410A">
      <w:pPr>
        <w:pStyle w:val="Heading2"/>
        <w:spacing w:before="0"/>
        <w:rPr>
          <w:rFonts w:eastAsia="Calibri"/>
          <w:color w:val="000000"/>
          <w:sz w:val="22"/>
          <w:szCs w:val="22"/>
          <w:lang w:val="en-IN" w:eastAsia="en-IN"/>
        </w:rPr>
      </w:pPr>
      <w:bookmarkStart w:id="10" w:name="_Toc172585431"/>
      <w:r w:rsidRPr="00806EFD">
        <w:rPr>
          <w:rFonts w:eastAsia="Segoe UI"/>
          <w:sz w:val="32"/>
          <w:szCs w:val="22"/>
          <w:lang w:val="en-IN" w:eastAsia="en-IN"/>
        </w:rPr>
        <w:t>Docker Pull</w:t>
      </w:r>
      <w:bookmarkEnd w:id="10"/>
    </w:p>
    <w:p w14:paraId="359177A1" w14:textId="67B87B84" w:rsidR="0017410A" w:rsidRPr="00806EFD" w:rsidRDefault="0017410A" w:rsidP="0017410A">
      <w:pPr>
        <w:spacing w:after="120" w:line="249" w:lineRule="auto"/>
        <w:ind w:left="713" w:right="37"/>
        <w:rPr>
          <w:rFonts w:ascii="Courier New" w:eastAsia="Calibri" w:hAnsi="Courier New" w:cs="Courier New"/>
          <w:color w:val="000000"/>
          <w:kern w:val="2"/>
          <w:sz w:val="24"/>
          <w:szCs w:val="24"/>
          <w:lang w:val="en-IN" w:eastAsia="en-IN"/>
          <w14:ligatures w14:val="standardContextual"/>
        </w:rPr>
      </w:pPr>
      <w:r w:rsidRPr="00806EFD">
        <w:rPr>
          <w:rFonts w:eastAsia="Segoe UI"/>
          <w:b/>
          <w:color w:val="1F2328"/>
          <w:kern w:val="2"/>
          <w:sz w:val="24"/>
          <w:szCs w:val="24"/>
          <w:lang w:val="en-IN" w:eastAsia="en-IN"/>
          <w14:ligatures w14:val="standardContextual"/>
        </w:rPr>
        <w:t>Command:</w:t>
      </w:r>
      <w:r w:rsidRPr="00806EFD">
        <w:rPr>
          <w:rFonts w:eastAsia="Segoe UI"/>
          <w:color w:val="1F2328"/>
          <w:kern w:val="2"/>
          <w:sz w:val="24"/>
          <w:szCs w:val="24"/>
          <w:lang w:val="en-IN" w:eastAsia="en-IN"/>
          <w14:ligatures w14:val="standardContextual"/>
        </w:rPr>
        <w:t xml:space="preserve"> </w:t>
      </w:r>
      <w:r w:rsidRPr="00806EFD">
        <w:rPr>
          <w:rFonts w:eastAsia="Calibri"/>
          <w:b/>
          <w:bCs/>
          <w:color w:val="000000"/>
          <w:kern w:val="2"/>
          <w:sz w:val="24"/>
          <w:szCs w:val="24"/>
          <w:lang w:val="en-IN" w:eastAsia="en-IN"/>
          <w14:ligatures w14:val="standardContextual"/>
        </w:rPr>
        <w:tab/>
      </w:r>
      <w:r w:rsidRPr="00806EFD">
        <w:rPr>
          <w:rFonts w:ascii="Courier New" w:eastAsia="Consolas" w:hAnsi="Courier New" w:cs="Courier New"/>
          <w:b/>
          <w:bCs/>
          <w:color w:val="1F2328"/>
          <w:kern w:val="2"/>
          <w:sz w:val="24"/>
          <w:szCs w:val="24"/>
          <w:lang w:val="en-IN" w:eastAsia="en-IN"/>
          <w14:ligatures w14:val="standardContextual"/>
        </w:rPr>
        <w:t xml:space="preserve">docker pull </w:t>
      </w:r>
      <w:proofErr w:type="spellStart"/>
      <w:r w:rsidRPr="00806EFD">
        <w:rPr>
          <w:rFonts w:ascii="Courier New" w:eastAsia="Consolas" w:hAnsi="Courier New" w:cs="Courier New"/>
          <w:color w:val="1F2328"/>
          <w:kern w:val="2"/>
          <w:sz w:val="24"/>
          <w:szCs w:val="24"/>
          <w:lang w:val="en-IN" w:eastAsia="en-IN"/>
          <w14:ligatures w14:val="standardContextual"/>
        </w:rPr>
        <w:t>image_name</w:t>
      </w:r>
      <w:proofErr w:type="spellEnd"/>
    </w:p>
    <w:p w14:paraId="28A7199B" w14:textId="1FEA5506" w:rsidR="0017410A" w:rsidRPr="00806EFD" w:rsidRDefault="0017410A" w:rsidP="0017410A">
      <w:pPr>
        <w:spacing w:after="120" w:line="250" w:lineRule="auto"/>
        <w:ind w:left="713" w:right="37"/>
        <w:rPr>
          <w:rFonts w:eastAsia="Calibri"/>
          <w:color w:val="000000"/>
          <w:kern w:val="2"/>
          <w:sz w:val="24"/>
          <w:szCs w:val="24"/>
          <w:lang w:val="en-IN" w:eastAsia="en-IN"/>
          <w14:ligatures w14:val="standardContextual"/>
        </w:rPr>
      </w:pPr>
      <w:r w:rsidRPr="00806EFD">
        <w:rPr>
          <w:rFonts w:eastAsia="Segoe UI"/>
          <w:b/>
          <w:color w:val="1F2328"/>
          <w:kern w:val="2"/>
          <w:sz w:val="24"/>
          <w:szCs w:val="24"/>
          <w:lang w:val="en-IN" w:eastAsia="en-IN"/>
          <w14:ligatures w14:val="standardContextual"/>
        </w:rPr>
        <w:t>Usage:</w:t>
      </w:r>
      <w:r w:rsidRPr="00806EFD">
        <w:rPr>
          <w:rFonts w:eastAsia="Segoe UI"/>
          <w:color w:val="1F2328"/>
          <w:kern w:val="2"/>
          <w:sz w:val="24"/>
          <w:szCs w:val="24"/>
          <w:lang w:val="en-IN" w:eastAsia="en-IN"/>
          <w14:ligatures w14:val="standardContextual"/>
        </w:rPr>
        <w:t xml:space="preserve"> </w:t>
      </w:r>
      <w:r>
        <w:rPr>
          <w:rFonts w:eastAsia="Segoe UI"/>
          <w:color w:val="1F2328"/>
          <w:kern w:val="2"/>
          <w:sz w:val="24"/>
          <w:szCs w:val="24"/>
          <w:lang w:val="en-IN" w:eastAsia="en-IN"/>
          <w14:ligatures w14:val="standardContextual"/>
        </w:rPr>
        <w:tab/>
      </w:r>
      <w:r w:rsidRPr="00806EFD">
        <w:rPr>
          <w:rFonts w:eastAsia="Segoe UI"/>
          <w:color w:val="1F2328"/>
          <w:kern w:val="2"/>
          <w:sz w:val="24"/>
          <w:szCs w:val="24"/>
          <w:lang w:val="en-IN" w:eastAsia="en-IN"/>
          <w14:ligatures w14:val="standardContextual"/>
        </w:rPr>
        <w:t xml:space="preserve">Downloads a Docker image from a registry. </w:t>
      </w:r>
    </w:p>
    <w:p w14:paraId="55BF2A07" w14:textId="013F363F" w:rsidR="0017410A" w:rsidRDefault="0017410A" w:rsidP="002B3559">
      <w:pPr>
        <w:rPr>
          <w:rFonts w:eastAsia="Calibri"/>
          <w:lang w:val="en-IN" w:eastAsia="en-IN"/>
        </w:rPr>
      </w:pPr>
      <w:r w:rsidRPr="0017410A">
        <w:rPr>
          <w:rFonts w:eastAsia="Calibri"/>
          <w:noProof/>
          <w:lang w:val="en-IN" w:eastAsia="en-IN"/>
        </w:rPr>
        <w:drawing>
          <wp:inline distT="0" distB="0" distL="0" distR="0" wp14:anchorId="7110C881" wp14:editId="3F6B2C33">
            <wp:extent cx="7111513" cy="2743200"/>
            <wp:effectExtent l="0" t="0" r="0" b="0"/>
            <wp:docPr id="1528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257" name=""/>
                    <pic:cNvPicPr/>
                  </pic:nvPicPr>
                  <pic:blipFill>
                    <a:blip r:embed="rId24"/>
                    <a:stretch>
                      <a:fillRect/>
                    </a:stretch>
                  </pic:blipFill>
                  <pic:spPr>
                    <a:xfrm>
                      <a:off x="0" y="0"/>
                      <a:ext cx="7142000" cy="2754960"/>
                    </a:xfrm>
                    <a:prstGeom prst="rect">
                      <a:avLst/>
                    </a:prstGeom>
                  </pic:spPr>
                </pic:pic>
              </a:graphicData>
            </a:graphic>
          </wp:inline>
        </w:drawing>
      </w:r>
    </w:p>
    <w:p w14:paraId="4BB312EC" w14:textId="77777777" w:rsidR="0017410A" w:rsidRDefault="0017410A" w:rsidP="002B3559">
      <w:pPr>
        <w:rPr>
          <w:rFonts w:eastAsia="Calibri"/>
          <w:lang w:val="en-IN" w:eastAsia="en-IN"/>
        </w:rPr>
      </w:pPr>
    </w:p>
    <w:p w14:paraId="39EDE4D0" w14:textId="77777777" w:rsidR="0017410A" w:rsidRDefault="0017410A" w:rsidP="002B3559">
      <w:pPr>
        <w:rPr>
          <w:rFonts w:eastAsia="Calibri"/>
          <w:lang w:val="en-IN" w:eastAsia="en-IN"/>
        </w:rPr>
      </w:pPr>
    </w:p>
    <w:p w14:paraId="15CF356F" w14:textId="023ED5CB" w:rsidR="0017410A" w:rsidRDefault="0017410A" w:rsidP="002B3559">
      <w:pPr>
        <w:rPr>
          <w:rFonts w:eastAsia="Calibri"/>
          <w:b/>
          <w:bCs/>
          <w:color w:val="FF0000"/>
          <w:lang w:val="en-IN" w:eastAsia="en-IN"/>
        </w:rPr>
      </w:pPr>
      <w:r w:rsidRPr="0017410A">
        <w:rPr>
          <w:rFonts w:eastAsia="Calibri"/>
          <w:b/>
          <w:bCs/>
          <w:color w:val="FF0000"/>
          <w:lang w:val="en-IN" w:eastAsia="en-IN"/>
        </w:rPr>
        <w:lastRenderedPageBreak/>
        <w:t>Note</w:t>
      </w:r>
      <w:r>
        <w:rPr>
          <w:rFonts w:eastAsia="Calibri"/>
          <w:b/>
          <w:bCs/>
          <w:color w:val="FF0000"/>
          <w:lang w:val="en-IN" w:eastAsia="en-IN"/>
        </w:rPr>
        <w:t>!!!!</w:t>
      </w:r>
    </w:p>
    <w:p w14:paraId="3CA36E34" w14:textId="77777777" w:rsidR="0017410A" w:rsidRPr="0017410A" w:rsidRDefault="0017410A" w:rsidP="002B3559">
      <w:pPr>
        <w:rPr>
          <w:rFonts w:eastAsia="Calibri"/>
          <w:color w:val="000000" w:themeColor="text1"/>
          <w:lang w:val="en-IN" w:eastAsia="en-IN"/>
        </w:rPr>
      </w:pPr>
    </w:p>
    <w:p w14:paraId="713DA466" w14:textId="7DD25740" w:rsidR="0017410A" w:rsidRDefault="0017410A" w:rsidP="002B3559">
      <w:pPr>
        <w:rPr>
          <w:rFonts w:eastAsia="Calibri"/>
          <w:color w:val="000000" w:themeColor="text1"/>
          <w:lang w:val="en-IN" w:eastAsia="en-IN"/>
        </w:rPr>
      </w:pPr>
      <w:r>
        <w:rPr>
          <w:rFonts w:eastAsia="Calibri"/>
          <w:color w:val="000000" w:themeColor="text1"/>
          <w:lang w:val="en-IN" w:eastAsia="en-IN"/>
        </w:rPr>
        <w:t>In command “</w:t>
      </w:r>
      <w:r w:rsidRPr="00806EFD">
        <w:rPr>
          <w:rFonts w:ascii="Courier New" w:eastAsia="Consolas" w:hAnsi="Courier New" w:cs="Courier New"/>
          <w:b/>
          <w:bCs/>
          <w:color w:val="1F2328"/>
          <w:kern w:val="2"/>
          <w:sz w:val="24"/>
          <w:szCs w:val="24"/>
          <w:lang w:val="en-IN" w:eastAsia="en-IN"/>
          <w14:ligatures w14:val="standardContextual"/>
        </w:rPr>
        <w:t xml:space="preserve">docker pull </w:t>
      </w:r>
      <w:proofErr w:type="spellStart"/>
      <w:r w:rsidRPr="00806EFD">
        <w:rPr>
          <w:rFonts w:ascii="Courier New" w:eastAsia="Consolas" w:hAnsi="Courier New" w:cs="Courier New"/>
          <w:color w:val="1F2328"/>
          <w:kern w:val="2"/>
          <w:sz w:val="24"/>
          <w:szCs w:val="24"/>
          <w:lang w:val="en-IN" w:eastAsia="en-IN"/>
          <w14:ligatures w14:val="standardContextual"/>
        </w:rPr>
        <w:t>image_name</w:t>
      </w:r>
      <w:proofErr w:type="spellEnd"/>
      <w:r>
        <w:rPr>
          <w:rFonts w:ascii="Courier New" w:eastAsia="Consolas" w:hAnsi="Courier New" w:cs="Courier New"/>
          <w:color w:val="1F2328"/>
          <w:kern w:val="2"/>
          <w:sz w:val="24"/>
          <w:szCs w:val="24"/>
          <w:lang w:val="en-IN" w:eastAsia="en-IN"/>
          <w14:ligatures w14:val="standardContextual"/>
        </w:rPr>
        <w:t xml:space="preserve">” </w:t>
      </w:r>
      <w:r w:rsidRPr="0017410A">
        <w:rPr>
          <w:rFonts w:eastAsia="Calibri"/>
          <w:color w:val="000000" w:themeColor="text1"/>
          <w:lang w:val="en-IN" w:eastAsia="en-IN"/>
        </w:rPr>
        <w:t>im</w:t>
      </w:r>
      <w:r>
        <w:rPr>
          <w:rFonts w:eastAsia="Calibri"/>
          <w:color w:val="000000" w:themeColor="text1"/>
          <w:lang w:val="en-IN" w:eastAsia="en-IN"/>
        </w:rPr>
        <w:t>a</w:t>
      </w:r>
      <w:r w:rsidRPr="0017410A">
        <w:rPr>
          <w:rFonts w:eastAsia="Calibri"/>
          <w:color w:val="000000" w:themeColor="text1"/>
          <w:lang w:val="en-IN" w:eastAsia="en-IN"/>
        </w:rPr>
        <w:t>ge name can be taken</w:t>
      </w:r>
      <w:r>
        <w:rPr>
          <w:rFonts w:eastAsia="Calibri"/>
          <w:color w:val="000000" w:themeColor="text1"/>
          <w:lang w:val="en-IN" w:eastAsia="en-IN"/>
        </w:rPr>
        <w:t xml:space="preserve"> from the DOCKER HUB GUI.</w:t>
      </w:r>
    </w:p>
    <w:p w14:paraId="47301FB7" w14:textId="77777777" w:rsidR="0017410A" w:rsidRDefault="0017410A" w:rsidP="002B3559">
      <w:pPr>
        <w:rPr>
          <w:rFonts w:eastAsia="Calibri"/>
          <w:color w:val="000000" w:themeColor="text1"/>
          <w:lang w:val="en-IN" w:eastAsia="en-IN"/>
        </w:rPr>
      </w:pPr>
    </w:p>
    <w:p w14:paraId="0205E6BB" w14:textId="3FEE75C5" w:rsidR="0017410A" w:rsidRDefault="0017410A" w:rsidP="002B3559">
      <w:pPr>
        <w:rPr>
          <w:rFonts w:eastAsia="Calibri"/>
          <w:color w:val="000000" w:themeColor="text1"/>
          <w:lang w:val="en-IN" w:eastAsia="en-IN"/>
        </w:rPr>
      </w:pPr>
      <w:r>
        <w:rPr>
          <w:rFonts w:eastAsia="Calibri"/>
          <w:color w:val="000000" w:themeColor="text1"/>
          <w:lang w:val="en-IN" w:eastAsia="en-IN"/>
        </w:rPr>
        <w:t>Log in to docker HUB GUI</w:t>
      </w:r>
      <w:r w:rsidR="00861BFB">
        <w:rPr>
          <w:rFonts w:eastAsia="Calibri"/>
          <w:color w:val="000000" w:themeColor="text1"/>
          <w:lang w:val="en-IN" w:eastAsia="en-IN"/>
        </w:rPr>
        <w:t xml:space="preserve"> and SEARCH for the application package you want to pull from DOCKER HUB GUI.</w:t>
      </w:r>
    </w:p>
    <w:p w14:paraId="4B08208B" w14:textId="77777777" w:rsidR="00861BFB" w:rsidRDefault="00861BFB" w:rsidP="002B3559">
      <w:pPr>
        <w:rPr>
          <w:rFonts w:eastAsia="Calibri"/>
          <w:color w:val="000000" w:themeColor="text1"/>
          <w:lang w:val="en-IN" w:eastAsia="en-IN"/>
        </w:rPr>
      </w:pPr>
    </w:p>
    <w:p w14:paraId="3E2E164C" w14:textId="7A6C5AD4" w:rsidR="00861BFB" w:rsidRPr="0017410A" w:rsidRDefault="00861BFB" w:rsidP="002B3559">
      <w:pPr>
        <w:rPr>
          <w:rFonts w:eastAsia="Calibri"/>
          <w:color w:val="000000" w:themeColor="text1"/>
          <w:lang w:val="en-IN" w:eastAsia="en-IN"/>
        </w:rPr>
      </w:pPr>
      <w:r w:rsidRPr="00861BFB">
        <w:rPr>
          <w:rFonts w:eastAsia="Calibri"/>
          <w:noProof/>
          <w:color w:val="000000" w:themeColor="text1"/>
          <w:lang w:val="en-IN" w:eastAsia="en-IN"/>
        </w:rPr>
        <w:drawing>
          <wp:inline distT="0" distB="0" distL="0" distR="0" wp14:anchorId="29E57592" wp14:editId="1C37DB63">
            <wp:extent cx="6858000" cy="2466975"/>
            <wp:effectExtent l="19050" t="19050" r="19050" b="28575"/>
            <wp:docPr id="213969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97539" name=""/>
                    <pic:cNvPicPr/>
                  </pic:nvPicPr>
                  <pic:blipFill>
                    <a:blip r:embed="rId25"/>
                    <a:stretch>
                      <a:fillRect/>
                    </a:stretch>
                  </pic:blipFill>
                  <pic:spPr>
                    <a:xfrm>
                      <a:off x="0" y="0"/>
                      <a:ext cx="6858000" cy="2466975"/>
                    </a:xfrm>
                    <a:prstGeom prst="rect">
                      <a:avLst/>
                    </a:prstGeom>
                    <a:ln>
                      <a:solidFill>
                        <a:schemeClr val="tx1"/>
                      </a:solidFill>
                    </a:ln>
                  </pic:spPr>
                </pic:pic>
              </a:graphicData>
            </a:graphic>
          </wp:inline>
        </w:drawing>
      </w:r>
    </w:p>
    <w:p w14:paraId="6A5A5096" w14:textId="77777777" w:rsidR="0017410A" w:rsidRDefault="0017410A" w:rsidP="002B3559">
      <w:pPr>
        <w:rPr>
          <w:rFonts w:eastAsia="Calibri"/>
          <w:color w:val="000000" w:themeColor="text1"/>
          <w:lang w:val="en-IN" w:eastAsia="en-IN"/>
        </w:rPr>
      </w:pPr>
    </w:p>
    <w:p w14:paraId="58E0E077" w14:textId="054E7D66" w:rsidR="00861BFB" w:rsidRDefault="00861BFB" w:rsidP="002B3559">
      <w:pPr>
        <w:rPr>
          <w:rFonts w:eastAsia="Calibri"/>
          <w:color w:val="000000" w:themeColor="text1"/>
          <w:lang w:val="en-IN" w:eastAsia="en-IN"/>
        </w:rPr>
      </w:pPr>
      <w:r w:rsidRPr="00861BFB">
        <w:rPr>
          <w:rFonts w:eastAsia="Calibri"/>
          <w:noProof/>
          <w:color w:val="000000" w:themeColor="text1"/>
          <w:lang w:val="en-IN" w:eastAsia="en-IN"/>
        </w:rPr>
        <w:drawing>
          <wp:inline distT="0" distB="0" distL="0" distR="0" wp14:anchorId="2F2D57AC" wp14:editId="7BCD3620">
            <wp:extent cx="6858000" cy="3430905"/>
            <wp:effectExtent l="19050" t="19050" r="19050" b="17145"/>
            <wp:docPr id="181986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68906" name=""/>
                    <pic:cNvPicPr/>
                  </pic:nvPicPr>
                  <pic:blipFill>
                    <a:blip r:embed="rId26"/>
                    <a:stretch>
                      <a:fillRect/>
                    </a:stretch>
                  </pic:blipFill>
                  <pic:spPr>
                    <a:xfrm>
                      <a:off x="0" y="0"/>
                      <a:ext cx="6858000" cy="3430905"/>
                    </a:xfrm>
                    <a:prstGeom prst="rect">
                      <a:avLst/>
                    </a:prstGeom>
                    <a:ln>
                      <a:solidFill>
                        <a:schemeClr val="tx1"/>
                      </a:solidFill>
                    </a:ln>
                  </pic:spPr>
                </pic:pic>
              </a:graphicData>
            </a:graphic>
          </wp:inline>
        </w:drawing>
      </w:r>
    </w:p>
    <w:p w14:paraId="1144987A" w14:textId="77777777" w:rsidR="00861BFB" w:rsidRDefault="00861BFB" w:rsidP="002B3559">
      <w:pPr>
        <w:rPr>
          <w:rFonts w:eastAsia="Calibri"/>
          <w:color w:val="000000" w:themeColor="text1"/>
          <w:lang w:val="en-IN" w:eastAsia="en-IN"/>
        </w:rPr>
      </w:pPr>
    </w:p>
    <w:p w14:paraId="29DBC99E" w14:textId="01A33EA8" w:rsidR="00861BFB" w:rsidRDefault="00861BFB" w:rsidP="002B3559">
      <w:pPr>
        <w:rPr>
          <w:rFonts w:eastAsia="Calibri"/>
          <w:color w:val="000000" w:themeColor="text1"/>
          <w:lang w:val="en-IN" w:eastAsia="en-IN"/>
        </w:rPr>
      </w:pPr>
      <w:r>
        <w:rPr>
          <w:rFonts w:eastAsia="Calibri"/>
          <w:color w:val="000000" w:themeColor="text1"/>
          <w:lang w:val="en-IN" w:eastAsia="en-IN"/>
        </w:rPr>
        <w:t xml:space="preserve">Copy the pull command in the page given and paste in the </w:t>
      </w:r>
      <w:proofErr w:type="spellStart"/>
      <w:r>
        <w:rPr>
          <w:rFonts w:eastAsia="Calibri"/>
          <w:color w:val="000000" w:themeColor="text1"/>
          <w:lang w:val="en-IN" w:eastAsia="en-IN"/>
        </w:rPr>
        <w:t>linux</w:t>
      </w:r>
      <w:proofErr w:type="spellEnd"/>
      <w:r>
        <w:rPr>
          <w:rFonts w:eastAsia="Calibri"/>
          <w:color w:val="000000" w:themeColor="text1"/>
          <w:lang w:val="en-IN" w:eastAsia="en-IN"/>
        </w:rPr>
        <w:t xml:space="preserve"> terminal.</w:t>
      </w:r>
    </w:p>
    <w:p w14:paraId="2625C5A3" w14:textId="77777777" w:rsidR="00861BFB" w:rsidRDefault="00861BFB" w:rsidP="002B3559">
      <w:pPr>
        <w:rPr>
          <w:rFonts w:eastAsia="Calibri"/>
          <w:color w:val="000000" w:themeColor="text1"/>
          <w:lang w:val="en-IN" w:eastAsia="en-IN"/>
        </w:rPr>
      </w:pPr>
    </w:p>
    <w:p w14:paraId="4CAD5743" w14:textId="260C2483" w:rsidR="00861BFB" w:rsidRPr="0017410A" w:rsidRDefault="00861BFB" w:rsidP="002B3559">
      <w:pPr>
        <w:rPr>
          <w:rFonts w:eastAsia="Calibri"/>
          <w:color w:val="000000" w:themeColor="text1"/>
          <w:lang w:val="en-IN" w:eastAsia="en-IN"/>
        </w:rPr>
      </w:pPr>
      <w:r w:rsidRPr="00861BFB">
        <w:rPr>
          <w:rFonts w:eastAsia="Calibri"/>
          <w:noProof/>
          <w:color w:val="000000" w:themeColor="text1"/>
          <w:lang w:val="en-IN" w:eastAsia="en-IN"/>
        </w:rPr>
        <w:drawing>
          <wp:inline distT="0" distB="0" distL="0" distR="0" wp14:anchorId="3AE1835E" wp14:editId="391A10C6">
            <wp:extent cx="6858000" cy="1345565"/>
            <wp:effectExtent l="19050" t="19050" r="19050" b="26035"/>
            <wp:docPr id="136025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51341" name=""/>
                    <pic:cNvPicPr/>
                  </pic:nvPicPr>
                  <pic:blipFill>
                    <a:blip r:embed="rId27"/>
                    <a:stretch>
                      <a:fillRect/>
                    </a:stretch>
                  </pic:blipFill>
                  <pic:spPr>
                    <a:xfrm>
                      <a:off x="0" y="0"/>
                      <a:ext cx="6858000" cy="1345565"/>
                    </a:xfrm>
                    <a:prstGeom prst="rect">
                      <a:avLst/>
                    </a:prstGeom>
                    <a:ln w="12700">
                      <a:solidFill>
                        <a:schemeClr val="tx1"/>
                      </a:solidFill>
                    </a:ln>
                  </pic:spPr>
                </pic:pic>
              </a:graphicData>
            </a:graphic>
          </wp:inline>
        </w:drawing>
      </w:r>
    </w:p>
    <w:p w14:paraId="3AA7CE0A" w14:textId="77777777" w:rsidR="0017410A" w:rsidRPr="0017410A" w:rsidRDefault="0017410A" w:rsidP="002B3559">
      <w:pPr>
        <w:rPr>
          <w:rFonts w:eastAsia="Calibri"/>
          <w:color w:val="000000" w:themeColor="text1"/>
          <w:lang w:val="en-IN" w:eastAsia="en-IN"/>
        </w:rPr>
      </w:pPr>
    </w:p>
    <w:p w14:paraId="2A4E9F2B" w14:textId="77777777" w:rsidR="0017410A" w:rsidRPr="00806EFD" w:rsidRDefault="0017410A" w:rsidP="0017410A">
      <w:pPr>
        <w:pStyle w:val="Heading2"/>
        <w:spacing w:before="0"/>
        <w:rPr>
          <w:rFonts w:eastAsia="Calibri"/>
          <w:color w:val="000000"/>
          <w:sz w:val="22"/>
          <w:szCs w:val="22"/>
          <w:lang w:val="en-IN" w:eastAsia="en-IN"/>
        </w:rPr>
      </w:pPr>
      <w:bookmarkStart w:id="11" w:name="_Toc172585432"/>
      <w:r w:rsidRPr="00806EFD">
        <w:rPr>
          <w:rFonts w:eastAsia="Segoe UI"/>
          <w:sz w:val="32"/>
          <w:szCs w:val="22"/>
          <w:lang w:val="en-IN" w:eastAsia="en-IN"/>
        </w:rPr>
        <w:t>Docker Images</w:t>
      </w:r>
      <w:bookmarkEnd w:id="11"/>
    </w:p>
    <w:p w14:paraId="253CF7E9" w14:textId="77777777" w:rsidR="0017410A" w:rsidRPr="00806EFD" w:rsidRDefault="0017410A" w:rsidP="0017410A">
      <w:pPr>
        <w:spacing w:after="120" w:line="249" w:lineRule="auto"/>
        <w:ind w:left="713" w:right="37"/>
        <w:rPr>
          <w:rFonts w:ascii="Courier New" w:eastAsia="Calibri" w:hAnsi="Courier New" w:cs="Courier New"/>
          <w:b/>
          <w:bCs/>
          <w:color w:val="000000"/>
          <w:kern w:val="2"/>
          <w:sz w:val="24"/>
          <w:szCs w:val="24"/>
          <w:lang w:val="en-IN" w:eastAsia="en-IN"/>
          <w14:ligatures w14:val="standardContextual"/>
        </w:rPr>
      </w:pPr>
      <w:r w:rsidRPr="00806EFD">
        <w:rPr>
          <w:rFonts w:eastAsia="Segoe UI"/>
          <w:b/>
          <w:color w:val="1F2328"/>
          <w:kern w:val="2"/>
          <w:sz w:val="24"/>
          <w:szCs w:val="24"/>
          <w:lang w:val="en-IN" w:eastAsia="en-IN"/>
          <w14:ligatures w14:val="standardContextual"/>
        </w:rPr>
        <w:t>Command:</w:t>
      </w:r>
      <w:r w:rsidRPr="00806EFD">
        <w:rPr>
          <w:rFonts w:eastAsia="Segoe UI"/>
          <w:color w:val="1F2328"/>
          <w:kern w:val="2"/>
          <w:sz w:val="24"/>
          <w:szCs w:val="24"/>
          <w:lang w:val="en-IN" w:eastAsia="en-IN"/>
          <w14:ligatures w14:val="standardContextual"/>
        </w:rPr>
        <w:t xml:space="preserve"> </w:t>
      </w:r>
      <w:r w:rsidRPr="00806EFD">
        <w:rPr>
          <w:rFonts w:eastAsia="Calibri"/>
          <w:color w:val="000000"/>
          <w:kern w:val="2"/>
          <w:sz w:val="24"/>
          <w:szCs w:val="24"/>
          <w:lang w:val="en-IN" w:eastAsia="en-IN"/>
          <w14:ligatures w14:val="standardContextual"/>
        </w:rPr>
        <w:tab/>
      </w:r>
      <w:r w:rsidRPr="00806EFD">
        <w:rPr>
          <w:rFonts w:ascii="Courier New" w:eastAsia="Consolas" w:hAnsi="Courier New" w:cs="Courier New"/>
          <w:b/>
          <w:bCs/>
          <w:color w:val="1F2328"/>
          <w:kern w:val="2"/>
          <w:sz w:val="24"/>
          <w:szCs w:val="24"/>
          <w:lang w:val="en-IN" w:eastAsia="en-IN"/>
          <w14:ligatures w14:val="standardContextual"/>
        </w:rPr>
        <w:t>docker images [</w:t>
      </w:r>
      <w:r w:rsidRPr="00806EFD">
        <w:rPr>
          <w:rFonts w:ascii="Courier New" w:eastAsia="Consolas" w:hAnsi="Courier New" w:cs="Courier New"/>
          <w:color w:val="1F2328"/>
          <w:kern w:val="2"/>
          <w:sz w:val="24"/>
          <w:szCs w:val="24"/>
          <w:lang w:val="en-IN" w:eastAsia="en-IN"/>
          <w14:ligatures w14:val="standardContextual"/>
        </w:rPr>
        <w:t>options</w:t>
      </w:r>
      <w:r w:rsidRPr="00806EFD">
        <w:rPr>
          <w:rFonts w:ascii="Courier New" w:eastAsia="Consolas" w:hAnsi="Courier New" w:cs="Courier New"/>
          <w:b/>
          <w:bCs/>
          <w:color w:val="1F2328"/>
          <w:kern w:val="2"/>
          <w:sz w:val="24"/>
          <w:szCs w:val="24"/>
          <w:lang w:val="en-IN" w:eastAsia="en-IN"/>
          <w14:ligatures w14:val="standardContextual"/>
        </w:rPr>
        <w:t xml:space="preserve">] </w:t>
      </w:r>
    </w:p>
    <w:p w14:paraId="2EFF5D78" w14:textId="77777777" w:rsidR="0017410A" w:rsidRPr="00806EFD" w:rsidRDefault="0017410A" w:rsidP="0017410A">
      <w:pPr>
        <w:spacing w:after="120" w:line="250" w:lineRule="auto"/>
        <w:ind w:left="713" w:right="37"/>
        <w:rPr>
          <w:rFonts w:eastAsia="Calibri"/>
          <w:color w:val="000000"/>
          <w:kern w:val="2"/>
          <w:sz w:val="24"/>
          <w:szCs w:val="24"/>
          <w:lang w:val="en-IN" w:eastAsia="en-IN"/>
          <w14:ligatures w14:val="standardContextual"/>
        </w:rPr>
      </w:pPr>
      <w:r w:rsidRPr="00806EFD">
        <w:rPr>
          <w:rFonts w:eastAsia="Segoe UI"/>
          <w:b/>
          <w:color w:val="1F2328"/>
          <w:kern w:val="2"/>
          <w:sz w:val="24"/>
          <w:szCs w:val="24"/>
          <w:lang w:val="en-IN" w:eastAsia="en-IN"/>
          <w14:ligatures w14:val="standardContextual"/>
        </w:rPr>
        <w:t>Usage:</w:t>
      </w:r>
      <w:r w:rsidRPr="00806EFD">
        <w:rPr>
          <w:rFonts w:eastAsia="Segoe UI"/>
          <w:color w:val="1F2328"/>
          <w:kern w:val="2"/>
          <w:sz w:val="24"/>
          <w:szCs w:val="24"/>
          <w:lang w:val="en-IN" w:eastAsia="en-IN"/>
          <w14:ligatures w14:val="standardContextual"/>
        </w:rPr>
        <w:t xml:space="preserve"> Lists all available Docker images on the local machine. </w:t>
      </w:r>
    </w:p>
    <w:p w14:paraId="3A7F5D46" w14:textId="77777777" w:rsidR="0017410A" w:rsidRDefault="0017410A" w:rsidP="002B3559">
      <w:pPr>
        <w:rPr>
          <w:rFonts w:eastAsia="Calibri"/>
          <w:lang w:val="en-IN" w:eastAsia="en-IN"/>
        </w:rPr>
      </w:pPr>
    </w:p>
    <w:p w14:paraId="3895440E" w14:textId="7AFCE31F" w:rsidR="0017410A" w:rsidRDefault="0017410A" w:rsidP="002B3559">
      <w:pPr>
        <w:rPr>
          <w:rFonts w:eastAsia="Calibri"/>
          <w:lang w:val="en-IN" w:eastAsia="en-IN"/>
        </w:rPr>
      </w:pPr>
      <w:r w:rsidRPr="0017410A">
        <w:rPr>
          <w:rFonts w:eastAsia="Calibri"/>
          <w:noProof/>
          <w:lang w:val="en-IN" w:eastAsia="en-IN"/>
        </w:rPr>
        <w:drawing>
          <wp:inline distT="0" distB="0" distL="0" distR="0" wp14:anchorId="52A20DA1" wp14:editId="68E9EBEA">
            <wp:extent cx="6280150" cy="1043940"/>
            <wp:effectExtent l="0" t="0" r="6350" b="3810"/>
            <wp:docPr id="130488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83078" name=""/>
                    <pic:cNvPicPr/>
                  </pic:nvPicPr>
                  <pic:blipFill>
                    <a:blip r:embed="rId28"/>
                    <a:stretch>
                      <a:fillRect/>
                    </a:stretch>
                  </pic:blipFill>
                  <pic:spPr>
                    <a:xfrm>
                      <a:off x="0" y="0"/>
                      <a:ext cx="6280698" cy="1044031"/>
                    </a:xfrm>
                    <a:prstGeom prst="rect">
                      <a:avLst/>
                    </a:prstGeom>
                  </pic:spPr>
                </pic:pic>
              </a:graphicData>
            </a:graphic>
          </wp:inline>
        </w:drawing>
      </w:r>
    </w:p>
    <w:p w14:paraId="3FD4A361" w14:textId="77777777" w:rsidR="0017410A" w:rsidRDefault="0017410A" w:rsidP="002B3559">
      <w:pPr>
        <w:rPr>
          <w:rFonts w:eastAsia="Calibri"/>
          <w:lang w:val="en-IN" w:eastAsia="en-IN"/>
        </w:rPr>
      </w:pPr>
    </w:p>
    <w:p w14:paraId="2CAAAA29" w14:textId="77777777" w:rsidR="0017410A" w:rsidRDefault="0017410A" w:rsidP="002B3559">
      <w:pPr>
        <w:rPr>
          <w:rFonts w:eastAsia="Calibri"/>
          <w:lang w:val="en-IN" w:eastAsia="en-IN"/>
        </w:rPr>
      </w:pPr>
    </w:p>
    <w:p w14:paraId="70C6A5EA" w14:textId="77777777" w:rsidR="00861BFB" w:rsidRPr="00806EFD" w:rsidRDefault="00861BFB" w:rsidP="00861BFB">
      <w:pPr>
        <w:pStyle w:val="Heading2"/>
        <w:spacing w:before="0"/>
        <w:rPr>
          <w:rFonts w:eastAsia="Calibri"/>
          <w:color w:val="000000"/>
          <w:sz w:val="22"/>
          <w:szCs w:val="22"/>
          <w:lang w:val="en-IN" w:eastAsia="en-IN"/>
        </w:rPr>
      </w:pPr>
      <w:bookmarkStart w:id="12" w:name="_Toc172585433"/>
      <w:r w:rsidRPr="00806EFD">
        <w:rPr>
          <w:rFonts w:eastAsia="Segoe UI"/>
          <w:sz w:val="32"/>
          <w:szCs w:val="22"/>
          <w:lang w:val="en-IN" w:eastAsia="en-IN"/>
        </w:rPr>
        <w:t>Docker Run</w:t>
      </w:r>
      <w:bookmarkEnd w:id="12"/>
    </w:p>
    <w:p w14:paraId="0FD80835" w14:textId="6D2653CD" w:rsidR="00861BFB" w:rsidRPr="00806EFD" w:rsidRDefault="00861BFB" w:rsidP="00861BFB">
      <w:pPr>
        <w:spacing w:after="120" w:line="249" w:lineRule="auto"/>
        <w:ind w:left="713" w:right="37"/>
        <w:rPr>
          <w:rFonts w:eastAsia="Calibri"/>
          <w:bCs/>
          <w:color w:val="000000"/>
          <w:kern w:val="2"/>
          <w:sz w:val="24"/>
          <w:szCs w:val="24"/>
          <w:lang w:val="en-IN" w:eastAsia="en-IN"/>
          <w14:ligatures w14:val="standardContextual"/>
        </w:rPr>
      </w:pPr>
      <w:r w:rsidRPr="00806EFD">
        <w:rPr>
          <w:rFonts w:eastAsia="Segoe UI"/>
          <w:b/>
          <w:color w:val="1F2328"/>
          <w:kern w:val="2"/>
          <w:sz w:val="24"/>
          <w:szCs w:val="24"/>
          <w:lang w:val="en-IN" w:eastAsia="en-IN"/>
          <w14:ligatures w14:val="standardContextual"/>
        </w:rPr>
        <w:t>Command:</w:t>
      </w:r>
      <w:r w:rsidRPr="00806EFD">
        <w:rPr>
          <w:rFonts w:eastAsia="Segoe UI"/>
          <w:bCs/>
          <w:color w:val="1F2328"/>
          <w:kern w:val="2"/>
          <w:sz w:val="24"/>
          <w:szCs w:val="24"/>
          <w:lang w:val="en-IN" w:eastAsia="en-IN"/>
          <w14:ligatures w14:val="standardContextual"/>
        </w:rPr>
        <w:t xml:space="preserve"> </w:t>
      </w:r>
      <w:r w:rsidRPr="00806EFD">
        <w:rPr>
          <w:rFonts w:eastAsia="Calibri"/>
          <w:bCs/>
          <w:color w:val="000000"/>
          <w:kern w:val="2"/>
          <w:sz w:val="24"/>
          <w:szCs w:val="24"/>
          <w:lang w:val="en-IN" w:eastAsia="en-IN"/>
          <w14:ligatures w14:val="standardContextual"/>
        </w:rPr>
        <w:t xml:space="preserve"> </w:t>
      </w:r>
      <w:r w:rsidRPr="00806EFD">
        <w:rPr>
          <w:rFonts w:eastAsia="Calibri"/>
          <w:bCs/>
          <w:color w:val="000000"/>
          <w:kern w:val="2"/>
          <w:sz w:val="24"/>
          <w:szCs w:val="24"/>
          <w:lang w:val="en-IN" w:eastAsia="en-IN"/>
          <w14:ligatures w14:val="standardContextual"/>
        </w:rPr>
        <w:tab/>
      </w:r>
      <w:r w:rsidRPr="00806EFD">
        <w:rPr>
          <w:rFonts w:ascii="Courier New" w:eastAsia="Consolas" w:hAnsi="Courier New" w:cs="Courier New"/>
          <w:b/>
          <w:color w:val="1F2328"/>
          <w:kern w:val="2"/>
          <w:sz w:val="24"/>
          <w:szCs w:val="24"/>
          <w:lang w:val="en-IN" w:eastAsia="en-IN"/>
          <w14:ligatures w14:val="standardContextual"/>
        </w:rPr>
        <w:t>docker run [</w:t>
      </w:r>
      <w:r w:rsidRPr="00806EFD">
        <w:rPr>
          <w:rFonts w:ascii="Courier New" w:eastAsia="Consolas" w:hAnsi="Courier New" w:cs="Courier New"/>
          <w:bCs/>
          <w:color w:val="1F2328"/>
          <w:kern w:val="2"/>
          <w:sz w:val="24"/>
          <w:szCs w:val="24"/>
          <w:lang w:val="en-IN" w:eastAsia="en-IN"/>
          <w14:ligatures w14:val="standardContextual"/>
        </w:rPr>
        <w:t>options</w:t>
      </w:r>
      <w:r w:rsidRPr="00806EFD">
        <w:rPr>
          <w:rFonts w:ascii="Courier New" w:eastAsia="Consolas" w:hAnsi="Courier New" w:cs="Courier New"/>
          <w:b/>
          <w:color w:val="1F2328"/>
          <w:kern w:val="2"/>
          <w:sz w:val="24"/>
          <w:szCs w:val="24"/>
          <w:lang w:val="en-IN" w:eastAsia="en-IN"/>
          <w14:ligatures w14:val="standardContextual"/>
        </w:rPr>
        <w:t xml:space="preserve">] </w:t>
      </w:r>
      <w:proofErr w:type="spellStart"/>
      <w:r w:rsidRPr="00806EFD">
        <w:rPr>
          <w:rFonts w:ascii="Courier New" w:eastAsia="Consolas" w:hAnsi="Courier New" w:cs="Courier New"/>
          <w:bCs/>
          <w:color w:val="1F2328"/>
          <w:kern w:val="2"/>
          <w:sz w:val="24"/>
          <w:szCs w:val="24"/>
          <w:lang w:val="en-IN" w:eastAsia="en-IN"/>
          <w14:ligatures w14:val="standardContextual"/>
        </w:rPr>
        <w:t>image_</w:t>
      </w:r>
      <w:proofErr w:type="gramStart"/>
      <w:r w:rsidRPr="00806EFD">
        <w:rPr>
          <w:rFonts w:ascii="Courier New" w:eastAsia="Consolas" w:hAnsi="Courier New" w:cs="Courier New"/>
          <w:bCs/>
          <w:color w:val="1F2328"/>
          <w:kern w:val="2"/>
          <w:sz w:val="24"/>
          <w:szCs w:val="24"/>
          <w:lang w:val="en-IN" w:eastAsia="en-IN"/>
          <w14:ligatures w14:val="standardContextual"/>
        </w:rPr>
        <w:t>name</w:t>
      </w:r>
      <w:r w:rsidR="00395D53">
        <w:rPr>
          <w:rFonts w:ascii="Courier New" w:eastAsia="Consolas" w:hAnsi="Courier New" w:cs="Courier New"/>
          <w:bCs/>
          <w:color w:val="1F2328"/>
          <w:kern w:val="2"/>
          <w:sz w:val="24"/>
          <w:szCs w:val="24"/>
          <w:lang w:val="en-IN" w:eastAsia="en-IN"/>
          <w14:ligatures w14:val="standardContextual"/>
        </w:rPr>
        <w:t>:tag</w:t>
      </w:r>
      <w:proofErr w:type="spellEnd"/>
      <w:proofErr w:type="gramEnd"/>
    </w:p>
    <w:p w14:paraId="6DBF9904" w14:textId="77777777" w:rsidR="00861BFB" w:rsidRPr="00806EFD" w:rsidRDefault="00861BFB" w:rsidP="00861BFB">
      <w:pPr>
        <w:spacing w:after="120" w:line="250" w:lineRule="auto"/>
        <w:ind w:left="713" w:right="37"/>
        <w:rPr>
          <w:rFonts w:eastAsia="Calibri"/>
          <w:bCs/>
          <w:color w:val="000000"/>
          <w:kern w:val="2"/>
          <w:sz w:val="24"/>
          <w:szCs w:val="24"/>
          <w:lang w:val="en-IN" w:eastAsia="en-IN"/>
          <w14:ligatures w14:val="standardContextual"/>
        </w:rPr>
      </w:pPr>
      <w:r w:rsidRPr="00806EFD">
        <w:rPr>
          <w:rFonts w:eastAsia="Segoe UI"/>
          <w:b/>
          <w:color w:val="1F2328"/>
          <w:kern w:val="2"/>
          <w:sz w:val="24"/>
          <w:szCs w:val="24"/>
          <w:lang w:val="en-IN" w:eastAsia="en-IN"/>
          <w14:ligatures w14:val="standardContextual"/>
        </w:rPr>
        <w:t>Usage:</w:t>
      </w:r>
      <w:r w:rsidRPr="00806EFD">
        <w:rPr>
          <w:rFonts w:eastAsia="Segoe UI"/>
          <w:bCs/>
          <w:color w:val="1F2328"/>
          <w:kern w:val="2"/>
          <w:sz w:val="24"/>
          <w:szCs w:val="24"/>
          <w:lang w:val="en-IN" w:eastAsia="en-IN"/>
          <w14:ligatures w14:val="standardContextual"/>
        </w:rPr>
        <w:t xml:space="preserve"> Creates and runs a container based on a specified image. </w:t>
      </w:r>
    </w:p>
    <w:p w14:paraId="28C3B854" w14:textId="3771C38E" w:rsidR="00395D53" w:rsidRDefault="00395D53" w:rsidP="00395D53">
      <w:pPr>
        <w:ind w:firstLine="713"/>
        <w:rPr>
          <w:rFonts w:eastAsia="Calibri"/>
          <w:lang w:val="en-IN" w:eastAsia="en-IN"/>
        </w:rPr>
      </w:pPr>
      <w:r w:rsidRPr="00395D53">
        <w:rPr>
          <w:rFonts w:eastAsia="Calibri"/>
          <w:b/>
          <w:bCs/>
          <w:lang w:val="en-IN" w:eastAsia="en-IN"/>
        </w:rPr>
        <w:t>Note:</w:t>
      </w:r>
      <w:r>
        <w:rPr>
          <w:rFonts w:eastAsia="Calibri"/>
          <w:lang w:val="en-IN" w:eastAsia="en-IN"/>
        </w:rPr>
        <w:t xml:space="preserve"> Different Applications have different docker run options like -</w:t>
      </w:r>
      <w:proofErr w:type="spellStart"/>
      <w:r>
        <w:rPr>
          <w:rFonts w:eastAsia="Calibri"/>
          <w:lang w:val="en-IN" w:eastAsia="en-IN"/>
        </w:rPr>
        <w:t>i</w:t>
      </w:r>
      <w:proofErr w:type="spellEnd"/>
      <w:r>
        <w:rPr>
          <w:rFonts w:eastAsia="Calibri"/>
          <w:lang w:val="en-IN" w:eastAsia="en-IN"/>
        </w:rPr>
        <w:t>, -d, -p, -t, etc.</w:t>
      </w:r>
    </w:p>
    <w:p w14:paraId="17FFC082" w14:textId="77777777" w:rsidR="00395D53" w:rsidRDefault="00395D53" w:rsidP="002B3559">
      <w:pPr>
        <w:rPr>
          <w:rFonts w:eastAsia="Calibri"/>
          <w:lang w:val="en-IN" w:eastAsia="en-IN"/>
        </w:rPr>
      </w:pPr>
    </w:p>
    <w:p w14:paraId="24589D80" w14:textId="77777777" w:rsidR="00395D53" w:rsidRPr="00395D53" w:rsidRDefault="00395D53" w:rsidP="00395D53">
      <w:pPr>
        <w:numPr>
          <w:ilvl w:val="0"/>
          <w:numId w:val="32"/>
        </w:numPr>
        <w:spacing w:before="100" w:beforeAutospacing="1" w:after="100" w:afterAutospacing="1"/>
        <w:rPr>
          <w:sz w:val="24"/>
          <w:szCs w:val="24"/>
          <w:lang w:val="en-IN" w:eastAsia="en-IN"/>
        </w:rPr>
      </w:pPr>
      <w:r w:rsidRPr="00395D53">
        <w:rPr>
          <w:b/>
          <w:bCs/>
          <w:sz w:val="24"/>
          <w:szCs w:val="24"/>
          <w:lang w:val="en-IN" w:eastAsia="en-IN"/>
        </w:rPr>
        <w:t>Interactive Mode (</w:t>
      </w:r>
      <w:r w:rsidRPr="00395D53">
        <w:rPr>
          <w:rFonts w:ascii="Courier New" w:hAnsi="Courier New" w:cs="Courier New"/>
          <w:b/>
          <w:bCs/>
          <w:sz w:val="20"/>
          <w:lang w:val="en-IN" w:eastAsia="en-IN"/>
        </w:rPr>
        <w:t>-</w:t>
      </w:r>
      <w:proofErr w:type="spellStart"/>
      <w:r w:rsidRPr="00395D53">
        <w:rPr>
          <w:rFonts w:ascii="Courier New" w:hAnsi="Courier New" w:cs="Courier New"/>
          <w:b/>
          <w:bCs/>
          <w:sz w:val="20"/>
          <w:lang w:val="en-IN" w:eastAsia="en-IN"/>
        </w:rPr>
        <w:t>i</w:t>
      </w:r>
      <w:proofErr w:type="spellEnd"/>
      <w:r w:rsidRPr="00395D53">
        <w:rPr>
          <w:rFonts w:ascii="Courier New" w:hAnsi="Courier New" w:cs="Courier New"/>
          <w:b/>
          <w:bCs/>
          <w:sz w:val="20"/>
          <w:lang w:val="en-IN" w:eastAsia="en-IN"/>
        </w:rPr>
        <w:t>, --interactive</w:t>
      </w:r>
      <w:r w:rsidRPr="00395D53">
        <w:rPr>
          <w:b/>
          <w:bCs/>
          <w:sz w:val="24"/>
          <w:szCs w:val="24"/>
          <w:lang w:val="en-IN" w:eastAsia="en-IN"/>
        </w:rPr>
        <w:t>)</w:t>
      </w:r>
      <w:r w:rsidRPr="00395D53">
        <w:rPr>
          <w:sz w:val="24"/>
          <w:szCs w:val="24"/>
          <w:lang w:val="en-IN" w:eastAsia="en-IN"/>
        </w:rPr>
        <w:t>:</w:t>
      </w:r>
    </w:p>
    <w:p w14:paraId="769EEFFE" w14:textId="77777777" w:rsidR="00395D53" w:rsidRPr="00395D53" w:rsidRDefault="00395D53" w:rsidP="00395D53">
      <w:pPr>
        <w:spacing w:before="100" w:beforeAutospacing="1" w:after="100" w:afterAutospacing="1"/>
        <w:ind w:left="1080"/>
        <w:rPr>
          <w:sz w:val="24"/>
          <w:szCs w:val="24"/>
          <w:lang w:val="en-IN" w:eastAsia="en-IN"/>
        </w:rPr>
      </w:pPr>
      <w:r w:rsidRPr="00395D53">
        <w:rPr>
          <w:rFonts w:ascii="Courier New" w:hAnsi="Courier New" w:cs="Courier New"/>
          <w:sz w:val="20"/>
          <w:lang w:val="en-IN" w:eastAsia="en-IN"/>
        </w:rPr>
        <w:t>-</w:t>
      </w:r>
      <w:proofErr w:type="spellStart"/>
      <w:r w:rsidRPr="00395D53">
        <w:rPr>
          <w:rFonts w:ascii="Courier New" w:hAnsi="Courier New" w:cs="Courier New"/>
          <w:sz w:val="20"/>
          <w:lang w:val="en-IN" w:eastAsia="en-IN"/>
        </w:rPr>
        <w:t>i</w:t>
      </w:r>
      <w:proofErr w:type="spellEnd"/>
      <w:r w:rsidRPr="00395D53">
        <w:rPr>
          <w:rFonts w:ascii="Courier New" w:hAnsi="Courier New" w:cs="Courier New"/>
          <w:sz w:val="20"/>
          <w:lang w:val="en-IN" w:eastAsia="en-IN"/>
        </w:rPr>
        <w:t>, --interactive</w:t>
      </w:r>
      <w:r w:rsidRPr="00395D53">
        <w:rPr>
          <w:sz w:val="24"/>
          <w:szCs w:val="24"/>
          <w:lang w:val="en-IN" w:eastAsia="en-IN"/>
        </w:rPr>
        <w:t>: Keep STDIN open even if not attached.</w:t>
      </w:r>
    </w:p>
    <w:p w14:paraId="5B0953E9" w14:textId="0C4DF7BD" w:rsidR="00395D53" w:rsidRPr="00395D53" w:rsidRDefault="00395D53" w:rsidP="00395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lang w:val="en-IN" w:eastAsia="en-IN"/>
        </w:rPr>
      </w:pPr>
    </w:p>
    <w:p w14:paraId="0FE4FFF1" w14:textId="77777777" w:rsidR="00395D53" w:rsidRPr="00395D53" w:rsidRDefault="00395D53" w:rsidP="00395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b/>
          <w:bCs/>
          <w:szCs w:val="22"/>
          <w:lang w:val="en-IN" w:eastAsia="en-IN"/>
        </w:rPr>
      </w:pPr>
      <w:r w:rsidRPr="00395D53">
        <w:rPr>
          <w:rFonts w:ascii="Courier New" w:hAnsi="Courier New" w:cs="Courier New"/>
          <w:b/>
          <w:bCs/>
          <w:szCs w:val="22"/>
          <w:lang w:val="en-IN" w:eastAsia="en-IN"/>
        </w:rPr>
        <w:t>docker run -</w:t>
      </w:r>
      <w:proofErr w:type="spellStart"/>
      <w:r w:rsidRPr="00395D53">
        <w:rPr>
          <w:rFonts w:ascii="Courier New" w:hAnsi="Courier New" w:cs="Courier New"/>
          <w:b/>
          <w:bCs/>
          <w:szCs w:val="22"/>
          <w:lang w:val="en-IN" w:eastAsia="en-IN"/>
        </w:rPr>
        <w:t>i</w:t>
      </w:r>
      <w:proofErr w:type="spellEnd"/>
      <w:r w:rsidRPr="00395D53">
        <w:rPr>
          <w:rFonts w:ascii="Courier New" w:hAnsi="Courier New" w:cs="Courier New"/>
          <w:b/>
          <w:bCs/>
          <w:szCs w:val="22"/>
          <w:lang w:val="en-IN" w:eastAsia="en-IN"/>
        </w:rPr>
        <w:t xml:space="preserve"> -t ubuntu bash</w:t>
      </w:r>
    </w:p>
    <w:p w14:paraId="5F3B8269" w14:textId="77777777" w:rsidR="00395D53" w:rsidRPr="00395D53" w:rsidRDefault="00395D53" w:rsidP="00395D53">
      <w:pPr>
        <w:spacing w:before="100" w:beforeAutospacing="1" w:after="100" w:afterAutospacing="1"/>
        <w:ind w:left="720"/>
        <w:rPr>
          <w:sz w:val="24"/>
          <w:szCs w:val="24"/>
          <w:lang w:val="en-IN" w:eastAsia="en-IN"/>
        </w:rPr>
      </w:pPr>
      <w:r w:rsidRPr="00395D53">
        <w:rPr>
          <w:sz w:val="24"/>
          <w:szCs w:val="24"/>
          <w:lang w:val="en-IN" w:eastAsia="en-IN"/>
        </w:rPr>
        <w:t xml:space="preserve">Starts a new container interactively with a </w:t>
      </w:r>
      <w:r w:rsidRPr="00395D53">
        <w:rPr>
          <w:rFonts w:ascii="Courier New" w:hAnsi="Courier New" w:cs="Courier New"/>
          <w:sz w:val="20"/>
          <w:lang w:val="en-IN" w:eastAsia="en-IN"/>
        </w:rPr>
        <w:t>bash</w:t>
      </w:r>
      <w:r w:rsidRPr="00395D53">
        <w:rPr>
          <w:sz w:val="24"/>
          <w:szCs w:val="24"/>
          <w:lang w:val="en-IN" w:eastAsia="en-IN"/>
        </w:rPr>
        <w:t xml:space="preserve"> shell.</w:t>
      </w:r>
    </w:p>
    <w:p w14:paraId="0906E963" w14:textId="77777777" w:rsidR="00395D53" w:rsidRPr="00395D53" w:rsidRDefault="00395D53" w:rsidP="00395D53">
      <w:pPr>
        <w:numPr>
          <w:ilvl w:val="0"/>
          <w:numId w:val="32"/>
        </w:numPr>
        <w:spacing w:before="100" w:beforeAutospacing="1" w:after="100" w:afterAutospacing="1"/>
        <w:rPr>
          <w:sz w:val="24"/>
          <w:szCs w:val="24"/>
          <w:lang w:val="en-IN" w:eastAsia="en-IN"/>
        </w:rPr>
      </w:pPr>
      <w:r w:rsidRPr="00395D53">
        <w:rPr>
          <w:b/>
          <w:bCs/>
          <w:sz w:val="24"/>
          <w:szCs w:val="24"/>
          <w:lang w:val="en-IN" w:eastAsia="en-IN"/>
        </w:rPr>
        <w:t>TTY Mode (</w:t>
      </w:r>
      <w:r w:rsidRPr="00395D53">
        <w:rPr>
          <w:rFonts w:ascii="Courier New" w:hAnsi="Courier New" w:cs="Courier New"/>
          <w:b/>
          <w:bCs/>
          <w:sz w:val="20"/>
          <w:lang w:val="en-IN" w:eastAsia="en-IN"/>
        </w:rPr>
        <w:t>-t, --</w:t>
      </w:r>
      <w:proofErr w:type="spellStart"/>
      <w:r w:rsidRPr="00395D53">
        <w:rPr>
          <w:rFonts w:ascii="Courier New" w:hAnsi="Courier New" w:cs="Courier New"/>
          <w:b/>
          <w:bCs/>
          <w:sz w:val="20"/>
          <w:lang w:val="en-IN" w:eastAsia="en-IN"/>
        </w:rPr>
        <w:t>tty</w:t>
      </w:r>
      <w:proofErr w:type="spellEnd"/>
      <w:r w:rsidRPr="00395D53">
        <w:rPr>
          <w:b/>
          <w:bCs/>
          <w:sz w:val="24"/>
          <w:szCs w:val="24"/>
          <w:lang w:val="en-IN" w:eastAsia="en-IN"/>
        </w:rPr>
        <w:t>)</w:t>
      </w:r>
      <w:r w:rsidRPr="00395D53">
        <w:rPr>
          <w:sz w:val="24"/>
          <w:szCs w:val="24"/>
          <w:lang w:val="en-IN" w:eastAsia="en-IN"/>
        </w:rPr>
        <w:t>:</w:t>
      </w:r>
    </w:p>
    <w:p w14:paraId="69343C60" w14:textId="77777777" w:rsidR="00395D53" w:rsidRPr="00395D53" w:rsidRDefault="00395D53" w:rsidP="00395D53">
      <w:pPr>
        <w:spacing w:before="100" w:beforeAutospacing="1" w:after="100" w:afterAutospacing="1"/>
        <w:ind w:left="1080"/>
        <w:rPr>
          <w:sz w:val="24"/>
          <w:szCs w:val="24"/>
          <w:lang w:val="en-IN" w:eastAsia="en-IN"/>
        </w:rPr>
      </w:pPr>
      <w:r w:rsidRPr="00395D53">
        <w:rPr>
          <w:rFonts w:ascii="Courier New" w:hAnsi="Courier New" w:cs="Courier New"/>
          <w:b/>
          <w:bCs/>
          <w:szCs w:val="22"/>
          <w:lang w:val="en-IN" w:eastAsia="en-IN"/>
        </w:rPr>
        <w:t>-t, --</w:t>
      </w:r>
      <w:proofErr w:type="spellStart"/>
      <w:r w:rsidRPr="00395D53">
        <w:rPr>
          <w:rFonts w:ascii="Courier New" w:hAnsi="Courier New" w:cs="Courier New"/>
          <w:b/>
          <w:bCs/>
          <w:szCs w:val="22"/>
          <w:lang w:val="en-IN" w:eastAsia="en-IN"/>
        </w:rPr>
        <w:t>tty</w:t>
      </w:r>
      <w:proofErr w:type="spellEnd"/>
      <w:r w:rsidRPr="00395D53">
        <w:rPr>
          <w:b/>
          <w:bCs/>
          <w:sz w:val="28"/>
          <w:szCs w:val="28"/>
          <w:lang w:val="en-IN" w:eastAsia="en-IN"/>
        </w:rPr>
        <w:t>:</w:t>
      </w:r>
      <w:r w:rsidRPr="00395D53">
        <w:rPr>
          <w:sz w:val="28"/>
          <w:szCs w:val="28"/>
          <w:lang w:val="en-IN" w:eastAsia="en-IN"/>
        </w:rPr>
        <w:t xml:space="preserve"> </w:t>
      </w:r>
      <w:r w:rsidRPr="00395D53">
        <w:rPr>
          <w:sz w:val="24"/>
          <w:szCs w:val="24"/>
          <w:lang w:val="en-IN" w:eastAsia="en-IN"/>
        </w:rPr>
        <w:t>Allocate a pseudo-TTY.</w:t>
      </w:r>
    </w:p>
    <w:p w14:paraId="11CB2940" w14:textId="77777777" w:rsidR="00395D53" w:rsidRDefault="00395D53" w:rsidP="00395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lang w:val="en-IN" w:eastAsia="en-IN"/>
        </w:rPr>
      </w:pPr>
    </w:p>
    <w:p w14:paraId="210FB186" w14:textId="2625C389" w:rsidR="00395D53" w:rsidRPr="00395D53" w:rsidRDefault="00395D53" w:rsidP="00395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b/>
          <w:bCs/>
          <w:szCs w:val="22"/>
          <w:lang w:val="en-IN" w:eastAsia="en-IN"/>
        </w:rPr>
      </w:pPr>
      <w:r w:rsidRPr="00395D53">
        <w:rPr>
          <w:rFonts w:ascii="Courier New" w:hAnsi="Courier New" w:cs="Courier New"/>
          <w:b/>
          <w:bCs/>
          <w:szCs w:val="22"/>
          <w:lang w:val="en-IN" w:eastAsia="en-IN"/>
        </w:rPr>
        <w:t>docker run -it ubuntu</w:t>
      </w:r>
    </w:p>
    <w:p w14:paraId="52ED84F8" w14:textId="65BF71BB" w:rsidR="00395D53" w:rsidRPr="00395D53" w:rsidRDefault="00395D53" w:rsidP="00395D53">
      <w:pPr>
        <w:spacing w:before="100" w:beforeAutospacing="1" w:after="100" w:afterAutospacing="1"/>
        <w:ind w:left="720"/>
        <w:rPr>
          <w:sz w:val="24"/>
          <w:szCs w:val="24"/>
          <w:lang w:val="en-IN" w:eastAsia="en-IN"/>
        </w:rPr>
      </w:pPr>
      <w:r w:rsidRPr="00395D53">
        <w:rPr>
          <w:sz w:val="24"/>
          <w:szCs w:val="24"/>
          <w:lang w:val="en-IN" w:eastAsia="en-IN"/>
        </w:rPr>
        <w:t>Allocates a pseudo-TTY (terminal) and connects it to the container's STDIN, allowing you to interact with the container's shell.</w:t>
      </w:r>
    </w:p>
    <w:p w14:paraId="70E64BF4" w14:textId="77777777" w:rsidR="00395D53" w:rsidRPr="00395D53" w:rsidRDefault="00395D53" w:rsidP="00395D53">
      <w:pPr>
        <w:numPr>
          <w:ilvl w:val="0"/>
          <w:numId w:val="32"/>
        </w:numPr>
        <w:spacing w:before="100" w:beforeAutospacing="1" w:after="100" w:afterAutospacing="1"/>
        <w:rPr>
          <w:sz w:val="24"/>
          <w:szCs w:val="24"/>
          <w:lang w:val="en-IN" w:eastAsia="en-IN"/>
        </w:rPr>
      </w:pPr>
      <w:r w:rsidRPr="00395D53">
        <w:rPr>
          <w:b/>
          <w:bCs/>
          <w:sz w:val="24"/>
          <w:szCs w:val="24"/>
          <w:lang w:val="en-IN" w:eastAsia="en-IN"/>
        </w:rPr>
        <w:t>Detached Mode (</w:t>
      </w:r>
      <w:r w:rsidRPr="00395D53">
        <w:rPr>
          <w:rFonts w:ascii="Courier New" w:hAnsi="Courier New" w:cs="Courier New"/>
          <w:b/>
          <w:bCs/>
          <w:sz w:val="20"/>
          <w:lang w:val="en-IN" w:eastAsia="en-IN"/>
        </w:rPr>
        <w:t>-d, --detach</w:t>
      </w:r>
      <w:r w:rsidRPr="00395D53">
        <w:rPr>
          <w:b/>
          <w:bCs/>
          <w:sz w:val="24"/>
          <w:szCs w:val="24"/>
          <w:lang w:val="en-IN" w:eastAsia="en-IN"/>
        </w:rPr>
        <w:t>)</w:t>
      </w:r>
      <w:r w:rsidRPr="00395D53">
        <w:rPr>
          <w:sz w:val="24"/>
          <w:szCs w:val="24"/>
          <w:lang w:val="en-IN" w:eastAsia="en-IN"/>
        </w:rPr>
        <w:t>:</w:t>
      </w:r>
    </w:p>
    <w:p w14:paraId="4DFCD1F1" w14:textId="77777777" w:rsidR="00395D53" w:rsidRPr="00395D53" w:rsidRDefault="00395D53" w:rsidP="00395D53">
      <w:pPr>
        <w:spacing w:before="100" w:beforeAutospacing="1" w:after="100" w:afterAutospacing="1"/>
        <w:ind w:left="1080"/>
        <w:rPr>
          <w:sz w:val="24"/>
          <w:szCs w:val="24"/>
          <w:lang w:val="en-IN" w:eastAsia="en-IN"/>
        </w:rPr>
      </w:pPr>
      <w:r w:rsidRPr="00395D53">
        <w:rPr>
          <w:rFonts w:ascii="Courier New" w:hAnsi="Courier New" w:cs="Courier New"/>
          <w:b/>
          <w:bCs/>
          <w:szCs w:val="22"/>
          <w:lang w:val="en-IN" w:eastAsia="en-IN"/>
        </w:rPr>
        <w:t>-d, --detach</w:t>
      </w:r>
      <w:r w:rsidRPr="00395D53">
        <w:rPr>
          <w:b/>
          <w:bCs/>
          <w:sz w:val="28"/>
          <w:szCs w:val="28"/>
          <w:lang w:val="en-IN" w:eastAsia="en-IN"/>
        </w:rPr>
        <w:t>:</w:t>
      </w:r>
      <w:r w:rsidRPr="00395D53">
        <w:rPr>
          <w:sz w:val="28"/>
          <w:szCs w:val="28"/>
          <w:lang w:val="en-IN" w:eastAsia="en-IN"/>
        </w:rPr>
        <w:t xml:space="preserve"> </w:t>
      </w:r>
      <w:r w:rsidRPr="00395D53">
        <w:rPr>
          <w:sz w:val="24"/>
          <w:szCs w:val="24"/>
          <w:lang w:val="en-IN" w:eastAsia="en-IN"/>
        </w:rPr>
        <w:t>Run container in background and print container ID.</w:t>
      </w:r>
    </w:p>
    <w:p w14:paraId="51305FC6" w14:textId="77777777" w:rsidR="00395D53" w:rsidRDefault="00395D53" w:rsidP="00395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lang w:val="en-IN" w:eastAsia="en-IN"/>
        </w:rPr>
      </w:pPr>
    </w:p>
    <w:p w14:paraId="18253A8A" w14:textId="39FA44DB" w:rsidR="00395D53" w:rsidRPr="00395D53" w:rsidRDefault="00395D53" w:rsidP="00395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lang w:val="en-IN" w:eastAsia="en-IN"/>
        </w:rPr>
      </w:pPr>
      <w:r w:rsidRPr="00395D53">
        <w:rPr>
          <w:rFonts w:ascii="Courier New" w:hAnsi="Courier New" w:cs="Courier New"/>
          <w:sz w:val="20"/>
          <w:lang w:val="en-IN" w:eastAsia="en-IN"/>
        </w:rPr>
        <w:t>docker run -d nginx</w:t>
      </w:r>
    </w:p>
    <w:p w14:paraId="67438451" w14:textId="77777777" w:rsidR="00395D53" w:rsidRPr="00395D53" w:rsidRDefault="00395D53" w:rsidP="00395D53">
      <w:pPr>
        <w:spacing w:before="100" w:beforeAutospacing="1" w:after="100" w:afterAutospacing="1"/>
        <w:ind w:left="720"/>
        <w:rPr>
          <w:sz w:val="24"/>
          <w:szCs w:val="24"/>
          <w:lang w:val="en-IN" w:eastAsia="en-IN"/>
        </w:rPr>
      </w:pPr>
      <w:r w:rsidRPr="00395D53">
        <w:rPr>
          <w:sz w:val="24"/>
          <w:szCs w:val="24"/>
          <w:lang w:val="en-IN" w:eastAsia="en-IN"/>
        </w:rPr>
        <w:t>Runs the container in the background (detached mode), printing the container ID.</w:t>
      </w:r>
    </w:p>
    <w:p w14:paraId="2437FC82" w14:textId="77777777" w:rsidR="00395D53" w:rsidRPr="00395D53" w:rsidRDefault="00395D53" w:rsidP="00395D53">
      <w:pPr>
        <w:numPr>
          <w:ilvl w:val="0"/>
          <w:numId w:val="32"/>
        </w:numPr>
        <w:spacing w:before="100" w:beforeAutospacing="1" w:after="100" w:afterAutospacing="1"/>
        <w:rPr>
          <w:sz w:val="24"/>
          <w:szCs w:val="24"/>
          <w:lang w:val="en-IN" w:eastAsia="en-IN"/>
        </w:rPr>
      </w:pPr>
      <w:r w:rsidRPr="00395D53">
        <w:rPr>
          <w:b/>
          <w:bCs/>
          <w:sz w:val="24"/>
          <w:szCs w:val="24"/>
          <w:lang w:val="en-IN" w:eastAsia="en-IN"/>
        </w:rPr>
        <w:t>Name Container (</w:t>
      </w:r>
      <w:r w:rsidRPr="00395D53">
        <w:rPr>
          <w:rFonts w:ascii="Courier New" w:hAnsi="Courier New" w:cs="Courier New"/>
          <w:b/>
          <w:bCs/>
          <w:sz w:val="20"/>
          <w:lang w:val="en-IN" w:eastAsia="en-IN"/>
        </w:rPr>
        <w:t>--name</w:t>
      </w:r>
      <w:r w:rsidRPr="00395D53">
        <w:rPr>
          <w:b/>
          <w:bCs/>
          <w:sz w:val="24"/>
          <w:szCs w:val="24"/>
          <w:lang w:val="en-IN" w:eastAsia="en-IN"/>
        </w:rPr>
        <w:t>)</w:t>
      </w:r>
      <w:r w:rsidRPr="00395D53">
        <w:rPr>
          <w:sz w:val="24"/>
          <w:szCs w:val="24"/>
          <w:lang w:val="en-IN" w:eastAsia="en-IN"/>
        </w:rPr>
        <w:t>:</w:t>
      </w:r>
    </w:p>
    <w:p w14:paraId="12DEBBFB" w14:textId="77777777" w:rsidR="00395D53" w:rsidRPr="00395D53" w:rsidRDefault="00395D53" w:rsidP="00395D53">
      <w:pPr>
        <w:spacing w:before="100" w:beforeAutospacing="1" w:after="100" w:afterAutospacing="1"/>
        <w:ind w:left="1080"/>
        <w:rPr>
          <w:sz w:val="24"/>
          <w:szCs w:val="24"/>
          <w:lang w:val="en-IN" w:eastAsia="en-IN"/>
        </w:rPr>
      </w:pPr>
      <w:r w:rsidRPr="00395D53">
        <w:rPr>
          <w:rFonts w:ascii="Courier New" w:hAnsi="Courier New" w:cs="Courier New"/>
          <w:sz w:val="20"/>
          <w:lang w:val="en-IN" w:eastAsia="en-IN"/>
        </w:rPr>
        <w:t>--name</w:t>
      </w:r>
      <w:r w:rsidRPr="00395D53">
        <w:rPr>
          <w:sz w:val="24"/>
          <w:szCs w:val="24"/>
          <w:lang w:val="en-IN" w:eastAsia="en-IN"/>
        </w:rPr>
        <w:t>: Assign a name to the container.</w:t>
      </w:r>
    </w:p>
    <w:p w14:paraId="39851058" w14:textId="3036599C" w:rsidR="00395D53" w:rsidRPr="00395D53" w:rsidRDefault="00395D53" w:rsidP="00395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lang w:val="en-IN" w:eastAsia="en-IN"/>
        </w:rPr>
      </w:pPr>
    </w:p>
    <w:p w14:paraId="40D0D490" w14:textId="77777777" w:rsidR="00395D53" w:rsidRPr="00395D53" w:rsidRDefault="00395D53" w:rsidP="00395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lang w:val="en-IN" w:eastAsia="en-IN"/>
        </w:rPr>
      </w:pPr>
      <w:r w:rsidRPr="00395D53">
        <w:rPr>
          <w:rFonts w:ascii="Courier New" w:hAnsi="Courier New" w:cs="Courier New"/>
          <w:sz w:val="20"/>
          <w:lang w:val="en-IN" w:eastAsia="en-IN"/>
        </w:rPr>
        <w:t>docker run --name my-container nginx</w:t>
      </w:r>
    </w:p>
    <w:p w14:paraId="267774ED" w14:textId="77777777" w:rsidR="00395D53" w:rsidRPr="00395D53" w:rsidRDefault="00395D53" w:rsidP="00395D53">
      <w:pPr>
        <w:spacing w:before="100" w:beforeAutospacing="1" w:after="100" w:afterAutospacing="1"/>
        <w:ind w:left="720"/>
        <w:rPr>
          <w:sz w:val="24"/>
          <w:szCs w:val="24"/>
          <w:lang w:val="en-IN" w:eastAsia="en-IN"/>
        </w:rPr>
      </w:pPr>
      <w:r w:rsidRPr="00395D53">
        <w:rPr>
          <w:sz w:val="24"/>
          <w:szCs w:val="24"/>
          <w:lang w:val="en-IN" w:eastAsia="en-IN"/>
        </w:rPr>
        <w:t xml:space="preserve">Assigns the name </w:t>
      </w:r>
      <w:r w:rsidRPr="00395D53">
        <w:rPr>
          <w:rFonts w:ascii="Courier New" w:hAnsi="Courier New" w:cs="Courier New"/>
          <w:sz w:val="20"/>
          <w:lang w:val="en-IN" w:eastAsia="en-IN"/>
        </w:rPr>
        <w:t>my-container</w:t>
      </w:r>
      <w:r w:rsidRPr="00395D53">
        <w:rPr>
          <w:sz w:val="24"/>
          <w:szCs w:val="24"/>
          <w:lang w:val="en-IN" w:eastAsia="en-IN"/>
        </w:rPr>
        <w:t xml:space="preserve"> to the container running the </w:t>
      </w:r>
      <w:r w:rsidRPr="00395D53">
        <w:rPr>
          <w:rFonts w:ascii="Courier New" w:hAnsi="Courier New" w:cs="Courier New"/>
          <w:sz w:val="20"/>
          <w:lang w:val="en-IN" w:eastAsia="en-IN"/>
        </w:rPr>
        <w:t>nginx</w:t>
      </w:r>
      <w:r w:rsidRPr="00395D53">
        <w:rPr>
          <w:sz w:val="24"/>
          <w:szCs w:val="24"/>
          <w:lang w:val="en-IN" w:eastAsia="en-IN"/>
        </w:rPr>
        <w:t xml:space="preserve"> image.</w:t>
      </w:r>
    </w:p>
    <w:p w14:paraId="4FCD6F0E" w14:textId="77777777" w:rsidR="00395D53" w:rsidRPr="00395D53" w:rsidRDefault="00395D53" w:rsidP="00395D53">
      <w:pPr>
        <w:numPr>
          <w:ilvl w:val="0"/>
          <w:numId w:val="32"/>
        </w:numPr>
        <w:spacing w:before="100" w:beforeAutospacing="1" w:after="100" w:afterAutospacing="1"/>
        <w:rPr>
          <w:sz w:val="24"/>
          <w:szCs w:val="24"/>
          <w:lang w:val="en-IN" w:eastAsia="en-IN"/>
        </w:rPr>
      </w:pPr>
      <w:r w:rsidRPr="00395D53">
        <w:rPr>
          <w:b/>
          <w:bCs/>
          <w:sz w:val="24"/>
          <w:szCs w:val="24"/>
          <w:lang w:val="en-IN" w:eastAsia="en-IN"/>
        </w:rPr>
        <w:t>Publish Ports (</w:t>
      </w:r>
      <w:r w:rsidRPr="00395D53">
        <w:rPr>
          <w:rFonts w:ascii="Courier New" w:hAnsi="Courier New" w:cs="Courier New"/>
          <w:b/>
          <w:bCs/>
          <w:sz w:val="20"/>
          <w:lang w:val="en-IN" w:eastAsia="en-IN"/>
        </w:rPr>
        <w:t>-p, --publish</w:t>
      </w:r>
      <w:r w:rsidRPr="00395D53">
        <w:rPr>
          <w:b/>
          <w:bCs/>
          <w:sz w:val="24"/>
          <w:szCs w:val="24"/>
          <w:lang w:val="en-IN" w:eastAsia="en-IN"/>
        </w:rPr>
        <w:t>)</w:t>
      </w:r>
      <w:r w:rsidRPr="00395D53">
        <w:rPr>
          <w:sz w:val="24"/>
          <w:szCs w:val="24"/>
          <w:lang w:val="en-IN" w:eastAsia="en-IN"/>
        </w:rPr>
        <w:t>:</w:t>
      </w:r>
    </w:p>
    <w:p w14:paraId="172A4674" w14:textId="77777777" w:rsidR="00395D53" w:rsidRPr="00395D53" w:rsidRDefault="00395D53" w:rsidP="00395D53">
      <w:pPr>
        <w:spacing w:before="100" w:beforeAutospacing="1" w:after="100" w:afterAutospacing="1"/>
        <w:ind w:left="1080"/>
        <w:rPr>
          <w:sz w:val="24"/>
          <w:szCs w:val="24"/>
          <w:lang w:val="en-IN" w:eastAsia="en-IN"/>
        </w:rPr>
      </w:pPr>
      <w:r w:rsidRPr="00395D53">
        <w:rPr>
          <w:rFonts w:ascii="Courier New" w:hAnsi="Courier New" w:cs="Courier New"/>
          <w:sz w:val="20"/>
          <w:lang w:val="en-IN" w:eastAsia="en-IN"/>
        </w:rPr>
        <w:lastRenderedPageBreak/>
        <w:t>-p, --publish</w:t>
      </w:r>
      <w:r w:rsidRPr="00395D53">
        <w:rPr>
          <w:sz w:val="24"/>
          <w:szCs w:val="24"/>
          <w:lang w:val="en-IN" w:eastAsia="en-IN"/>
        </w:rPr>
        <w:t>: Publish a container's port(s) to the host.</w:t>
      </w:r>
    </w:p>
    <w:p w14:paraId="260EF2A6" w14:textId="30186FD1" w:rsidR="00395D53" w:rsidRPr="00395D53" w:rsidRDefault="00395D53" w:rsidP="00395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lang w:val="en-IN" w:eastAsia="en-IN"/>
        </w:rPr>
      </w:pPr>
      <w:r w:rsidRPr="00395D53">
        <w:rPr>
          <w:rFonts w:ascii="Courier New" w:hAnsi="Courier New" w:cs="Courier New"/>
          <w:sz w:val="20"/>
          <w:lang w:val="en-IN" w:eastAsia="en-IN"/>
        </w:rPr>
        <w:t>docker run -p 8080:80 nginx</w:t>
      </w:r>
    </w:p>
    <w:p w14:paraId="7D9934FC" w14:textId="439E8637" w:rsidR="00395D53" w:rsidRPr="00395D53" w:rsidRDefault="00395D53" w:rsidP="00395D53">
      <w:pPr>
        <w:spacing w:before="100" w:beforeAutospacing="1" w:after="100" w:afterAutospacing="1"/>
        <w:ind w:left="720"/>
        <w:rPr>
          <w:sz w:val="24"/>
          <w:szCs w:val="24"/>
          <w:lang w:val="en-IN" w:eastAsia="en-IN"/>
        </w:rPr>
      </w:pPr>
      <w:r w:rsidRPr="00395D53">
        <w:rPr>
          <w:sz w:val="24"/>
          <w:szCs w:val="24"/>
          <w:lang w:val="en-IN" w:eastAsia="en-IN"/>
        </w:rPr>
        <w:t>Publishes port 80 from the container to port 8080 on the host.</w:t>
      </w:r>
    </w:p>
    <w:p w14:paraId="09BA91C3" w14:textId="77777777" w:rsidR="00395D53" w:rsidRPr="00395D53" w:rsidRDefault="00395D53" w:rsidP="00395D53">
      <w:pPr>
        <w:numPr>
          <w:ilvl w:val="0"/>
          <w:numId w:val="32"/>
        </w:numPr>
        <w:spacing w:before="100" w:beforeAutospacing="1" w:after="100" w:afterAutospacing="1"/>
        <w:rPr>
          <w:sz w:val="24"/>
          <w:szCs w:val="24"/>
          <w:lang w:val="en-IN" w:eastAsia="en-IN"/>
        </w:rPr>
      </w:pPr>
      <w:r w:rsidRPr="00395D53">
        <w:rPr>
          <w:b/>
          <w:bCs/>
          <w:sz w:val="24"/>
          <w:szCs w:val="24"/>
          <w:lang w:val="en-IN" w:eastAsia="en-IN"/>
        </w:rPr>
        <w:t>Mount Volumes (</w:t>
      </w:r>
      <w:r w:rsidRPr="00395D53">
        <w:rPr>
          <w:rFonts w:ascii="Courier New" w:hAnsi="Courier New" w:cs="Courier New"/>
          <w:b/>
          <w:bCs/>
          <w:sz w:val="20"/>
          <w:lang w:val="en-IN" w:eastAsia="en-IN"/>
        </w:rPr>
        <w:t>-v, --volume</w:t>
      </w:r>
      <w:r w:rsidRPr="00395D53">
        <w:rPr>
          <w:b/>
          <w:bCs/>
          <w:sz w:val="24"/>
          <w:szCs w:val="24"/>
          <w:lang w:val="en-IN" w:eastAsia="en-IN"/>
        </w:rPr>
        <w:t>)</w:t>
      </w:r>
      <w:r w:rsidRPr="00395D53">
        <w:rPr>
          <w:sz w:val="24"/>
          <w:szCs w:val="24"/>
          <w:lang w:val="en-IN" w:eastAsia="en-IN"/>
        </w:rPr>
        <w:t>:</w:t>
      </w:r>
    </w:p>
    <w:p w14:paraId="5576AD78" w14:textId="77777777" w:rsidR="00395D53" w:rsidRPr="00395D53" w:rsidRDefault="00395D53" w:rsidP="00395D53">
      <w:pPr>
        <w:spacing w:before="100" w:beforeAutospacing="1" w:after="100" w:afterAutospacing="1"/>
        <w:ind w:left="1080"/>
        <w:rPr>
          <w:sz w:val="24"/>
          <w:szCs w:val="24"/>
          <w:lang w:val="en-IN" w:eastAsia="en-IN"/>
        </w:rPr>
      </w:pPr>
      <w:r w:rsidRPr="00395D53">
        <w:rPr>
          <w:rFonts w:ascii="Courier New" w:hAnsi="Courier New" w:cs="Courier New"/>
          <w:sz w:val="20"/>
          <w:lang w:val="en-IN" w:eastAsia="en-IN"/>
        </w:rPr>
        <w:t>-v, --volume</w:t>
      </w:r>
      <w:r w:rsidRPr="00395D53">
        <w:rPr>
          <w:sz w:val="24"/>
          <w:szCs w:val="24"/>
          <w:lang w:val="en-IN" w:eastAsia="en-IN"/>
        </w:rPr>
        <w:t>: Bind mount a volume.</w:t>
      </w:r>
    </w:p>
    <w:p w14:paraId="70A6DB63" w14:textId="77777777" w:rsidR="00395D53" w:rsidRDefault="00395D53" w:rsidP="00395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lang w:val="en-IN" w:eastAsia="en-IN"/>
        </w:rPr>
      </w:pPr>
    </w:p>
    <w:p w14:paraId="4A38C8BA" w14:textId="2674F9FB" w:rsidR="00395D53" w:rsidRPr="00395D53" w:rsidRDefault="00395D53" w:rsidP="00395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lang w:val="en-IN" w:eastAsia="en-IN"/>
        </w:rPr>
      </w:pPr>
      <w:r w:rsidRPr="00395D53">
        <w:rPr>
          <w:rFonts w:ascii="Courier New" w:hAnsi="Courier New" w:cs="Courier New"/>
          <w:sz w:val="20"/>
          <w:lang w:val="en-IN" w:eastAsia="en-IN"/>
        </w:rPr>
        <w:t>docker run -v /host/path:/container/path nginx</w:t>
      </w:r>
    </w:p>
    <w:p w14:paraId="7F795F15" w14:textId="77777777" w:rsidR="00395D53" w:rsidRPr="00395D53" w:rsidRDefault="00395D53" w:rsidP="00395D53">
      <w:pPr>
        <w:spacing w:before="100" w:beforeAutospacing="1" w:after="100" w:afterAutospacing="1"/>
        <w:ind w:left="720"/>
        <w:rPr>
          <w:sz w:val="24"/>
          <w:szCs w:val="24"/>
          <w:lang w:val="en-IN" w:eastAsia="en-IN"/>
        </w:rPr>
      </w:pPr>
      <w:r w:rsidRPr="00395D53">
        <w:rPr>
          <w:sz w:val="24"/>
          <w:szCs w:val="24"/>
          <w:lang w:val="en-IN" w:eastAsia="en-IN"/>
        </w:rPr>
        <w:t>Mounts a host directory (</w:t>
      </w:r>
      <w:r w:rsidRPr="00395D53">
        <w:rPr>
          <w:rFonts w:ascii="Courier New" w:hAnsi="Courier New" w:cs="Courier New"/>
          <w:sz w:val="20"/>
          <w:lang w:val="en-IN" w:eastAsia="en-IN"/>
        </w:rPr>
        <w:t>/host/path</w:t>
      </w:r>
      <w:r w:rsidRPr="00395D53">
        <w:rPr>
          <w:sz w:val="24"/>
          <w:szCs w:val="24"/>
          <w:lang w:val="en-IN" w:eastAsia="en-IN"/>
        </w:rPr>
        <w:t xml:space="preserve">) into the container at </w:t>
      </w:r>
      <w:r w:rsidRPr="00395D53">
        <w:rPr>
          <w:rFonts w:ascii="Courier New" w:hAnsi="Courier New" w:cs="Courier New"/>
          <w:sz w:val="20"/>
          <w:lang w:val="en-IN" w:eastAsia="en-IN"/>
        </w:rPr>
        <w:t>/container/path</w:t>
      </w:r>
      <w:r w:rsidRPr="00395D53">
        <w:rPr>
          <w:sz w:val="24"/>
          <w:szCs w:val="24"/>
          <w:lang w:val="en-IN" w:eastAsia="en-IN"/>
        </w:rPr>
        <w:t>.</w:t>
      </w:r>
    </w:p>
    <w:p w14:paraId="6E41AED3" w14:textId="77777777" w:rsidR="00395D53" w:rsidRPr="00395D53" w:rsidRDefault="00395D53" w:rsidP="00395D53">
      <w:pPr>
        <w:numPr>
          <w:ilvl w:val="0"/>
          <w:numId w:val="32"/>
        </w:numPr>
        <w:spacing w:before="100" w:beforeAutospacing="1" w:after="100" w:afterAutospacing="1"/>
        <w:rPr>
          <w:sz w:val="24"/>
          <w:szCs w:val="24"/>
          <w:lang w:val="en-IN" w:eastAsia="en-IN"/>
        </w:rPr>
      </w:pPr>
      <w:r w:rsidRPr="00395D53">
        <w:rPr>
          <w:b/>
          <w:bCs/>
          <w:sz w:val="24"/>
          <w:szCs w:val="24"/>
          <w:lang w:val="en-IN" w:eastAsia="en-IN"/>
        </w:rPr>
        <w:t>Environment Variables (</w:t>
      </w:r>
      <w:r w:rsidRPr="00395D53">
        <w:rPr>
          <w:rFonts w:ascii="Courier New" w:hAnsi="Courier New" w:cs="Courier New"/>
          <w:b/>
          <w:bCs/>
          <w:sz w:val="20"/>
          <w:lang w:val="en-IN" w:eastAsia="en-IN"/>
        </w:rPr>
        <w:t>-e, --env</w:t>
      </w:r>
      <w:r w:rsidRPr="00395D53">
        <w:rPr>
          <w:b/>
          <w:bCs/>
          <w:sz w:val="24"/>
          <w:szCs w:val="24"/>
          <w:lang w:val="en-IN" w:eastAsia="en-IN"/>
        </w:rPr>
        <w:t>)</w:t>
      </w:r>
      <w:r w:rsidRPr="00395D53">
        <w:rPr>
          <w:sz w:val="24"/>
          <w:szCs w:val="24"/>
          <w:lang w:val="en-IN" w:eastAsia="en-IN"/>
        </w:rPr>
        <w:t>:</w:t>
      </w:r>
    </w:p>
    <w:p w14:paraId="68DCBAC7" w14:textId="77777777" w:rsidR="00395D53" w:rsidRPr="00395D53" w:rsidRDefault="00395D53" w:rsidP="00395D53">
      <w:pPr>
        <w:spacing w:before="100" w:beforeAutospacing="1" w:after="100" w:afterAutospacing="1"/>
        <w:ind w:left="1080"/>
        <w:rPr>
          <w:sz w:val="24"/>
          <w:szCs w:val="24"/>
          <w:lang w:val="en-IN" w:eastAsia="en-IN"/>
        </w:rPr>
      </w:pPr>
      <w:r w:rsidRPr="00395D53">
        <w:rPr>
          <w:rFonts w:ascii="Courier New" w:hAnsi="Courier New" w:cs="Courier New"/>
          <w:sz w:val="20"/>
          <w:lang w:val="en-IN" w:eastAsia="en-IN"/>
        </w:rPr>
        <w:t>-e, --env</w:t>
      </w:r>
      <w:r w:rsidRPr="00395D53">
        <w:rPr>
          <w:sz w:val="24"/>
          <w:szCs w:val="24"/>
          <w:lang w:val="en-IN" w:eastAsia="en-IN"/>
        </w:rPr>
        <w:t>: Set environment variables.</w:t>
      </w:r>
    </w:p>
    <w:p w14:paraId="1A8E77DC" w14:textId="77777777" w:rsidR="00395D53" w:rsidRDefault="00395D53" w:rsidP="00395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lang w:val="en-IN" w:eastAsia="en-IN"/>
        </w:rPr>
      </w:pPr>
    </w:p>
    <w:p w14:paraId="0FD2DF5C" w14:textId="4C3B5090" w:rsidR="00395D53" w:rsidRPr="00395D53" w:rsidRDefault="00395D53" w:rsidP="00395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lang w:val="en-IN" w:eastAsia="en-IN"/>
        </w:rPr>
      </w:pPr>
      <w:r w:rsidRPr="00395D53">
        <w:rPr>
          <w:rFonts w:ascii="Courier New" w:hAnsi="Courier New" w:cs="Courier New"/>
          <w:sz w:val="20"/>
          <w:lang w:val="en-IN" w:eastAsia="en-IN"/>
        </w:rPr>
        <w:t xml:space="preserve">docker run -e MYSQL_ROOT_PASSWORD=password </w:t>
      </w:r>
      <w:proofErr w:type="spellStart"/>
      <w:r w:rsidRPr="00395D53">
        <w:rPr>
          <w:rFonts w:ascii="Courier New" w:hAnsi="Courier New" w:cs="Courier New"/>
          <w:sz w:val="20"/>
          <w:lang w:val="en-IN" w:eastAsia="en-IN"/>
        </w:rPr>
        <w:t>mysql</w:t>
      </w:r>
      <w:proofErr w:type="spellEnd"/>
    </w:p>
    <w:p w14:paraId="27CF7E07" w14:textId="77777777" w:rsidR="00395D53" w:rsidRDefault="00395D53" w:rsidP="00395D53">
      <w:pPr>
        <w:spacing w:before="100" w:beforeAutospacing="1" w:after="100" w:afterAutospacing="1"/>
        <w:ind w:left="720"/>
        <w:rPr>
          <w:sz w:val="24"/>
          <w:szCs w:val="24"/>
          <w:lang w:val="en-IN" w:eastAsia="en-IN"/>
        </w:rPr>
      </w:pPr>
      <w:r w:rsidRPr="00395D53">
        <w:rPr>
          <w:sz w:val="24"/>
          <w:szCs w:val="24"/>
          <w:lang w:val="en-IN" w:eastAsia="en-IN"/>
        </w:rPr>
        <w:t xml:space="preserve">Sets the environment variable </w:t>
      </w:r>
      <w:r w:rsidRPr="00395D53">
        <w:rPr>
          <w:rFonts w:ascii="Courier New" w:hAnsi="Courier New" w:cs="Courier New"/>
          <w:sz w:val="20"/>
          <w:lang w:val="en-IN" w:eastAsia="en-IN"/>
        </w:rPr>
        <w:t>MYSQL_ROOT_PASSWORD</w:t>
      </w:r>
      <w:r w:rsidRPr="00395D53">
        <w:rPr>
          <w:sz w:val="24"/>
          <w:szCs w:val="24"/>
          <w:lang w:val="en-IN" w:eastAsia="en-IN"/>
        </w:rPr>
        <w:t xml:space="preserve"> to </w:t>
      </w:r>
      <w:r w:rsidRPr="00395D53">
        <w:rPr>
          <w:rFonts w:ascii="Courier New" w:hAnsi="Courier New" w:cs="Courier New"/>
          <w:sz w:val="20"/>
          <w:lang w:val="en-IN" w:eastAsia="en-IN"/>
        </w:rPr>
        <w:t>password</w:t>
      </w:r>
      <w:r w:rsidRPr="00395D53">
        <w:rPr>
          <w:sz w:val="24"/>
          <w:szCs w:val="24"/>
          <w:lang w:val="en-IN" w:eastAsia="en-IN"/>
        </w:rPr>
        <w:t xml:space="preserve"> for the </w:t>
      </w:r>
      <w:proofErr w:type="spellStart"/>
      <w:r w:rsidRPr="00395D53">
        <w:rPr>
          <w:rFonts w:ascii="Courier New" w:hAnsi="Courier New" w:cs="Courier New"/>
          <w:sz w:val="20"/>
          <w:lang w:val="en-IN" w:eastAsia="en-IN"/>
        </w:rPr>
        <w:t>mysql</w:t>
      </w:r>
      <w:proofErr w:type="spellEnd"/>
      <w:r w:rsidRPr="00395D53">
        <w:rPr>
          <w:sz w:val="24"/>
          <w:szCs w:val="24"/>
          <w:lang w:val="en-IN" w:eastAsia="en-IN"/>
        </w:rPr>
        <w:t xml:space="preserve"> container.</w:t>
      </w:r>
    </w:p>
    <w:p w14:paraId="21215F93" w14:textId="77777777" w:rsidR="00474FD0" w:rsidRDefault="00474FD0" w:rsidP="00195516">
      <w:pPr>
        <w:rPr>
          <w:b/>
          <w:bCs/>
          <w:sz w:val="24"/>
          <w:szCs w:val="24"/>
          <w:lang w:val="en-IN" w:eastAsia="en-IN"/>
        </w:rPr>
      </w:pPr>
    </w:p>
    <w:p w14:paraId="34407C71" w14:textId="02160097" w:rsidR="00195516" w:rsidRPr="00195516" w:rsidRDefault="00195516" w:rsidP="00195516">
      <w:pPr>
        <w:rPr>
          <w:b/>
          <w:bCs/>
          <w:sz w:val="24"/>
          <w:szCs w:val="24"/>
          <w:lang w:val="en-IN" w:eastAsia="en-IN"/>
        </w:rPr>
      </w:pPr>
      <w:r w:rsidRPr="00195516">
        <w:rPr>
          <w:b/>
          <w:bCs/>
          <w:sz w:val="24"/>
          <w:szCs w:val="24"/>
          <w:lang w:val="en-IN" w:eastAsia="en-IN"/>
        </w:rPr>
        <w:t>FOR EXAMPLE:</w:t>
      </w:r>
    </w:p>
    <w:p w14:paraId="32E2BFF9" w14:textId="71466292" w:rsidR="00195516" w:rsidRPr="00195516" w:rsidRDefault="00195516" w:rsidP="00195516">
      <w:pPr>
        <w:rPr>
          <w:rFonts w:ascii="Courier New" w:hAnsi="Courier New" w:cs="Courier New"/>
          <w:sz w:val="18"/>
          <w:szCs w:val="18"/>
          <w:lang w:val="en-IN" w:eastAsia="en-IN"/>
        </w:rPr>
      </w:pPr>
      <w:proofErr w:type="spellStart"/>
      <w:r w:rsidRPr="00195516">
        <w:rPr>
          <w:rFonts w:ascii="Courier New" w:hAnsi="Courier New" w:cs="Courier New"/>
          <w:sz w:val="18"/>
          <w:szCs w:val="18"/>
          <w:lang w:val="en-IN" w:eastAsia="en-IN"/>
        </w:rPr>
        <w:t>chetan@Chaitanya-</w:t>
      </w:r>
      <w:proofErr w:type="gramStart"/>
      <w:r w:rsidRPr="00195516">
        <w:rPr>
          <w:rFonts w:ascii="Courier New" w:hAnsi="Courier New" w:cs="Courier New"/>
          <w:sz w:val="18"/>
          <w:szCs w:val="18"/>
          <w:lang w:val="en-IN" w:eastAsia="en-IN"/>
        </w:rPr>
        <w:t>Raj</w:t>
      </w:r>
      <w:proofErr w:type="spellEnd"/>
      <w:r w:rsidRPr="00195516">
        <w:rPr>
          <w:rFonts w:ascii="Courier New" w:hAnsi="Courier New" w:cs="Courier New"/>
          <w:sz w:val="18"/>
          <w:szCs w:val="18"/>
          <w:lang w:val="en-IN" w:eastAsia="en-IN"/>
        </w:rPr>
        <w:t>:~</w:t>
      </w:r>
      <w:proofErr w:type="gramEnd"/>
      <w:r w:rsidRPr="00195516">
        <w:rPr>
          <w:rFonts w:ascii="Courier New" w:hAnsi="Courier New" w:cs="Courier New"/>
          <w:sz w:val="18"/>
          <w:szCs w:val="18"/>
          <w:lang w:val="en-IN" w:eastAsia="en-IN"/>
        </w:rPr>
        <w:t xml:space="preserve">/docker$ </w:t>
      </w:r>
      <w:r w:rsidRPr="00195516">
        <w:rPr>
          <w:rFonts w:ascii="Courier New" w:hAnsi="Courier New" w:cs="Courier New"/>
          <w:b/>
          <w:bCs/>
          <w:sz w:val="18"/>
          <w:szCs w:val="18"/>
          <w:lang w:val="en-IN" w:eastAsia="en-IN"/>
        </w:rPr>
        <w:t xml:space="preserve">docker run -e MYSQL_ROOT_PASSWORD=Infy@1028517 </w:t>
      </w:r>
      <w:proofErr w:type="spellStart"/>
      <w:r w:rsidRPr="00195516">
        <w:rPr>
          <w:rFonts w:ascii="Courier New" w:hAnsi="Courier New" w:cs="Courier New"/>
          <w:b/>
          <w:bCs/>
          <w:sz w:val="18"/>
          <w:szCs w:val="18"/>
          <w:lang w:val="en-IN" w:eastAsia="en-IN"/>
        </w:rPr>
        <w:t>mysql</w:t>
      </w:r>
      <w:proofErr w:type="spellEnd"/>
    </w:p>
    <w:p w14:paraId="3FEB7E76"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 15:59:27+00:00 [Note] [</w:t>
      </w:r>
      <w:proofErr w:type="spellStart"/>
      <w:r w:rsidRPr="00195516">
        <w:rPr>
          <w:rFonts w:ascii="Courier New" w:hAnsi="Courier New" w:cs="Courier New"/>
          <w:sz w:val="18"/>
          <w:szCs w:val="18"/>
          <w:lang w:val="en-IN" w:eastAsia="en-IN"/>
        </w:rPr>
        <w:t>Entrypoint</w:t>
      </w:r>
      <w:proofErr w:type="spellEnd"/>
      <w:r w:rsidRPr="00195516">
        <w:rPr>
          <w:rFonts w:ascii="Courier New" w:hAnsi="Courier New" w:cs="Courier New"/>
          <w:sz w:val="18"/>
          <w:szCs w:val="18"/>
          <w:lang w:val="en-IN" w:eastAsia="en-IN"/>
        </w:rPr>
        <w:t xml:space="preserve">]: </w:t>
      </w:r>
      <w:proofErr w:type="spellStart"/>
      <w:r w:rsidRPr="00195516">
        <w:rPr>
          <w:rFonts w:ascii="Courier New" w:hAnsi="Courier New" w:cs="Courier New"/>
          <w:sz w:val="18"/>
          <w:szCs w:val="18"/>
          <w:lang w:val="en-IN" w:eastAsia="en-IN"/>
        </w:rPr>
        <w:t>Entrypoint</w:t>
      </w:r>
      <w:proofErr w:type="spellEnd"/>
      <w:r w:rsidRPr="00195516">
        <w:rPr>
          <w:rFonts w:ascii="Courier New" w:hAnsi="Courier New" w:cs="Courier New"/>
          <w:sz w:val="18"/>
          <w:szCs w:val="18"/>
          <w:lang w:val="en-IN" w:eastAsia="en-IN"/>
        </w:rPr>
        <w:t xml:space="preserve"> script for MySQL Server 9.0.0-1.el9 started.</w:t>
      </w:r>
    </w:p>
    <w:p w14:paraId="485F47E3"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 15:59:27+00:00 [Note] [</w:t>
      </w:r>
      <w:proofErr w:type="spellStart"/>
      <w:r w:rsidRPr="00195516">
        <w:rPr>
          <w:rFonts w:ascii="Courier New" w:hAnsi="Courier New" w:cs="Courier New"/>
          <w:sz w:val="18"/>
          <w:szCs w:val="18"/>
          <w:lang w:val="en-IN" w:eastAsia="en-IN"/>
        </w:rPr>
        <w:t>Entrypoint</w:t>
      </w:r>
      <w:proofErr w:type="spellEnd"/>
      <w:r w:rsidRPr="00195516">
        <w:rPr>
          <w:rFonts w:ascii="Courier New" w:hAnsi="Courier New" w:cs="Courier New"/>
          <w:sz w:val="18"/>
          <w:szCs w:val="18"/>
          <w:lang w:val="en-IN" w:eastAsia="en-IN"/>
        </w:rPr>
        <w:t>]: Switching to dedicated user '</w:t>
      </w:r>
      <w:proofErr w:type="spellStart"/>
      <w:r w:rsidRPr="00195516">
        <w:rPr>
          <w:rFonts w:ascii="Courier New" w:hAnsi="Courier New" w:cs="Courier New"/>
          <w:sz w:val="18"/>
          <w:szCs w:val="18"/>
          <w:lang w:val="en-IN" w:eastAsia="en-IN"/>
        </w:rPr>
        <w:t>mysql</w:t>
      </w:r>
      <w:proofErr w:type="spellEnd"/>
      <w:r w:rsidRPr="00195516">
        <w:rPr>
          <w:rFonts w:ascii="Courier New" w:hAnsi="Courier New" w:cs="Courier New"/>
          <w:sz w:val="18"/>
          <w:szCs w:val="18"/>
          <w:lang w:val="en-IN" w:eastAsia="en-IN"/>
        </w:rPr>
        <w:t>'</w:t>
      </w:r>
    </w:p>
    <w:p w14:paraId="0A55B333"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 15:59:27+00:00 [Note] [</w:t>
      </w:r>
      <w:proofErr w:type="spellStart"/>
      <w:r w:rsidRPr="00195516">
        <w:rPr>
          <w:rFonts w:ascii="Courier New" w:hAnsi="Courier New" w:cs="Courier New"/>
          <w:sz w:val="18"/>
          <w:szCs w:val="18"/>
          <w:lang w:val="en-IN" w:eastAsia="en-IN"/>
        </w:rPr>
        <w:t>Entrypoint</w:t>
      </w:r>
      <w:proofErr w:type="spellEnd"/>
      <w:r w:rsidRPr="00195516">
        <w:rPr>
          <w:rFonts w:ascii="Courier New" w:hAnsi="Courier New" w:cs="Courier New"/>
          <w:sz w:val="18"/>
          <w:szCs w:val="18"/>
          <w:lang w:val="en-IN" w:eastAsia="en-IN"/>
        </w:rPr>
        <w:t xml:space="preserve">]: </w:t>
      </w:r>
      <w:proofErr w:type="spellStart"/>
      <w:r w:rsidRPr="00195516">
        <w:rPr>
          <w:rFonts w:ascii="Courier New" w:hAnsi="Courier New" w:cs="Courier New"/>
          <w:sz w:val="18"/>
          <w:szCs w:val="18"/>
          <w:lang w:val="en-IN" w:eastAsia="en-IN"/>
        </w:rPr>
        <w:t>Entrypoint</w:t>
      </w:r>
      <w:proofErr w:type="spellEnd"/>
      <w:r w:rsidRPr="00195516">
        <w:rPr>
          <w:rFonts w:ascii="Courier New" w:hAnsi="Courier New" w:cs="Courier New"/>
          <w:sz w:val="18"/>
          <w:szCs w:val="18"/>
          <w:lang w:val="en-IN" w:eastAsia="en-IN"/>
        </w:rPr>
        <w:t xml:space="preserve"> script for MySQL Server 9.0.0-1.el9 started.</w:t>
      </w:r>
    </w:p>
    <w:p w14:paraId="14C855F1"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 15:59:27+00:00 [Note] [</w:t>
      </w:r>
      <w:proofErr w:type="spellStart"/>
      <w:r w:rsidRPr="00195516">
        <w:rPr>
          <w:rFonts w:ascii="Courier New" w:hAnsi="Courier New" w:cs="Courier New"/>
          <w:sz w:val="18"/>
          <w:szCs w:val="18"/>
          <w:lang w:val="en-IN" w:eastAsia="en-IN"/>
        </w:rPr>
        <w:t>Entrypoint</w:t>
      </w:r>
      <w:proofErr w:type="spellEnd"/>
      <w:r w:rsidRPr="00195516">
        <w:rPr>
          <w:rFonts w:ascii="Courier New" w:hAnsi="Courier New" w:cs="Courier New"/>
          <w:sz w:val="18"/>
          <w:szCs w:val="18"/>
          <w:lang w:val="en-IN" w:eastAsia="en-IN"/>
        </w:rPr>
        <w:t>]: Initializing database files</w:t>
      </w:r>
    </w:p>
    <w:p w14:paraId="6495AAAF"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2024-07-21T15:59:27.712820Z 0 [System] [MY-015017] [Server] MySQL Server Initialization - start.</w:t>
      </w:r>
    </w:p>
    <w:p w14:paraId="5CC1D4E3"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2024-07-21T15:59:27.714128Z 0 [System] [MY-013169] [Server] /</w:t>
      </w:r>
      <w:proofErr w:type="spellStart"/>
      <w:r w:rsidRPr="00195516">
        <w:rPr>
          <w:rFonts w:ascii="Courier New" w:hAnsi="Courier New" w:cs="Courier New"/>
          <w:sz w:val="18"/>
          <w:szCs w:val="18"/>
          <w:lang w:val="en-IN" w:eastAsia="en-IN"/>
        </w:rPr>
        <w:t>usr</w:t>
      </w:r>
      <w:proofErr w:type="spellEnd"/>
      <w:r w:rsidRPr="00195516">
        <w:rPr>
          <w:rFonts w:ascii="Courier New" w:hAnsi="Courier New" w:cs="Courier New"/>
          <w:sz w:val="18"/>
          <w:szCs w:val="18"/>
          <w:lang w:val="en-IN" w:eastAsia="en-IN"/>
        </w:rPr>
        <w:t>/</w:t>
      </w:r>
      <w:proofErr w:type="spellStart"/>
      <w:r w:rsidRPr="00195516">
        <w:rPr>
          <w:rFonts w:ascii="Courier New" w:hAnsi="Courier New" w:cs="Courier New"/>
          <w:sz w:val="18"/>
          <w:szCs w:val="18"/>
          <w:lang w:val="en-IN" w:eastAsia="en-IN"/>
        </w:rPr>
        <w:t>sbin</w:t>
      </w:r>
      <w:proofErr w:type="spellEnd"/>
      <w:r w:rsidRPr="00195516">
        <w:rPr>
          <w:rFonts w:ascii="Courier New" w:hAnsi="Courier New" w:cs="Courier New"/>
          <w:sz w:val="18"/>
          <w:szCs w:val="18"/>
          <w:lang w:val="en-IN" w:eastAsia="en-IN"/>
        </w:rPr>
        <w:t>/</w:t>
      </w:r>
      <w:proofErr w:type="spellStart"/>
      <w:r w:rsidRPr="00195516">
        <w:rPr>
          <w:rFonts w:ascii="Courier New" w:hAnsi="Courier New" w:cs="Courier New"/>
          <w:sz w:val="18"/>
          <w:szCs w:val="18"/>
          <w:lang w:val="en-IN" w:eastAsia="en-IN"/>
        </w:rPr>
        <w:t>mysqld</w:t>
      </w:r>
      <w:proofErr w:type="spellEnd"/>
      <w:r w:rsidRPr="00195516">
        <w:rPr>
          <w:rFonts w:ascii="Courier New" w:hAnsi="Courier New" w:cs="Courier New"/>
          <w:sz w:val="18"/>
          <w:szCs w:val="18"/>
          <w:lang w:val="en-IN" w:eastAsia="en-IN"/>
        </w:rPr>
        <w:t xml:space="preserve"> (</w:t>
      </w:r>
      <w:proofErr w:type="spellStart"/>
      <w:r w:rsidRPr="00195516">
        <w:rPr>
          <w:rFonts w:ascii="Courier New" w:hAnsi="Courier New" w:cs="Courier New"/>
          <w:sz w:val="18"/>
          <w:szCs w:val="18"/>
          <w:lang w:val="en-IN" w:eastAsia="en-IN"/>
        </w:rPr>
        <w:t>mysqld</w:t>
      </w:r>
      <w:proofErr w:type="spellEnd"/>
      <w:r w:rsidRPr="00195516">
        <w:rPr>
          <w:rFonts w:ascii="Courier New" w:hAnsi="Courier New" w:cs="Courier New"/>
          <w:sz w:val="18"/>
          <w:szCs w:val="18"/>
          <w:lang w:val="en-IN" w:eastAsia="en-IN"/>
        </w:rPr>
        <w:t xml:space="preserve"> 9.0.0) initializing of server in progress as process 81</w:t>
      </w:r>
    </w:p>
    <w:p w14:paraId="1310F617"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2024-07-21T15:59:27.722706Z 1 [System] [MY-013576] [</w:t>
      </w:r>
      <w:proofErr w:type="spellStart"/>
      <w:r w:rsidRPr="00195516">
        <w:rPr>
          <w:rFonts w:ascii="Courier New" w:hAnsi="Courier New" w:cs="Courier New"/>
          <w:sz w:val="18"/>
          <w:szCs w:val="18"/>
          <w:lang w:val="en-IN" w:eastAsia="en-IN"/>
        </w:rPr>
        <w:t>InnoDB</w:t>
      </w:r>
      <w:proofErr w:type="spellEnd"/>
      <w:r w:rsidRPr="00195516">
        <w:rPr>
          <w:rFonts w:ascii="Courier New" w:hAnsi="Courier New" w:cs="Courier New"/>
          <w:sz w:val="18"/>
          <w:szCs w:val="18"/>
          <w:lang w:val="en-IN" w:eastAsia="en-IN"/>
        </w:rPr>
        <w:t xml:space="preserve">] </w:t>
      </w:r>
      <w:proofErr w:type="spellStart"/>
      <w:r w:rsidRPr="00195516">
        <w:rPr>
          <w:rFonts w:ascii="Courier New" w:hAnsi="Courier New" w:cs="Courier New"/>
          <w:sz w:val="18"/>
          <w:szCs w:val="18"/>
          <w:lang w:val="en-IN" w:eastAsia="en-IN"/>
        </w:rPr>
        <w:t>InnoDB</w:t>
      </w:r>
      <w:proofErr w:type="spellEnd"/>
      <w:r w:rsidRPr="00195516">
        <w:rPr>
          <w:rFonts w:ascii="Courier New" w:hAnsi="Courier New" w:cs="Courier New"/>
          <w:sz w:val="18"/>
          <w:szCs w:val="18"/>
          <w:lang w:val="en-IN" w:eastAsia="en-IN"/>
        </w:rPr>
        <w:t xml:space="preserve"> initialization has started.</w:t>
      </w:r>
    </w:p>
    <w:p w14:paraId="0CBD79DF"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2024-07-21T15:59:27.967225Z 1 [System] [MY-013577] [</w:t>
      </w:r>
      <w:proofErr w:type="spellStart"/>
      <w:r w:rsidRPr="00195516">
        <w:rPr>
          <w:rFonts w:ascii="Courier New" w:hAnsi="Courier New" w:cs="Courier New"/>
          <w:sz w:val="18"/>
          <w:szCs w:val="18"/>
          <w:lang w:val="en-IN" w:eastAsia="en-IN"/>
        </w:rPr>
        <w:t>InnoDB</w:t>
      </w:r>
      <w:proofErr w:type="spellEnd"/>
      <w:r w:rsidRPr="00195516">
        <w:rPr>
          <w:rFonts w:ascii="Courier New" w:hAnsi="Courier New" w:cs="Courier New"/>
          <w:sz w:val="18"/>
          <w:szCs w:val="18"/>
          <w:lang w:val="en-IN" w:eastAsia="en-IN"/>
        </w:rPr>
        <w:t xml:space="preserve">] </w:t>
      </w:r>
      <w:proofErr w:type="spellStart"/>
      <w:r w:rsidRPr="00195516">
        <w:rPr>
          <w:rFonts w:ascii="Courier New" w:hAnsi="Courier New" w:cs="Courier New"/>
          <w:sz w:val="18"/>
          <w:szCs w:val="18"/>
          <w:lang w:val="en-IN" w:eastAsia="en-IN"/>
        </w:rPr>
        <w:t>InnoDB</w:t>
      </w:r>
      <w:proofErr w:type="spellEnd"/>
      <w:r w:rsidRPr="00195516">
        <w:rPr>
          <w:rFonts w:ascii="Courier New" w:hAnsi="Courier New" w:cs="Courier New"/>
          <w:sz w:val="18"/>
          <w:szCs w:val="18"/>
          <w:lang w:val="en-IN" w:eastAsia="en-IN"/>
        </w:rPr>
        <w:t xml:space="preserve"> initialization has ended.</w:t>
      </w:r>
    </w:p>
    <w:p w14:paraId="5BF90540"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 xml:space="preserve">2024-07-21T15:59:28.930371Z 6 [Warning] [MY-010453] [Server] </w:t>
      </w:r>
      <w:proofErr w:type="spellStart"/>
      <w:r w:rsidRPr="00195516">
        <w:rPr>
          <w:rFonts w:ascii="Courier New" w:hAnsi="Courier New" w:cs="Courier New"/>
          <w:sz w:val="18"/>
          <w:szCs w:val="18"/>
          <w:lang w:val="en-IN" w:eastAsia="en-IN"/>
        </w:rPr>
        <w:t>root@localhost</w:t>
      </w:r>
      <w:proofErr w:type="spellEnd"/>
      <w:r w:rsidRPr="00195516">
        <w:rPr>
          <w:rFonts w:ascii="Courier New" w:hAnsi="Courier New" w:cs="Courier New"/>
          <w:sz w:val="18"/>
          <w:szCs w:val="18"/>
          <w:lang w:val="en-IN" w:eastAsia="en-IN"/>
        </w:rPr>
        <w:t xml:space="preserve"> is created with an empty </w:t>
      </w:r>
      <w:proofErr w:type="gramStart"/>
      <w:r w:rsidRPr="00195516">
        <w:rPr>
          <w:rFonts w:ascii="Courier New" w:hAnsi="Courier New" w:cs="Courier New"/>
          <w:sz w:val="18"/>
          <w:szCs w:val="18"/>
          <w:lang w:val="en-IN" w:eastAsia="en-IN"/>
        </w:rPr>
        <w:t>password !</w:t>
      </w:r>
      <w:proofErr w:type="gramEnd"/>
      <w:r w:rsidRPr="00195516">
        <w:rPr>
          <w:rFonts w:ascii="Courier New" w:hAnsi="Courier New" w:cs="Courier New"/>
          <w:sz w:val="18"/>
          <w:szCs w:val="18"/>
          <w:lang w:val="en-IN" w:eastAsia="en-IN"/>
        </w:rPr>
        <w:t xml:space="preserve"> Please consider switching off the --initialize-insecure option.</w:t>
      </w:r>
    </w:p>
    <w:p w14:paraId="7B4B4CA7"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2024-07-21T15:59:30.675576Z 0 [System] [MY-015018] [Server] MySQL Server Initialization - end.</w:t>
      </w:r>
    </w:p>
    <w:p w14:paraId="12C88BCC"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 15:59:30+00:00 [Note] [</w:t>
      </w:r>
      <w:proofErr w:type="spellStart"/>
      <w:r w:rsidRPr="00195516">
        <w:rPr>
          <w:rFonts w:ascii="Courier New" w:hAnsi="Courier New" w:cs="Courier New"/>
          <w:sz w:val="18"/>
          <w:szCs w:val="18"/>
          <w:lang w:val="en-IN" w:eastAsia="en-IN"/>
        </w:rPr>
        <w:t>Entrypoint</w:t>
      </w:r>
      <w:proofErr w:type="spellEnd"/>
      <w:r w:rsidRPr="00195516">
        <w:rPr>
          <w:rFonts w:ascii="Courier New" w:hAnsi="Courier New" w:cs="Courier New"/>
          <w:sz w:val="18"/>
          <w:szCs w:val="18"/>
          <w:lang w:val="en-IN" w:eastAsia="en-IN"/>
        </w:rPr>
        <w:t>]: Database files initialized</w:t>
      </w:r>
    </w:p>
    <w:p w14:paraId="32A7BE98"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 15:59:30+00:00 [Note] [</w:t>
      </w:r>
      <w:proofErr w:type="spellStart"/>
      <w:r w:rsidRPr="00195516">
        <w:rPr>
          <w:rFonts w:ascii="Courier New" w:hAnsi="Courier New" w:cs="Courier New"/>
          <w:sz w:val="18"/>
          <w:szCs w:val="18"/>
          <w:lang w:val="en-IN" w:eastAsia="en-IN"/>
        </w:rPr>
        <w:t>Entrypoint</w:t>
      </w:r>
      <w:proofErr w:type="spellEnd"/>
      <w:r w:rsidRPr="00195516">
        <w:rPr>
          <w:rFonts w:ascii="Courier New" w:hAnsi="Courier New" w:cs="Courier New"/>
          <w:sz w:val="18"/>
          <w:szCs w:val="18"/>
          <w:lang w:val="en-IN" w:eastAsia="en-IN"/>
        </w:rPr>
        <w:t>]: Starting temporary server</w:t>
      </w:r>
    </w:p>
    <w:p w14:paraId="68478A82"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2024-07-21T15:59:30.797074Z 0 [System] [MY-015015] [Server] MySQL Server - start.</w:t>
      </w:r>
    </w:p>
    <w:p w14:paraId="1B998D66"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2024-07-21T15:59:31.024473Z 0 [System] [MY-010116] [Server] /</w:t>
      </w:r>
      <w:proofErr w:type="spellStart"/>
      <w:r w:rsidRPr="00195516">
        <w:rPr>
          <w:rFonts w:ascii="Courier New" w:hAnsi="Courier New" w:cs="Courier New"/>
          <w:sz w:val="18"/>
          <w:szCs w:val="18"/>
          <w:lang w:val="en-IN" w:eastAsia="en-IN"/>
        </w:rPr>
        <w:t>usr</w:t>
      </w:r>
      <w:proofErr w:type="spellEnd"/>
      <w:r w:rsidRPr="00195516">
        <w:rPr>
          <w:rFonts w:ascii="Courier New" w:hAnsi="Courier New" w:cs="Courier New"/>
          <w:sz w:val="18"/>
          <w:szCs w:val="18"/>
          <w:lang w:val="en-IN" w:eastAsia="en-IN"/>
        </w:rPr>
        <w:t>/</w:t>
      </w:r>
      <w:proofErr w:type="spellStart"/>
      <w:r w:rsidRPr="00195516">
        <w:rPr>
          <w:rFonts w:ascii="Courier New" w:hAnsi="Courier New" w:cs="Courier New"/>
          <w:sz w:val="18"/>
          <w:szCs w:val="18"/>
          <w:lang w:val="en-IN" w:eastAsia="en-IN"/>
        </w:rPr>
        <w:t>sbin</w:t>
      </w:r>
      <w:proofErr w:type="spellEnd"/>
      <w:r w:rsidRPr="00195516">
        <w:rPr>
          <w:rFonts w:ascii="Courier New" w:hAnsi="Courier New" w:cs="Courier New"/>
          <w:sz w:val="18"/>
          <w:szCs w:val="18"/>
          <w:lang w:val="en-IN" w:eastAsia="en-IN"/>
        </w:rPr>
        <w:t>/</w:t>
      </w:r>
      <w:proofErr w:type="spellStart"/>
      <w:r w:rsidRPr="00195516">
        <w:rPr>
          <w:rFonts w:ascii="Courier New" w:hAnsi="Courier New" w:cs="Courier New"/>
          <w:sz w:val="18"/>
          <w:szCs w:val="18"/>
          <w:lang w:val="en-IN" w:eastAsia="en-IN"/>
        </w:rPr>
        <w:t>mysqld</w:t>
      </w:r>
      <w:proofErr w:type="spellEnd"/>
      <w:r w:rsidRPr="00195516">
        <w:rPr>
          <w:rFonts w:ascii="Courier New" w:hAnsi="Courier New" w:cs="Courier New"/>
          <w:sz w:val="18"/>
          <w:szCs w:val="18"/>
          <w:lang w:val="en-IN" w:eastAsia="en-IN"/>
        </w:rPr>
        <w:t xml:space="preserve"> (</w:t>
      </w:r>
      <w:proofErr w:type="spellStart"/>
      <w:r w:rsidRPr="00195516">
        <w:rPr>
          <w:rFonts w:ascii="Courier New" w:hAnsi="Courier New" w:cs="Courier New"/>
          <w:sz w:val="18"/>
          <w:szCs w:val="18"/>
          <w:lang w:val="en-IN" w:eastAsia="en-IN"/>
        </w:rPr>
        <w:t>mysqld</w:t>
      </w:r>
      <w:proofErr w:type="spellEnd"/>
      <w:r w:rsidRPr="00195516">
        <w:rPr>
          <w:rFonts w:ascii="Courier New" w:hAnsi="Courier New" w:cs="Courier New"/>
          <w:sz w:val="18"/>
          <w:szCs w:val="18"/>
          <w:lang w:val="en-IN" w:eastAsia="en-IN"/>
        </w:rPr>
        <w:t xml:space="preserve"> 9.0.0) starting as process 133</w:t>
      </w:r>
    </w:p>
    <w:p w14:paraId="6CD2324E"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2024-07-21T15:59:31.035365Z 1 [System] [MY-013576] [</w:t>
      </w:r>
      <w:proofErr w:type="spellStart"/>
      <w:r w:rsidRPr="00195516">
        <w:rPr>
          <w:rFonts w:ascii="Courier New" w:hAnsi="Courier New" w:cs="Courier New"/>
          <w:sz w:val="18"/>
          <w:szCs w:val="18"/>
          <w:lang w:val="en-IN" w:eastAsia="en-IN"/>
        </w:rPr>
        <w:t>InnoDB</w:t>
      </w:r>
      <w:proofErr w:type="spellEnd"/>
      <w:r w:rsidRPr="00195516">
        <w:rPr>
          <w:rFonts w:ascii="Courier New" w:hAnsi="Courier New" w:cs="Courier New"/>
          <w:sz w:val="18"/>
          <w:szCs w:val="18"/>
          <w:lang w:val="en-IN" w:eastAsia="en-IN"/>
        </w:rPr>
        <w:t xml:space="preserve">] </w:t>
      </w:r>
      <w:proofErr w:type="spellStart"/>
      <w:r w:rsidRPr="00195516">
        <w:rPr>
          <w:rFonts w:ascii="Courier New" w:hAnsi="Courier New" w:cs="Courier New"/>
          <w:sz w:val="18"/>
          <w:szCs w:val="18"/>
          <w:lang w:val="en-IN" w:eastAsia="en-IN"/>
        </w:rPr>
        <w:t>InnoDB</w:t>
      </w:r>
      <w:proofErr w:type="spellEnd"/>
      <w:r w:rsidRPr="00195516">
        <w:rPr>
          <w:rFonts w:ascii="Courier New" w:hAnsi="Courier New" w:cs="Courier New"/>
          <w:sz w:val="18"/>
          <w:szCs w:val="18"/>
          <w:lang w:val="en-IN" w:eastAsia="en-IN"/>
        </w:rPr>
        <w:t xml:space="preserve"> initialization has started.</w:t>
      </w:r>
    </w:p>
    <w:p w14:paraId="56E0D9A3"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2024-07-21T15:59:31.192902Z 1 [System] [MY-013577] [</w:t>
      </w:r>
      <w:proofErr w:type="spellStart"/>
      <w:r w:rsidRPr="00195516">
        <w:rPr>
          <w:rFonts w:ascii="Courier New" w:hAnsi="Courier New" w:cs="Courier New"/>
          <w:sz w:val="18"/>
          <w:szCs w:val="18"/>
          <w:lang w:val="en-IN" w:eastAsia="en-IN"/>
        </w:rPr>
        <w:t>InnoDB</w:t>
      </w:r>
      <w:proofErr w:type="spellEnd"/>
      <w:r w:rsidRPr="00195516">
        <w:rPr>
          <w:rFonts w:ascii="Courier New" w:hAnsi="Courier New" w:cs="Courier New"/>
          <w:sz w:val="18"/>
          <w:szCs w:val="18"/>
          <w:lang w:val="en-IN" w:eastAsia="en-IN"/>
        </w:rPr>
        <w:t xml:space="preserve">] </w:t>
      </w:r>
      <w:proofErr w:type="spellStart"/>
      <w:r w:rsidRPr="00195516">
        <w:rPr>
          <w:rFonts w:ascii="Courier New" w:hAnsi="Courier New" w:cs="Courier New"/>
          <w:sz w:val="18"/>
          <w:szCs w:val="18"/>
          <w:lang w:val="en-IN" w:eastAsia="en-IN"/>
        </w:rPr>
        <w:t>InnoDB</w:t>
      </w:r>
      <w:proofErr w:type="spellEnd"/>
      <w:r w:rsidRPr="00195516">
        <w:rPr>
          <w:rFonts w:ascii="Courier New" w:hAnsi="Courier New" w:cs="Courier New"/>
          <w:sz w:val="18"/>
          <w:szCs w:val="18"/>
          <w:lang w:val="en-IN" w:eastAsia="en-IN"/>
        </w:rPr>
        <w:t xml:space="preserve"> initialization has ended.</w:t>
      </w:r>
    </w:p>
    <w:p w14:paraId="0B0A336F"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 xml:space="preserve">2024-07-21T15:59:31.418660Z 0 [Warning] [MY-010068] [Server] CA certificate </w:t>
      </w:r>
      <w:proofErr w:type="spellStart"/>
      <w:r w:rsidRPr="00195516">
        <w:rPr>
          <w:rFonts w:ascii="Courier New" w:hAnsi="Courier New" w:cs="Courier New"/>
          <w:sz w:val="18"/>
          <w:szCs w:val="18"/>
          <w:lang w:val="en-IN" w:eastAsia="en-IN"/>
        </w:rPr>
        <w:t>ca.pem</w:t>
      </w:r>
      <w:proofErr w:type="spellEnd"/>
      <w:r w:rsidRPr="00195516">
        <w:rPr>
          <w:rFonts w:ascii="Courier New" w:hAnsi="Courier New" w:cs="Courier New"/>
          <w:sz w:val="18"/>
          <w:szCs w:val="18"/>
          <w:lang w:val="en-IN" w:eastAsia="en-IN"/>
        </w:rPr>
        <w:t xml:space="preserve"> is </w:t>
      </w:r>
      <w:proofErr w:type="spellStart"/>
      <w:r w:rsidRPr="00195516">
        <w:rPr>
          <w:rFonts w:ascii="Courier New" w:hAnsi="Courier New" w:cs="Courier New"/>
          <w:sz w:val="18"/>
          <w:szCs w:val="18"/>
          <w:lang w:val="en-IN" w:eastAsia="en-IN"/>
        </w:rPr>
        <w:t>self signed</w:t>
      </w:r>
      <w:proofErr w:type="spellEnd"/>
      <w:r w:rsidRPr="00195516">
        <w:rPr>
          <w:rFonts w:ascii="Courier New" w:hAnsi="Courier New" w:cs="Courier New"/>
          <w:sz w:val="18"/>
          <w:szCs w:val="18"/>
          <w:lang w:val="en-IN" w:eastAsia="en-IN"/>
        </w:rPr>
        <w:t>.</w:t>
      </w:r>
    </w:p>
    <w:p w14:paraId="2163EE69"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 xml:space="preserve">2024-07-21T15:59:31.418725Z 0 [System] [MY-013602] [Server] Channel </w:t>
      </w:r>
      <w:proofErr w:type="spellStart"/>
      <w:r w:rsidRPr="00195516">
        <w:rPr>
          <w:rFonts w:ascii="Courier New" w:hAnsi="Courier New" w:cs="Courier New"/>
          <w:sz w:val="18"/>
          <w:szCs w:val="18"/>
          <w:lang w:val="en-IN" w:eastAsia="en-IN"/>
        </w:rPr>
        <w:t>mysql_main</w:t>
      </w:r>
      <w:proofErr w:type="spellEnd"/>
      <w:r w:rsidRPr="00195516">
        <w:rPr>
          <w:rFonts w:ascii="Courier New" w:hAnsi="Courier New" w:cs="Courier New"/>
          <w:sz w:val="18"/>
          <w:szCs w:val="18"/>
          <w:lang w:val="en-IN" w:eastAsia="en-IN"/>
        </w:rPr>
        <w:t xml:space="preserve"> configured to support TLS. Encrypted connections are now supported for this channel.</w:t>
      </w:r>
    </w:p>
    <w:p w14:paraId="11BDF7C2"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2024-07-21T15:59:31.423495Z 0 [Warning] [MY-011810] [Server] Insecure configuration for --</w:t>
      </w:r>
      <w:proofErr w:type="spellStart"/>
      <w:r w:rsidRPr="00195516">
        <w:rPr>
          <w:rFonts w:ascii="Courier New" w:hAnsi="Courier New" w:cs="Courier New"/>
          <w:sz w:val="18"/>
          <w:szCs w:val="18"/>
          <w:lang w:val="en-IN" w:eastAsia="en-IN"/>
        </w:rPr>
        <w:t>pid</w:t>
      </w:r>
      <w:proofErr w:type="spellEnd"/>
      <w:r w:rsidRPr="00195516">
        <w:rPr>
          <w:rFonts w:ascii="Courier New" w:hAnsi="Courier New" w:cs="Courier New"/>
          <w:sz w:val="18"/>
          <w:szCs w:val="18"/>
          <w:lang w:val="en-IN" w:eastAsia="en-IN"/>
        </w:rPr>
        <w:t>-file: Location '/var/run/</w:t>
      </w:r>
      <w:proofErr w:type="spellStart"/>
      <w:r w:rsidRPr="00195516">
        <w:rPr>
          <w:rFonts w:ascii="Courier New" w:hAnsi="Courier New" w:cs="Courier New"/>
          <w:sz w:val="18"/>
          <w:szCs w:val="18"/>
          <w:lang w:val="en-IN" w:eastAsia="en-IN"/>
        </w:rPr>
        <w:t>mysqld</w:t>
      </w:r>
      <w:proofErr w:type="spellEnd"/>
      <w:r w:rsidRPr="00195516">
        <w:rPr>
          <w:rFonts w:ascii="Courier New" w:hAnsi="Courier New" w:cs="Courier New"/>
          <w:sz w:val="18"/>
          <w:szCs w:val="18"/>
          <w:lang w:val="en-IN" w:eastAsia="en-IN"/>
        </w:rPr>
        <w:t>' in the path is accessible to all OS users. Consider choosing a different directory.</w:t>
      </w:r>
    </w:p>
    <w:p w14:paraId="3FD67723"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2024-07-21T15:59:31.459220Z 0 [System] [MY-011323] [Server] X Plugin ready for connections. Socket: /var/run/</w:t>
      </w:r>
      <w:proofErr w:type="spellStart"/>
      <w:r w:rsidRPr="00195516">
        <w:rPr>
          <w:rFonts w:ascii="Courier New" w:hAnsi="Courier New" w:cs="Courier New"/>
          <w:sz w:val="18"/>
          <w:szCs w:val="18"/>
          <w:lang w:val="en-IN" w:eastAsia="en-IN"/>
        </w:rPr>
        <w:t>mysqld</w:t>
      </w:r>
      <w:proofErr w:type="spellEnd"/>
      <w:r w:rsidRPr="00195516">
        <w:rPr>
          <w:rFonts w:ascii="Courier New" w:hAnsi="Courier New" w:cs="Courier New"/>
          <w:sz w:val="18"/>
          <w:szCs w:val="18"/>
          <w:lang w:val="en-IN" w:eastAsia="en-IN"/>
        </w:rPr>
        <w:t>/</w:t>
      </w:r>
      <w:proofErr w:type="spellStart"/>
      <w:r w:rsidRPr="00195516">
        <w:rPr>
          <w:rFonts w:ascii="Courier New" w:hAnsi="Courier New" w:cs="Courier New"/>
          <w:sz w:val="18"/>
          <w:szCs w:val="18"/>
          <w:lang w:val="en-IN" w:eastAsia="en-IN"/>
        </w:rPr>
        <w:t>mysqlx.sock</w:t>
      </w:r>
      <w:proofErr w:type="spellEnd"/>
    </w:p>
    <w:p w14:paraId="21A55342"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2024-07-21T15:59:31.459284Z 0 [System] [MY-010931] [Server] /</w:t>
      </w:r>
      <w:proofErr w:type="spellStart"/>
      <w:r w:rsidRPr="00195516">
        <w:rPr>
          <w:rFonts w:ascii="Courier New" w:hAnsi="Courier New" w:cs="Courier New"/>
          <w:sz w:val="18"/>
          <w:szCs w:val="18"/>
          <w:lang w:val="en-IN" w:eastAsia="en-IN"/>
        </w:rPr>
        <w:t>usr</w:t>
      </w:r>
      <w:proofErr w:type="spellEnd"/>
      <w:r w:rsidRPr="00195516">
        <w:rPr>
          <w:rFonts w:ascii="Courier New" w:hAnsi="Courier New" w:cs="Courier New"/>
          <w:sz w:val="18"/>
          <w:szCs w:val="18"/>
          <w:lang w:val="en-IN" w:eastAsia="en-IN"/>
        </w:rPr>
        <w:t>/</w:t>
      </w:r>
      <w:proofErr w:type="spellStart"/>
      <w:r w:rsidRPr="00195516">
        <w:rPr>
          <w:rFonts w:ascii="Courier New" w:hAnsi="Courier New" w:cs="Courier New"/>
          <w:sz w:val="18"/>
          <w:szCs w:val="18"/>
          <w:lang w:val="en-IN" w:eastAsia="en-IN"/>
        </w:rPr>
        <w:t>sbin</w:t>
      </w:r>
      <w:proofErr w:type="spellEnd"/>
      <w:r w:rsidRPr="00195516">
        <w:rPr>
          <w:rFonts w:ascii="Courier New" w:hAnsi="Courier New" w:cs="Courier New"/>
          <w:sz w:val="18"/>
          <w:szCs w:val="18"/>
          <w:lang w:val="en-IN" w:eastAsia="en-IN"/>
        </w:rPr>
        <w:t>/</w:t>
      </w:r>
      <w:proofErr w:type="spellStart"/>
      <w:r w:rsidRPr="00195516">
        <w:rPr>
          <w:rFonts w:ascii="Courier New" w:hAnsi="Courier New" w:cs="Courier New"/>
          <w:sz w:val="18"/>
          <w:szCs w:val="18"/>
          <w:lang w:val="en-IN" w:eastAsia="en-IN"/>
        </w:rPr>
        <w:t>mysqld</w:t>
      </w:r>
      <w:proofErr w:type="spellEnd"/>
      <w:r w:rsidRPr="00195516">
        <w:rPr>
          <w:rFonts w:ascii="Courier New" w:hAnsi="Courier New" w:cs="Courier New"/>
          <w:sz w:val="18"/>
          <w:szCs w:val="18"/>
          <w:lang w:val="en-IN" w:eastAsia="en-IN"/>
        </w:rPr>
        <w:t>: ready for connections. Version: '9.0.0</w:t>
      </w:r>
      <w:proofErr w:type="gramStart"/>
      <w:r w:rsidRPr="00195516">
        <w:rPr>
          <w:rFonts w:ascii="Courier New" w:hAnsi="Courier New" w:cs="Courier New"/>
          <w:sz w:val="18"/>
          <w:szCs w:val="18"/>
          <w:lang w:val="en-IN" w:eastAsia="en-IN"/>
        </w:rPr>
        <w:t>'  socket</w:t>
      </w:r>
      <w:proofErr w:type="gramEnd"/>
      <w:r w:rsidRPr="00195516">
        <w:rPr>
          <w:rFonts w:ascii="Courier New" w:hAnsi="Courier New" w:cs="Courier New"/>
          <w:sz w:val="18"/>
          <w:szCs w:val="18"/>
          <w:lang w:val="en-IN" w:eastAsia="en-IN"/>
        </w:rPr>
        <w:t>: '/var/run/</w:t>
      </w:r>
      <w:proofErr w:type="spellStart"/>
      <w:r w:rsidRPr="00195516">
        <w:rPr>
          <w:rFonts w:ascii="Courier New" w:hAnsi="Courier New" w:cs="Courier New"/>
          <w:sz w:val="18"/>
          <w:szCs w:val="18"/>
          <w:lang w:val="en-IN" w:eastAsia="en-IN"/>
        </w:rPr>
        <w:t>mysqld</w:t>
      </w:r>
      <w:proofErr w:type="spellEnd"/>
      <w:r w:rsidRPr="00195516">
        <w:rPr>
          <w:rFonts w:ascii="Courier New" w:hAnsi="Courier New" w:cs="Courier New"/>
          <w:sz w:val="18"/>
          <w:szCs w:val="18"/>
          <w:lang w:val="en-IN" w:eastAsia="en-IN"/>
        </w:rPr>
        <w:t>/</w:t>
      </w:r>
      <w:proofErr w:type="spellStart"/>
      <w:r w:rsidRPr="00195516">
        <w:rPr>
          <w:rFonts w:ascii="Courier New" w:hAnsi="Courier New" w:cs="Courier New"/>
          <w:sz w:val="18"/>
          <w:szCs w:val="18"/>
          <w:lang w:val="en-IN" w:eastAsia="en-IN"/>
        </w:rPr>
        <w:t>mysqld.sock</w:t>
      </w:r>
      <w:proofErr w:type="spellEnd"/>
      <w:r w:rsidRPr="00195516">
        <w:rPr>
          <w:rFonts w:ascii="Courier New" w:hAnsi="Courier New" w:cs="Courier New"/>
          <w:sz w:val="18"/>
          <w:szCs w:val="18"/>
          <w:lang w:val="en-IN" w:eastAsia="en-IN"/>
        </w:rPr>
        <w:t>'  port: 0  MySQL Community Server - GPL.</w:t>
      </w:r>
    </w:p>
    <w:p w14:paraId="5E77C0C6"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 15:59:31+00:00 [Note] [</w:t>
      </w:r>
      <w:proofErr w:type="spellStart"/>
      <w:r w:rsidRPr="00195516">
        <w:rPr>
          <w:rFonts w:ascii="Courier New" w:hAnsi="Courier New" w:cs="Courier New"/>
          <w:sz w:val="18"/>
          <w:szCs w:val="18"/>
          <w:lang w:val="en-IN" w:eastAsia="en-IN"/>
        </w:rPr>
        <w:t>Entrypoint</w:t>
      </w:r>
      <w:proofErr w:type="spellEnd"/>
      <w:r w:rsidRPr="00195516">
        <w:rPr>
          <w:rFonts w:ascii="Courier New" w:hAnsi="Courier New" w:cs="Courier New"/>
          <w:sz w:val="18"/>
          <w:szCs w:val="18"/>
          <w:lang w:val="en-IN" w:eastAsia="en-IN"/>
        </w:rPr>
        <w:t>]: Temporary server started.</w:t>
      </w:r>
    </w:p>
    <w:p w14:paraId="332B55CE"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'/var/lib/</w:t>
      </w:r>
      <w:proofErr w:type="spellStart"/>
      <w:r w:rsidRPr="00195516">
        <w:rPr>
          <w:rFonts w:ascii="Courier New" w:hAnsi="Courier New" w:cs="Courier New"/>
          <w:sz w:val="18"/>
          <w:szCs w:val="18"/>
          <w:lang w:val="en-IN" w:eastAsia="en-IN"/>
        </w:rPr>
        <w:t>mysql</w:t>
      </w:r>
      <w:proofErr w:type="spellEnd"/>
      <w:r w:rsidRPr="00195516">
        <w:rPr>
          <w:rFonts w:ascii="Courier New" w:hAnsi="Courier New" w:cs="Courier New"/>
          <w:sz w:val="18"/>
          <w:szCs w:val="18"/>
          <w:lang w:val="en-IN" w:eastAsia="en-IN"/>
        </w:rPr>
        <w:t>/</w:t>
      </w:r>
      <w:proofErr w:type="spellStart"/>
      <w:r w:rsidRPr="00195516">
        <w:rPr>
          <w:rFonts w:ascii="Courier New" w:hAnsi="Courier New" w:cs="Courier New"/>
          <w:sz w:val="18"/>
          <w:szCs w:val="18"/>
          <w:lang w:val="en-IN" w:eastAsia="en-IN"/>
        </w:rPr>
        <w:t>mysql.sock</w:t>
      </w:r>
      <w:proofErr w:type="spellEnd"/>
      <w:r w:rsidRPr="00195516">
        <w:rPr>
          <w:rFonts w:ascii="Courier New" w:hAnsi="Courier New" w:cs="Courier New"/>
          <w:sz w:val="18"/>
          <w:szCs w:val="18"/>
          <w:lang w:val="en-IN" w:eastAsia="en-IN"/>
        </w:rPr>
        <w:t>' -&gt; '/var/run/</w:t>
      </w:r>
      <w:proofErr w:type="spellStart"/>
      <w:r w:rsidRPr="00195516">
        <w:rPr>
          <w:rFonts w:ascii="Courier New" w:hAnsi="Courier New" w:cs="Courier New"/>
          <w:sz w:val="18"/>
          <w:szCs w:val="18"/>
          <w:lang w:val="en-IN" w:eastAsia="en-IN"/>
        </w:rPr>
        <w:t>mysqld</w:t>
      </w:r>
      <w:proofErr w:type="spellEnd"/>
      <w:r w:rsidRPr="00195516">
        <w:rPr>
          <w:rFonts w:ascii="Courier New" w:hAnsi="Courier New" w:cs="Courier New"/>
          <w:sz w:val="18"/>
          <w:szCs w:val="18"/>
          <w:lang w:val="en-IN" w:eastAsia="en-IN"/>
        </w:rPr>
        <w:t>/</w:t>
      </w:r>
      <w:proofErr w:type="spellStart"/>
      <w:r w:rsidRPr="00195516">
        <w:rPr>
          <w:rFonts w:ascii="Courier New" w:hAnsi="Courier New" w:cs="Courier New"/>
          <w:sz w:val="18"/>
          <w:szCs w:val="18"/>
          <w:lang w:val="en-IN" w:eastAsia="en-IN"/>
        </w:rPr>
        <w:t>mysqld.sock</w:t>
      </w:r>
      <w:proofErr w:type="spellEnd"/>
      <w:r w:rsidRPr="00195516">
        <w:rPr>
          <w:rFonts w:ascii="Courier New" w:hAnsi="Courier New" w:cs="Courier New"/>
          <w:sz w:val="18"/>
          <w:szCs w:val="18"/>
          <w:lang w:val="en-IN" w:eastAsia="en-IN"/>
        </w:rPr>
        <w:t>'</w:t>
      </w:r>
    </w:p>
    <w:p w14:paraId="20878C91"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Warning: Unable to load '/</w:t>
      </w:r>
      <w:proofErr w:type="spellStart"/>
      <w:r w:rsidRPr="00195516">
        <w:rPr>
          <w:rFonts w:ascii="Courier New" w:hAnsi="Courier New" w:cs="Courier New"/>
          <w:sz w:val="18"/>
          <w:szCs w:val="18"/>
          <w:lang w:val="en-IN" w:eastAsia="en-IN"/>
        </w:rPr>
        <w:t>usr</w:t>
      </w:r>
      <w:proofErr w:type="spellEnd"/>
      <w:r w:rsidRPr="00195516">
        <w:rPr>
          <w:rFonts w:ascii="Courier New" w:hAnsi="Courier New" w:cs="Courier New"/>
          <w:sz w:val="18"/>
          <w:szCs w:val="18"/>
          <w:lang w:val="en-IN" w:eastAsia="en-IN"/>
        </w:rPr>
        <w:t>/share/</w:t>
      </w:r>
      <w:proofErr w:type="spellStart"/>
      <w:r w:rsidRPr="00195516">
        <w:rPr>
          <w:rFonts w:ascii="Courier New" w:hAnsi="Courier New" w:cs="Courier New"/>
          <w:sz w:val="18"/>
          <w:szCs w:val="18"/>
          <w:lang w:val="en-IN" w:eastAsia="en-IN"/>
        </w:rPr>
        <w:t>zoneinfo</w:t>
      </w:r>
      <w:proofErr w:type="spellEnd"/>
      <w:r w:rsidRPr="00195516">
        <w:rPr>
          <w:rFonts w:ascii="Courier New" w:hAnsi="Courier New" w:cs="Courier New"/>
          <w:sz w:val="18"/>
          <w:szCs w:val="18"/>
          <w:lang w:val="en-IN" w:eastAsia="en-IN"/>
        </w:rPr>
        <w:t>/iso3166.tab' as time zone. Skipping it.</w:t>
      </w:r>
    </w:p>
    <w:p w14:paraId="0B284A28"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Warning: Unable to load '/</w:t>
      </w:r>
      <w:proofErr w:type="spellStart"/>
      <w:r w:rsidRPr="00195516">
        <w:rPr>
          <w:rFonts w:ascii="Courier New" w:hAnsi="Courier New" w:cs="Courier New"/>
          <w:sz w:val="18"/>
          <w:szCs w:val="18"/>
          <w:lang w:val="en-IN" w:eastAsia="en-IN"/>
        </w:rPr>
        <w:t>usr</w:t>
      </w:r>
      <w:proofErr w:type="spellEnd"/>
      <w:r w:rsidRPr="00195516">
        <w:rPr>
          <w:rFonts w:ascii="Courier New" w:hAnsi="Courier New" w:cs="Courier New"/>
          <w:sz w:val="18"/>
          <w:szCs w:val="18"/>
          <w:lang w:val="en-IN" w:eastAsia="en-IN"/>
        </w:rPr>
        <w:t>/share/</w:t>
      </w:r>
      <w:proofErr w:type="spellStart"/>
      <w:r w:rsidRPr="00195516">
        <w:rPr>
          <w:rFonts w:ascii="Courier New" w:hAnsi="Courier New" w:cs="Courier New"/>
          <w:sz w:val="18"/>
          <w:szCs w:val="18"/>
          <w:lang w:val="en-IN" w:eastAsia="en-IN"/>
        </w:rPr>
        <w:t>zoneinfo</w:t>
      </w:r>
      <w:proofErr w:type="spellEnd"/>
      <w:r w:rsidRPr="00195516">
        <w:rPr>
          <w:rFonts w:ascii="Courier New" w:hAnsi="Courier New" w:cs="Courier New"/>
          <w:sz w:val="18"/>
          <w:szCs w:val="18"/>
          <w:lang w:val="en-IN" w:eastAsia="en-IN"/>
        </w:rPr>
        <w:t>/leap-</w:t>
      </w:r>
      <w:proofErr w:type="spellStart"/>
      <w:r w:rsidRPr="00195516">
        <w:rPr>
          <w:rFonts w:ascii="Courier New" w:hAnsi="Courier New" w:cs="Courier New"/>
          <w:sz w:val="18"/>
          <w:szCs w:val="18"/>
          <w:lang w:val="en-IN" w:eastAsia="en-IN"/>
        </w:rPr>
        <w:t>seconds.list</w:t>
      </w:r>
      <w:proofErr w:type="spellEnd"/>
      <w:r w:rsidRPr="00195516">
        <w:rPr>
          <w:rFonts w:ascii="Courier New" w:hAnsi="Courier New" w:cs="Courier New"/>
          <w:sz w:val="18"/>
          <w:szCs w:val="18"/>
          <w:lang w:val="en-IN" w:eastAsia="en-IN"/>
        </w:rPr>
        <w:t>' as time zone. Skipping it.</w:t>
      </w:r>
    </w:p>
    <w:p w14:paraId="23B18BD8"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Warning: Unable to load '/</w:t>
      </w:r>
      <w:proofErr w:type="spellStart"/>
      <w:r w:rsidRPr="00195516">
        <w:rPr>
          <w:rFonts w:ascii="Courier New" w:hAnsi="Courier New" w:cs="Courier New"/>
          <w:sz w:val="18"/>
          <w:szCs w:val="18"/>
          <w:lang w:val="en-IN" w:eastAsia="en-IN"/>
        </w:rPr>
        <w:t>usr</w:t>
      </w:r>
      <w:proofErr w:type="spellEnd"/>
      <w:r w:rsidRPr="00195516">
        <w:rPr>
          <w:rFonts w:ascii="Courier New" w:hAnsi="Courier New" w:cs="Courier New"/>
          <w:sz w:val="18"/>
          <w:szCs w:val="18"/>
          <w:lang w:val="en-IN" w:eastAsia="en-IN"/>
        </w:rPr>
        <w:t>/share/</w:t>
      </w:r>
      <w:proofErr w:type="spellStart"/>
      <w:r w:rsidRPr="00195516">
        <w:rPr>
          <w:rFonts w:ascii="Courier New" w:hAnsi="Courier New" w:cs="Courier New"/>
          <w:sz w:val="18"/>
          <w:szCs w:val="18"/>
          <w:lang w:val="en-IN" w:eastAsia="en-IN"/>
        </w:rPr>
        <w:t>zoneinfo</w:t>
      </w:r>
      <w:proofErr w:type="spellEnd"/>
      <w:r w:rsidRPr="00195516">
        <w:rPr>
          <w:rFonts w:ascii="Courier New" w:hAnsi="Courier New" w:cs="Courier New"/>
          <w:sz w:val="18"/>
          <w:szCs w:val="18"/>
          <w:lang w:val="en-IN" w:eastAsia="en-IN"/>
        </w:rPr>
        <w:t>/</w:t>
      </w:r>
      <w:proofErr w:type="spellStart"/>
      <w:r w:rsidRPr="00195516">
        <w:rPr>
          <w:rFonts w:ascii="Courier New" w:hAnsi="Courier New" w:cs="Courier New"/>
          <w:sz w:val="18"/>
          <w:szCs w:val="18"/>
          <w:lang w:val="en-IN" w:eastAsia="en-IN"/>
        </w:rPr>
        <w:t>leapseconds</w:t>
      </w:r>
      <w:proofErr w:type="spellEnd"/>
      <w:r w:rsidRPr="00195516">
        <w:rPr>
          <w:rFonts w:ascii="Courier New" w:hAnsi="Courier New" w:cs="Courier New"/>
          <w:sz w:val="18"/>
          <w:szCs w:val="18"/>
          <w:lang w:val="en-IN" w:eastAsia="en-IN"/>
        </w:rPr>
        <w:t>' as time zone. Skipping it.</w:t>
      </w:r>
    </w:p>
    <w:p w14:paraId="6D4E907E"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Warning: Unable to load '/</w:t>
      </w:r>
      <w:proofErr w:type="spellStart"/>
      <w:r w:rsidRPr="00195516">
        <w:rPr>
          <w:rFonts w:ascii="Courier New" w:hAnsi="Courier New" w:cs="Courier New"/>
          <w:sz w:val="18"/>
          <w:szCs w:val="18"/>
          <w:lang w:val="en-IN" w:eastAsia="en-IN"/>
        </w:rPr>
        <w:t>usr</w:t>
      </w:r>
      <w:proofErr w:type="spellEnd"/>
      <w:r w:rsidRPr="00195516">
        <w:rPr>
          <w:rFonts w:ascii="Courier New" w:hAnsi="Courier New" w:cs="Courier New"/>
          <w:sz w:val="18"/>
          <w:szCs w:val="18"/>
          <w:lang w:val="en-IN" w:eastAsia="en-IN"/>
        </w:rPr>
        <w:t>/share/</w:t>
      </w:r>
      <w:proofErr w:type="spellStart"/>
      <w:r w:rsidRPr="00195516">
        <w:rPr>
          <w:rFonts w:ascii="Courier New" w:hAnsi="Courier New" w:cs="Courier New"/>
          <w:sz w:val="18"/>
          <w:szCs w:val="18"/>
          <w:lang w:val="en-IN" w:eastAsia="en-IN"/>
        </w:rPr>
        <w:t>zoneinfo</w:t>
      </w:r>
      <w:proofErr w:type="spellEnd"/>
      <w:r w:rsidRPr="00195516">
        <w:rPr>
          <w:rFonts w:ascii="Courier New" w:hAnsi="Courier New" w:cs="Courier New"/>
          <w:sz w:val="18"/>
          <w:szCs w:val="18"/>
          <w:lang w:val="en-IN" w:eastAsia="en-IN"/>
        </w:rPr>
        <w:t>/</w:t>
      </w:r>
      <w:proofErr w:type="spellStart"/>
      <w:proofErr w:type="gramStart"/>
      <w:r w:rsidRPr="00195516">
        <w:rPr>
          <w:rFonts w:ascii="Courier New" w:hAnsi="Courier New" w:cs="Courier New"/>
          <w:sz w:val="18"/>
          <w:szCs w:val="18"/>
          <w:lang w:val="en-IN" w:eastAsia="en-IN"/>
        </w:rPr>
        <w:t>tzdata.zi</w:t>
      </w:r>
      <w:proofErr w:type="spellEnd"/>
      <w:proofErr w:type="gramEnd"/>
      <w:r w:rsidRPr="00195516">
        <w:rPr>
          <w:rFonts w:ascii="Courier New" w:hAnsi="Courier New" w:cs="Courier New"/>
          <w:sz w:val="18"/>
          <w:szCs w:val="18"/>
          <w:lang w:val="en-IN" w:eastAsia="en-IN"/>
        </w:rPr>
        <w:t>' as time zone. Skipping it.</w:t>
      </w:r>
    </w:p>
    <w:p w14:paraId="7A0A265C"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Warning: Unable to load '/</w:t>
      </w:r>
      <w:proofErr w:type="spellStart"/>
      <w:r w:rsidRPr="00195516">
        <w:rPr>
          <w:rFonts w:ascii="Courier New" w:hAnsi="Courier New" w:cs="Courier New"/>
          <w:sz w:val="18"/>
          <w:szCs w:val="18"/>
          <w:lang w:val="en-IN" w:eastAsia="en-IN"/>
        </w:rPr>
        <w:t>usr</w:t>
      </w:r>
      <w:proofErr w:type="spellEnd"/>
      <w:r w:rsidRPr="00195516">
        <w:rPr>
          <w:rFonts w:ascii="Courier New" w:hAnsi="Courier New" w:cs="Courier New"/>
          <w:sz w:val="18"/>
          <w:szCs w:val="18"/>
          <w:lang w:val="en-IN" w:eastAsia="en-IN"/>
        </w:rPr>
        <w:t>/share/</w:t>
      </w:r>
      <w:proofErr w:type="spellStart"/>
      <w:r w:rsidRPr="00195516">
        <w:rPr>
          <w:rFonts w:ascii="Courier New" w:hAnsi="Courier New" w:cs="Courier New"/>
          <w:sz w:val="18"/>
          <w:szCs w:val="18"/>
          <w:lang w:val="en-IN" w:eastAsia="en-IN"/>
        </w:rPr>
        <w:t>zoneinfo</w:t>
      </w:r>
      <w:proofErr w:type="spellEnd"/>
      <w:r w:rsidRPr="00195516">
        <w:rPr>
          <w:rFonts w:ascii="Courier New" w:hAnsi="Courier New" w:cs="Courier New"/>
          <w:sz w:val="18"/>
          <w:szCs w:val="18"/>
          <w:lang w:val="en-IN" w:eastAsia="en-IN"/>
        </w:rPr>
        <w:t>/</w:t>
      </w:r>
      <w:proofErr w:type="spellStart"/>
      <w:r w:rsidRPr="00195516">
        <w:rPr>
          <w:rFonts w:ascii="Courier New" w:hAnsi="Courier New" w:cs="Courier New"/>
          <w:sz w:val="18"/>
          <w:szCs w:val="18"/>
          <w:lang w:val="en-IN" w:eastAsia="en-IN"/>
        </w:rPr>
        <w:t>zone.tab</w:t>
      </w:r>
      <w:proofErr w:type="spellEnd"/>
      <w:r w:rsidRPr="00195516">
        <w:rPr>
          <w:rFonts w:ascii="Courier New" w:hAnsi="Courier New" w:cs="Courier New"/>
          <w:sz w:val="18"/>
          <w:szCs w:val="18"/>
          <w:lang w:val="en-IN" w:eastAsia="en-IN"/>
        </w:rPr>
        <w:t>' as time zone. Skipping it.</w:t>
      </w:r>
    </w:p>
    <w:p w14:paraId="726E8989"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Warning: Unable to load '/</w:t>
      </w:r>
      <w:proofErr w:type="spellStart"/>
      <w:r w:rsidRPr="00195516">
        <w:rPr>
          <w:rFonts w:ascii="Courier New" w:hAnsi="Courier New" w:cs="Courier New"/>
          <w:sz w:val="18"/>
          <w:szCs w:val="18"/>
          <w:lang w:val="en-IN" w:eastAsia="en-IN"/>
        </w:rPr>
        <w:t>usr</w:t>
      </w:r>
      <w:proofErr w:type="spellEnd"/>
      <w:r w:rsidRPr="00195516">
        <w:rPr>
          <w:rFonts w:ascii="Courier New" w:hAnsi="Courier New" w:cs="Courier New"/>
          <w:sz w:val="18"/>
          <w:szCs w:val="18"/>
          <w:lang w:val="en-IN" w:eastAsia="en-IN"/>
        </w:rPr>
        <w:t>/share/</w:t>
      </w:r>
      <w:proofErr w:type="spellStart"/>
      <w:r w:rsidRPr="00195516">
        <w:rPr>
          <w:rFonts w:ascii="Courier New" w:hAnsi="Courier New" w:cs="Courier New"/>
          <w:sz w:val="18"/>
          <w:szCs w:val="18"/>
          <w:lang w:val="en-IN" w:eastAsia="en-IN"/>
        </w:rPr>
        <w:t>zoneinfo</w:t>
      </w:r>
      <w:proofErr w:type="spellEnd"/>
      <w:r w:rsidRPr="00195516">
        <w:rPr>
          <w:rFonts w:ascii="Courier New" w:hAnsi="Courier New" w:cs="Courier New"/>
          <w:sz w:val="18"/>
          <w:szCs w:val="18"/>
          <w:lang w:val="en-IN" w:eastAsia="en-IN"/>
        </w:rPr>
        <w:t>/zone1970.tab' as time zone. Skipping it.</w:t>
      </w:r>
    </w:p>
    <w:p w14:paraId="159F3F30" w14:textId="77777777" w:rsidR="00195516" w:rsidRPr="00195516" w:rsidRDefault="00195516" w:rsidP="00195516">
      <w:pPr>
        <w:rPr>
          <w:rFonts w:ascii="Courier New" w:hAnsi="Courier New" w:cs="Courier New"/>
          <w:sz w:val="18"/>
          <w:szCs w:val="18"/>
          <w:lang w:val="en-IN" w:eastAsia="en-IN"/>
        </w:rPr>
      </w:pPr>
    </w:p>
    <w:p w14:paraId="1947D601"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 15:59:32+00:00 [Note] [</w:t>
      </w:r>
      <w:proofErr w:type="spellStart"/>
      <w:r w:rsidRPr="00195516">
        <w:rPr>
          <w:rFonts w:ascii="Courier New" w:hAnsi="Courier New" w:cs="Courier New"/>
          <w:sz w:val="18"/>
          <w:szCs w:val="18"/>
          <w:lang w:val="en-IN" w:eastAsia="en-IN"/>
        </w:rPr>
        <w:t>Entrypoint</w:t>
      </w:r>
      <w:proofErr w:type="spellEnd"/>
      <w:r w:rsidRPr="00195516">
        <w:rPr>
          <w:rFonts w:ascii="Courier New" w:hAnsi="Courier New" w:cs="Courier New"/>
          <w:sz w:val="18"/>
          <w:szCs w:val="18"/>
          <w:lang w:val="en-IN" w:eastAsia="en-IN"/>
        </w:rPr>
        <w:t>]: Stopping temporary server</w:t>
      </w:r>
    </w:p>
    <w:p w14:paraId="73E9955D"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lastRenderedPageBreak/>
        <w:t xml:space="preserve">2024-07-21T15:59:32.835818Z 10 [System] [MY-013172] [Server] Received SHUTDOWN from user root. Shutting down </w:t>
      </w:r>
      <w:proofErr w:type="spellStart"/>
      <w:r w:rsidRPr="00195516">
        <w:rPr>
          <w:rFonts w:ascii="Courier New" w:hAnsi="Courier New" w:cs="Courier New"/>
          <w:sz w:val="18"/>
          <w:szCs w:val="18"/>
          <w:lang w:val="en-IN" w:eastAsia="en-IN"/>
        </w:rPr>
        <w:t>mysqld</w:t>
      </w:r>
      <w:proofErr w:type="spellEnd"/>
      <w:r w:rsidRPr="00195516">
        <w:rPr>
          <w:rFonts w:ascii="Courier New" w:hAnsi="Courier New" w:cs="Courier New"/>
          <w:sz w:val="18"/>
          <w:szCs w:val="18"/>
          <w:lang w:val="en-IN" w:eastAsia="en-IN"/>
        </w:rPr>
        <w:t xml:space="preserve"> (Version: 9.0.0).</w:t>
      </w:r>
    </w:p>
    <w:p w14:paraId="6314090B"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2024-07-21T15:59:33.826132Z 0 [System] [MY-010910] [Server] /</w:t>
      </w:r>
      <w:proofErr w:type="spellStart"/>
      <w:r w:rsidRPr="00195516">
        <w:rPr>
          <w:rFonts w:ascii="Courier New" w:hAnsi="Courier New" w:cs="Courier New"/>
          <w:sz w:val="18"/>
          <w:szCs w:val="18"/>
          <w:lang w:val="en-IN" w:eastAsia="en-IN"/>
        </w:rPr>
        <w:t>usr</w:t>
      </w:r>
      <w:proofErr w:type="spellEnd"/>
      <w:r w:rsidRPr="00195516">
        <w:rPr>
          <w:rFonts w:ascii="Courier New" w:hAnsi="Courier New" w:cs="Courier New"/>
          <w:sz w:val="18"/>
          <w:szCs w:val="18"/>
          <w:lang w:val="en-IN" w:eastAsia="en-IN"/>
        </w:rPr>
        <w:t>/</w:t>
      </w:r>
      <w:proofErr w:type="spellStart"/>
      <w:r w:rsidRPr="00195516">
        <w:rPr>
          <w:rFonts w:ascii="Courier New" w:hAnsi="Courier New" w:cs="Courier New"/>
          <w:sz w:val="18"/>
          <w:szCs w:val="18"/>
          <w:lang w:val="en-IN" w:eastAsia="en-IN"/>
        </w:rPr>
        <w:t>sbin</w:t>
      </w:r>
      <w:proofErr w:type="spellEnd"/>
      <w:r w:rsidRPr="00195516">
        <w:rPr>
          <w:rFonts w:ascii="Courier New" w:hAnsi="Courier New" w:cs="Courier New"/>
          <w:sz w:val="18"/>
          <w:szCs w:val="18"/>
          <w:lang w:val="en-IN" w:eastAsia="en-IN"/>
        </w:rPr>
        <w:t>/</w:t>
      </w:r>
      <w:proofErr w:type="spellStart"/>
      <w:r w:rsidRPr="00195516">
        <w:rPr>
          <w:rFonts w:ascii="Courier New" w:hAnsi="Courier New" w:cs="Courier New"/>
          <w:sz w:val="18"/>
          <w:szCs w:val="18"/>
          <w:lang w:val="en-IN" w:eastAsia="en-IN"/>
        </w:rPr>
        <w:t>mysqld</w:t>
      </w:r>
      <w:proofErr w:type="spellEnd"/>
      <w:r w:rsidRPr="00195516">
        <w:rPr>
          <w:rFonts w:ascii="Courier New" w:hAnsi="Courier New" w:cs="Courier New"/>
          <w:sz w:val="18"/>
          <w:szCs w:val="18"/>
          <w:lang w:val="en-IN" w:eastAsia="en-IN"/>
        </w:rPr>
        <w:t>: Shutdown complete (</w:t>
      </w:r>
      <w:proofErr w:type="spellStart"/>
      <w:r w:rsidRPr="00195516">
        <w:rPr>
          <w:rFonts w:ascii="Courier New" w:hAnsi="Courier New" w:cs="Courier New"/>
          <w:sz w:val="18"/>
          <w:szCs w:val="18"/>
          <w:lang w:val="en-IN" w:eastAsia="en-IN"/>
        </w:rPr>
        <w:t>mysqld</w:t>
      </w:r>
      <w:proofErr w:type="spellEnd"/>
      <w:r w:rsidRPr="00195516">
        <w:rPr>
          <w:rFonts w:ascii="Courier New" w:hAnsi="Courier New" w:cs="Courier New"/>
          <w:sz w:val="18"/>
          <w:szCs w:val="18"/>
          <w:lang w:val="en-IN" w:eastAsia="en-IN"/>
        </w:rPr>
        <w:t xml:space="preserve"> 9.0.0</w:t>
      </w:r>
      <w:proofErr w:type="gramStart"/>
      <w:r w:rsidRPr="00195516">
        <w:rPr>
          <w:rFonts w:ascii="Courier New" w:hAnsi="Courier New" w:cs="Courier New"/>
          <w:sz w:val="18"/>
          <w:szCs w:val="18"/>
          <w:lang w:val="en-IN" w:eastAsia="en-IN"/>
        </w:rPr>
        <w:t>)  MySQL</w:t>
      </w:r>
      <w:proofErr w:type="gramEnd"/>
      <w:r w:rsidRPr="00195516">
        <w:rPr>
          <w:rFonts w:ascii="Courier New" w:hAnsi="Courier New" w:cs="Courier New"/>
          <w:sz w:val="18"/>
          <w:szCs w:val="18"/>
          <w:lang w:val="en-IN" w:eastAsia="en-IN"/>
        </w:rPr>
        <w:t xml:space="preserve"> Community Server - GPL.</w:t>
      </w:r>
    </w:p>
    <w:p w14:paraId="12ABD95E"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2024-07-21T15:59:33.826212Z 0 [System] [MY-015016] [Server] MySQL Server - end.</w:t>
      </w:r>
    </w:p>
    <w:p w14:paraId="65BEB3FA"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 15:59:33+00:00 [Note] [</w:t>
      </w:r>
      <w:proofErr w:type="spellStart"/>
      <w:r w:rsidRPr="00195516">
        <w:rPr>
          <w:rFonts w:ascii="Courier New" w:hAnsi="Courier New" w:cs="Courier New"/>
          <w:sz w:val="18"/>
          <w:szCs w:val="18"/>
          <w:lang w:val="en-IN" w:eastAsia="en-IN"/>
        </w:rPr>
        <w:t>Entrypoint</w:t>
      </w:r>
      <w:proofErr w:type="spellEnd"/>
      <w:r w:rsidRPr="00195516">
        <w:rPr>
          <w:rFonts w:ascii="Courier New" w:hAnsi="Courier New" w:cs="Courier New"/>
          <w:sz w:val="18"/>
          <w:szCs w:val="18"/>
          <w:lang w:val="en-IN" w:eastAsia="en-IN"/>
        </w:rPr>
        <w:t>]: Temporary server stopped</w:t>
      </w:r>
    </w:p>
    <w:p w14:paraId="600B6CF0" w14:textId="77777777" w:rsidR="00195516" w:rsidRPr="00195516" w:rsidRDefault="00195516" w:rsidP="00195516">
      <w:pPr>
        <w:rPr>
          <w:rFonts w:ascii="Courier New" w:hAnsi="Courier New" w:cs="Courier New"/>
          <w:sz w:val="18"/>
          <w:szCs w:val="18"/>
          <w:lang w:val="en-IN" w:eastAsia="en-IN"/>
        </w:rPr>
      </w:pPr>
    </w:p>
    <w:p w14:paraId="315F1B57"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 15:59:33+00:00 [Note] [</w:t>
      </w:r>
      <w:proofErr w:type="spellStart"/>
      <w:r w:rsidRPr="00195516">
        <w:rPr>
          <w:rFonts w:ascii="Courier New" w:hAnsi="Courier New" w:cs="Courier New"/>
          <w:sz w:val="18"/>
          <w:szCs w:val="18"/>
          <w:lang w:val="en-IN" w:eastAsia="en-IN"/>
        </w:rPr>
        <w:t>Entrypoint</w:t>
      </w:r>
      <w:proofErr w:type="spellEnd"/>
      <w:r w:rsidRPr="00195516">
        <w:rPr>
          <w:rFonts w:ascii="Courier New" w:hAnsi="Courier New" w:cs="Courier New"/>
          <w:sz w:val="18"/>
          <w:szCs w:val="18"/>
          <w:lang w:val="en-IN" w:eastAsia="en-IN"/>
        </w:rPr>
        <w:t xml:space="preserve">]: MySQL </w:t>
      </w:r>
      <w:proofErr w:type="spellStart"/>
      <w:r w:rsidRPr="00195516">
        <w:rPr>
          <w:rFonts w:ascii="Courier New" w:hAnsi="Courier New" w:cs="Courier New"/>
          <w:sz w:val="18"/>
          <w:szCs w:val="18"/>
          <w:lang w:val="en-IN" w:eastAsia="en-IN"/>
        </w:rPr>
        <w:t>init</w:t>
      </w:r>
      <w:proofErr w:type="spellEnd"/>
      <w:r w:rsidRPr="00195516">
        <w:rPr>
          <w:rFonts w:ascii="Courier New" w:hAnsi="Courier New" w:cs="Courier New"/>
          <w:sz w:val="18"/>
          <w:szCs w:val="18"/>
          <w:lang w:val="en-IN" w:eastAsia="en-IN"/>
        </w:rPr>
        <w:t xml:space="preserve"> process done. Ready for </w:t>
      </w:r>
      <w:proofErr w:type="spellStart"/>
      <w:r w:rsidRPr="00195516">
        <w:rPr>
          <w:rFonts w:ascii="Courier New" w:hAnsi="Courier New" w:cs="Courier New"/>
          <w:sz w:val="18"/>
          <w:szCs w:val="18"/>
          <w:lang w:val="en-IN" w:eastAsia="en-IN"/>
        </w:rPr>
        <w:t>start up</w:t>
      </w:r>
      <w:proofErr w:type="spellEnd"/>
      <w:r w:rsidRPr="00195516">
        <w:rPr>
          <w:rFonts w:ascii="Courier New" w:hAnsi="Courier New" w:cs="Courier New"/>
          <w:sz w:val="18"/>
          <w:szCs w:val="18"/>
          <w:lang w:val="en-IN" w:eastAsia="en-IN"/>
        </w:rPr>
        <w:t>.</w:t>
      </w:r>
    </w:p>
    <w:p w14:paraId="28A89E84" w14:textId="77777777" w:rsidR="00195516" w:rsidRPr="00195516" w:rsidRDefault="00195516" w:rsidP="00195516">
      <w:pPr>
        <w:rPr>
          <w:rFonts w:ascii="Courier New" w:hAnsi="Courier New" w:cs="Courier New"/>
          <w:sz w:val="18"/>
          <w:szCs w:val="18"/>
          <w:lang w:val="en-IN" w:eastAsia="en-IN"/>
        </w:rPr>
      </w:pPr>
    </w:p>
    <w:p w14:paraId="67D5F37C"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2024-07-21T15:59:33.850319Z 0 [System] [MY-015015] [Server] MySQL Server - start.</w:t>
      </w:r>
    </w:p>
    <w:p w14:paraId="15EACB78"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2024-07-21T15:59:34.027025Z 0 [System] [MY-010116] [Server] /</w:t>
      </w:r>
      <w:proofErr w:type="spellStart"/>
      <w:r w:rsidRPr="00195516">
        <w:rPr>
          <w:rFonts w:ascii="Courier New" w:hAnsi="Courier New" w:cs="Courier New"/>
          <w:sz w:val="18"/>
          <w:szCs w:val="18"/>
          <w:lang w:val="en-IN" w:eastAsia="en-IN"/>
        </w:rPr>
        <w:t>usr</w:t>
      </w:r>
      <w:proofErr w:type="spellEnd"/>
      <w:r w:rsidRPr="00195516">
        <w:rPr>
          <w:rFonts w:ascii="Courier New" w:hAnsi="Courier New" w:cs="Courier New"/>
          <w:sz w:val="18"/>
          <w:szCs w:val="18"/>
          <w:lang w:val="en-IN" w:eastAsia="en-IN"/>
        </w:rPr>
        <w:t>/</w:t>
      </w:r>
      <w:proofErr w:type="spellStart"/>
      <w:r w:rsidRPr="00195516">
        <w:rPr>
          <w:rFonts w:ascii="Courier New" w:hAnsi="Courier New" w:cs="Courier New"/>
          <w:sz w:val="18"/>
          <w:szCs w:val="18"/>
          <w:lang w:val="en-IN" w:eastAsia="en-IN"/>
        </w:rPr>
        <w:t>sbin</w:t>
      </w:r>
      <w:proofErr w:type="spellEnd"/>
      <w:r w:rsidRPr="00195516">
        <w:rPr>
          <w:rFonts w:ascii="Courier New" w:hAnsi="Courier New" w:cs="Courier New"/>
          <w:sz w:val="18"/>
          <w:szCs w:val="18"/>
          <w:lang w:val="en-IN" w:eastAsia="en-IN"/>
        </w:rPr>
        <w:t>/</w:t>
      </w:r>
      <w:proofErr w:type="spellStart"/>
      <w:r w:rsidRPr="00195516">
        <w:rPr>
          <w:rFonts w:ascii="Courier New" w:hAnsi="Courier New" w:cs="Courier New"/>
          <w:sz w:val="18"/>
          <w:szCs w:val="18"/>
          <w:lang w:val="en-IN" w:eastAsia="en-IN"/>
        </w:rPr>
        <w:t>mysqld</w:t>
      </w:r>
      <w:proofErr w:type="spellEnd"/>
      <w:r w:rsidRPr="00195516">
        <w:rPr>
          <w:rFonts w:ascii="Courier New" w:hAnsi="Courier New" w:cs="Courier New"/>
          <w:sz w:val="18"/>
          <w:szCs w:val="18"/>
          <w:lang w:val="en-IN" w:eastAsia="en-IN"/>
        </w:rPr>
        <w:t xml:space="preserve"> (</w:t>
      </w:r>
      <w:proofErr w:type="spellStart"/>
      <w:r w:rsidRPr="00195516">
        <w:rPr>
          <w:rFonts w:ascii="Courier New" w:hAnsi="Courier New" w:cs="Courier New"/>
          <w:sz w:val="18"/>
          <w:szCs w:val="18"/>
          <w:lang w:val="en-IN" w:eastAsia="en-IN"/>
        </w:rPr>
        <w:t>mysqld</w:t>
      </w:r>
      <w:proofErr w:type="spellEnd"/>
      <w:r w:rsidRPr="00195516">
        <w:rPr>
          <w:rFonts w:ascii="Courier New" w:hAnsi="Courier New" w:cs="Courier New"/>
          <w:sz w:val="18"/>
          <w:szCs w:val="18"/>
          <w:lang w:val="en-IN" w:eastAsia="en-IN"/>
        </w:rPr>
        <w:t xml:space="preserve"> 9.0.0) starting as process 1</w:t>
      </w:r>
    </w:p>
    <w:p w14:paraId="6B8C71E3"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2024-07-21T15:59:34.032494Z 1 [System] [MY-013576] [</w:t>
      </w:r>
      <w:proofErr w:type="spellStart"/>
      <w:r w:rsidRPr="00195516">
        <w:rPr>
          <w:rFonts w:ascii="Courier New" w:hAnsi="Courier New" w:cs="Courier New"/>
          <w:sz w:val="18"/>
          <w:szCs w:val="18"/>
          <w:lang w:val="en-IN" w:eastAsia="en-IN"/>
        </w:rPr>
        <w:t>InnoDB</w:t>
      </w:r>
      <w:proofErr w:type="spellEnd"/>
      <w:r w:rsidRPr="00195516">
        <w:rPr>
          <w:rFonts w:ascii="Courier New" w:hAnsi="Courier New" w:cs="Courier New"/>
          <w:sz w:val="18"/>
          <w:szCs w:val="18"/>
          <w:lang w:val="en-IN" w:eastAsia="en-IN"/>
        </w:rPr>
        <w:t xml:space="preserve">] </w:t>
      </w:r>
      <w:proofErr w:type="spellStart"/>
      <w:r w:rsidRPr="00195516">
        <w:rPr>
          <w:rFonts w:ascii="Courier New" w:hAnsi="Courier New" w:cs="Courier New"/>
          <w:sz w:val="18"/>
          <w:szCs w:val="18"/>
          <w:lang w:val="en-IN" w:eastAsia="en-IN"/>
        </w:rPr>
        <w:t>InnoDB</w:t>
      </w:r>
      <w:proofErr w:type="spellEnd"/>
      <w:r w:rsidRPr="00195516">
        <w:rPr>
          <w:rFonts w:ascii="Courier New" w:hAnsi="Courier New" w:cs="Courier New"/>
          <w:sz w:val="18"/>
          <w:szCs w:val="18"/>
          <w:lang w:val="en-IN" w:eastAsia="en-IN"/>
        </w:rPr>
        <w:t xml:space="preserve"> initialization has started.</w:t>
      </w:r>
    </w:p>
    <w:p w14:paraId="05FA139F"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2024-07-21T15:59:34.171669Z 1 [System] [MY-013577] [</w:t>
      </w:r>
      <w:proofErr w:type="spellStart"/>
      <w:r w:rsidRPr="00195516">
        <w:rPr>
          <w:rFonts w:ascii="Courier New" w:hAnsi="Courier New" w:cs="Courier New"/>
          <w:sz w:val="18"/>
          <w:szCs w:val="18"/>
          <w:lang w:val="en-IN" w:eastAsia="en-IN"/>
        </w:rPr>
        <w:t>InnoDB</w:t>
      </w:r>
      <w:proofErr w:type="spellEnd"/>
      <w:r w:rsidRPr="00195516">
        <w:rPr>
          <w:rFonts w:ascii="Courier New" w:hAnsi="Courier New" w:cs="Courier New"/>
          <w:sz w:val="18"/>
          <w:szCs w:val="18"/>
          <w:lang w:val="en-IN" w:eastAsia="en-IN"/>
        </w:rPr>
        <w:t xml:space="preserve">] </w:t>
      </w:r>
      <w:proofErr w:type="spellStart"/>
      <w:r w:rsidRPr="00195516">
        <w:rPr>
          <w:rFonts w:ascii="Courier New" w:hAnsi="Courier New" w:cs="Courier New"/>
          <w:sz w:val="18"/>
          <w:szCs w:val="18"/>
          <w:lang w:val="en-IN" w:eastAsia="en-IN"/>
        </w:rPr>
        <w:t>InnoDB</w:t>
      </w:r>
      <w:proofErr w:type="spellEnd"/>
      <w:r w:rsidRPr="00195516">
        <w:rPr>
          <w:rFonts w:ascii="Courier New" w:hAnsi="Courier New" w:cs="Courier New"/>
          <w:sz w:val="18"/>
          <w:szCs w:val="18"/>
          <w:lang w:val="en-IN" w:eastAsia="en-IN"/>
        </w:rPr>
        <w:t xml:space="preserve"> initialization has ended.</w:t>
      </w:r>
    </w:p>
    <w:p w14:paraId="65CF5B81"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 xml:space="preserve">2024-07-21T15:59:34.303989Z 0 [Warning] [MY-010068] [Server] CA certificate </w:t>
      </w:r>
      <w:proofErr w:type="spellStart"/>
      <w:r w:rsidRPr="00195516">
        <w:rPr>
          <w:rFonts w:ascii="Courier New" w:hAnsi="Courier New" w:cs="Courier New"/>
          <w:sz w:val="18"/>
          <w:szCs w:val="18"/>
          <w:lang w:val="en-IN" w:eastAsia="en-IN"/>
        </w:rPr>
        <w:t>ca.pem</w:t>
      </w:r>
      <w:proofErr w:type="spellEnd"/>
      <w:r w:rsidRPr="00195516">
        <w:rPr>
          <w:rFonts w:ascii="Courier New" w:hAnsi="Courier New" w:cs="Courier New"/>
          <w:sz w:val="18"/>
          <w:szCs w:val="18"/>
          <w:lang w:val="en-IN" w:eastAsia="en-IN"/>
        </w:rPr>
        <w:t xml:space="preserve"> is </w:t>
      </w:r>
      <w:proofErr w:type="spellStart"/>
      <w:r w:rsidRPr="00195516">
        <w:rPr>
          <w:rFonts w:ascii="Courier New" w:hAnsi="Courier New" w:cs="Courier New"/>
          <w:sz w:val="18"/>
          <w:szCs w:val="18"/>
          <w:lang w:val="en-IN" w:eastAsia="en-IN"/>
        </w:rPr>
        <w:t>self signed</w:t>
      </w:r>
      <w:proofErr w:type="spellEnd"/>
      <w:r w:rsidRPr="00195516">
        <w:rPr>
          <w:rFonts w:ascii="Courier New" w:hAnsi="Courier New" w:cs="Courier New"/>
          <w:sz w:val="18"/>
          <w:szCs w:val="18"/>
          <w:lang w:val="en-IN" w:eastAsia="en-IN"/>
        </w:rPr>
        <w:t>.</w:t>
      </w:r>
    </w:p>
    <w:p w14:paraId="5EF64C29"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 xml:space="preserve">2024-07-21T15:59:34.304030Z 0 [System] [MY-013602] [Server] Channel </w:t>
      </w:r>
      <w:proofErr w:type="spellStart"/>
      <w:r w:rsidRPr="00195516">
        <w:rPr>
          <w:rFonts w:ascii="Courier New" w:hAnsi="Courier New" w:cs="Courier New"/>
          <w:sz w:val="18"/>
          <w:szCs w:val="18"/>
          <w:lang w:val="en-IN" w:eastAsia="en-IN"/>
        </w:rPr>
        <w:t>mysql_main</w:t>
      </w:r>
      <w:proofErr w:type="spellEnd"/>
      <w:r w:rsidRPr="00195516">
        <w:rPr>
          <w:rFonts w:ascii="Courier New" w:hAnsi="Courier New" w:cs="Courier New"/>
          <w:sz w:val="18"/>
          <w:szCs w:val="18"/>
          <w:lang w:val="en-IN" w:eastAsia="en-IN"/>
        </w:rPr>
        <w:t xml:space="preserve"> configured to support TLS. Encrypted connections are now supported for this channel.</w:t>
      </w:r>
    </w:p>
    <w:p w14:paraId="29D4BB1B"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2024-07-21T15:59:34.306425Z 0 [Warning] [MY-011810] [Server] Insecure configuration for --</w:t>
      </w:r>
      <w:proofErr w:type="spellStart"/>
      <w:r w:rsidRPr="00195516">
        <w:rPr>
          <w:rFonts w:ascii="Courier New" w:hAnsi="Courier New" w:cs="Courier New"/>
          <w:sz w:val="18"/>
          <w:szCs w:val="18"/>
          <w:lang w:val="en-IN" w:eastAsia="en-IN"/>
        </w:rPr>
        <w:t>pid</w:t>
      </w:r>
      <w:proofErr w:type="spellEnd"/>
      <w:r w:rsidRPr="00195516">
        <w:rPr>
          <w:rFonts w:ascii="Courier New" w:hAnsi="Courier New" w:cs="Courier New"/>
          <w:sz w:val="18"/>
          <w:szCs w:val="18"/>
          <w:lang w:val="en-IN" w:eastAsia="en-IN"/>
        </w:rPr>
        <w:t>-file: Location '/var/run/</w:t>
      </w:r>
      <w:proofErr w:type="spellStart"/>
      <w:r w:rsidRPr="00195516">
        <w:rPr>
          <w:rFonts w:ascii="Courier New" w:hAnsi="Courier New" w:cs="Courier New"/>
          <w:sz w:val="18"/>
          <w:szCs w:val="18"/>
          <w:lang w:val="en-IN" w:eastAsia="en-IN"/>
        </w:rPr>
        <w:t>mysqld</w:t>
      </w:r>
      <w:proofErr w:type="spellEnd"/>
      <w:r w:rsidRPr="00195516">
        <w:rPr>
          <w:rFonts w:ascii="Courier New" w:hAnsi="Courier New" w:cs="Courier New"/>
          <w:sz w:val="18"/>
          <w:szCs w:val="18"/>
          <w:lang w:val="en-IN" w:eastAsia="en-IN"/>
        </w:rPr>
        <w:t>' in the path is accessible to all OS users. Consider choosing a different directory.</w:t>
      </w:r>
    </w:p>
    <w:p w14:paraId="611AB819"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 xml:space="preserve">2024-07-21T15:59:34.323433Z 0 [System] [MY-011323] [Server] X Plugin ready for connections. Bind-address: </w:t>
      </w:r>
      <w:proofErr w:type="gramStart"/>
      <w:r w:rsidRPr="00195516">
        <w:rPr>
          <w:rFonts w:ascii="Courier New" w:hAnsi="Courier New" w:cs="Courier New"/>
          <w:sz w:val="18"/>
          <w:szCs w:val="18"/>
          <w:lang w:val="en-IN" w:eastAsia="en-IN"/>
        </w:rPr>
        <w:t>'::</w:t>
      </w:r>
      <w:proofErr w:type="gramEnd"/>
      <w:r w:rsidRPr="00195516">
        <w:rPr>
          <w:rFonts w:ascii="Courier New" w:hAnsi="Courier New" w:cs="Courier New"/>
          <w:sz w:val="18"/>
          <w:szCs w:val="18"/>
          <w:lang w:val="en-IN" w:eastAsia="en-IN"/>
        </w:rPr>
        <w:t>' port: 33060, socket: /var/run/</w:t>
      </w:r>
      <w:proofErr w:type="spellStart"/>
      <w:r w:rsidRPr="00195516">
        <w:rPr>
          <w:rFonts w:ascii="Courier New" w:hAnsi="Courier New" w:cs="Courier New"/>
          <w:sz w:val="18"/>
          <w:szCs w:val="18"/>
          <w:lang w:val="en-IN" w:eastAsia="en-IN"/>
        </w:rPr>
        <w:t>mysqld</w:t>
      </w:r>
      <w:proofErr w:type="spellEnd"/>
      <w:r w:rsidRPr="00195516">
        <w:rPr>
          <w:rFonts w:ascii="Courier New" w:hAnsi="Courier New" w:cs="Courier New"/>
          <w:sz w:val="18"/>
          <w:szCs w:val="18"/>
          <w:lang w:val="en-IN" w:eastAsia="en-IN"/>
        </w:rPr>
        <w:t>/</w:t>
      </w:r>
      <w:proofErr w:type="spellStart"/>
      <w:r w:rsidRPr="00195516">
        <w:rPr>
          <w:rFonts w:ascii="Courier New" w:hAnsi="Courier New" w:cs="Courier New"/>
          <w:sz w:val="18"/>
          <w:szCs w:val="18"/>
          <w:lang w:val="en-IN" w:eastAsia="en-IN"/>
        </w:rPr>
        <w:t>mysqlx.sock</w:t>
      </w:r>
      <w:proofErr w:type="spellEnd"/>
    </w:p>
    <w:p w14:paraId="59158740"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2024-07-21T15:59:34.323459Z 0 [System] [MY-010931] [Server] /</w:t>
      </w:r>
      <w:proofErr w:type="spellStart"/>
      <w:r w:rsidRPr="00195516">
        <w:rPr>
          <w:rFonts w:ascii="Courier New" w:hAnsi="Courier New" w:cs="Courier New"/>
          <w:sz w:val="18"/>
          <w:szCs w:val="18"/>
          <w:lang w:val="en-IN" w:eastAsia="en-IN"/>
        </w:rPr>
        <w:t>usr</w:t>
      </w:r>
      <w:proofErr w:type="spellEnd"/>
      <w:r w:rsidRPr="00195516">
        <w:rPr>
          <w:rFonts w:ascii="Courier New" w:hAnsi="Courier New" w:cs="Courier New"/>
          <w:sz w:val="18"/>
          <w:szCs w:val="18"/>
          <w:lang w:val="en-IN" w:eastAsia="en-IN"/>
        </w:rPr>
        <w:t>/</w:t>
      </w:r>
      <w:proofErr w:type="spellStart"/>
      <w:r w:rsidRPr="00195516">
        <w:rPr>
          <w:rFonts w:ascii="Courier New" w:hAnsi="Courier New" w:cs="Courier New"/>
          <w:sz w:val="18"/>
          <w:szCs w:val="18"/>
          <w:lang w:val="en-IN" w:eastAsia="en-IN"/>
        </w:rPr>
        <w:t>sbin</w:t>
      </w:r>
      <w:proofErr w:type="spellEnd"/>
      <w:r w:rsidRPr="00195516">
        <w:rPr>
          <w:rFonts w:ascii="Courier New" w:hAnsi="Courier New" w:cs="Courier New"/>
          <w:sz w:val="18"/>
          <w:szCs w:val="18"/>
          <w:lang w:val="en-IN" w:eastAsia="en-IN"/>
        </w:rPr>
        <w:t>/</w:t>
      </w:r>
      <w:proofErr w:type="spellStart"/>
      <w:r w:rsidRPr="00195516">
        <w:rPr>
          <w:rFonts w:ascii="Courier New" w:hAnsi="Courier New" w:cs="Courier New"/>
          <w:sz w:val="18"/>
          <w:szCs w:val="18"/>
          <w:lang w:val="en-IN" w:eastAsia="en-IN"/>
        </w:rPr>
        <w:t>mysqld</w:t>
      </w:r>
      <w:proofErr w:type="spellEnd"/>
      <w:r w:rsidRPr="00195516">
        <w:rPr>
          <w:rFonts w:ascii="Courier New" w:hAnsi="Courier New" w:cs="Courier New"/>
          <w:sz w:val="18"/>
          <w:szCs w:val="18"/>
          <w:lang w:val="en-IN" w:eastAsia="en-IN"/>
        </w:rPr>
        <w:t>: ready for connections. Version: '9.0.0</w:t>
      </w:r>
      <w:proofErr w:type="gramStart"/>
      <w:r w:rsidRPr="00195516">
        <w:rPr>
          <w:rFonts w:ascii="Courier New" w:hAnsi="Courier New" w:cs="Courier New"/>
          <w:sz w:val="18"/>
          <w:szCs w:val="18"/>
          <w:lang w:val="en-IN" w:eastAsia="en-IN"/>
        </w:rPr>
        <w:t>'  socket</w:t>
      </w:r>
      <w:proofErr w:type="gramEnd"/>
      <w:r w:rsidRPr="00195516">
        <w:rPr>
          <w:rFonts w:ascii="Courier New" w:hAnsi="Courier New" w:cs="Courier New"/>
          <w:sz w:val="18"/>
          <w:szCs w:val="18"/>
          <w:lang w:val="en-IN" w:eastAsia="en-IN"/>
        </w:rPr>
        <w:t>: '/var/run/</w:t>
      </w:r>
      <w:proofErr w:type="spellStart"/>
      <w:r w:rsidRPr="00195516">
        <w:rPr>
          <w:rFonts w:ascii="Courier New" w:hAnsi="Courier New" w:cs="Courier New"/>
          <w:sz w:val="18"/>
          <w:szCs w:val="18"/>
          <w:lang w:val="en-IN" w:eastAsia="en-IN"/>
        </w:rPr>
        <w:t>mysqld</w:t>
      </w:r>
      <w:proofErr w:type="spellEnd"/>
      <w:r w:rsidRPr="00195516">
        <w:rPr>
          <w:rFonts w:ascii="Courier New" w:hAnsi="Courier New" w:cs="Courier New"/>
          <w:sz w:val="18"/>
          <w:szCs w:val="18"/>
          <w:lang w:val="en-IN" w:eastAsia="en-IN"/>
        </w:rPr>
        <w:t>/</w:t>
      </w:r>
      <w:proofErr w:type="spellStart"/>
      <w:r w:rsidRPr="00195516">
        <w:rPr>
          <w:rFonts w:ascii="Courier New" w:hAnsi="Courier New" w:cs="Courier New"/>
          <w:sz w:val="18"/>
          <w:szCs w:val="18"/>
          <w:lang w:val="en-IN" w:eastAsia="en-IN"/>
        </w:rPr>
        <w:t>mysqld.sock</w:t>
      </w:r>
      <w:proofErr w:type="spellEnd"/>
      <w:r w:rsidRPr="00195516">
        <w:rPr>
          <w:rFonts w:ascii="Courier New" w:hAnsi="Courier New" w:cs="Courier New"/>
          <w:sz w:val="18"/>
          <w:szCs w:val="18"/>
          <w:lang w:val="en-IN" w:eastAsia="en-IN"/>
        </w:rPr>
        <w:t>'  port: 3306  MySQL Community Server - GPL.</w:t>
      </w:r>
    </w:p>
    <w:p w14:paraId="29F278DE" w14:textId="77777777" w:rsidR="00195516" w:rsidRPr="00195516" w:rsidRDefault="00195516" w:rsidP="00195516">
      <w:pPr>
        <w:rPr>
          <w:rFonts w:ascii="Courier New" w:hAnsi="Courier New" w:cs="Courier New"/>
          <w:sz w:val="18"/>
          <w:szCs w:val="18"/>
          <w:lang w:val="en-IN" w:eastAsia="en-IN"/>
        </w:rPr>
      </w:pPr>
    </w:p>
    <w:p w14:paraId="5613B596"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 xml:space="preserve">2024-07-21T16:05:16.505164Z 0 [System] [MY-013172] [Server] Received SHUTDOWN from user &lt;via user signal&gt;. Shutting down </w:t>
      </w:r>
      <w:proofErr w:type="spellStart"/>
      <w:r w:rsidRPr="00195516">
        <w:rPr>
          <w:rFonts w:ascii="Courier New" w:hAnsi="Courier New" w:cs="Courier New"/>
          <w:sz w:val="18"/>
          <w:szCs w:val="18"/>
          <w:lang w:val="en-IN" w:eastAsia="en-IN"/>
        </w:rPr>
        <w:t>mysqld</w:t>
      </w:r>
      <w:proofErr w:type="spellEnd"/>
      <w:r w:rsidRPr="00195516">
        <w:rPr>
          <w:rFonts w:ascii="Courier New" w:hAnsi="Courier New" w:cs="Courier New"/>
          <w:sz w:val="18"/>
          <w:szCs w:val="18"/>
          <w:lang w:val="en-IN" w:eastAsia="en-IN"/>
        </w:rPr>
        <w:t xml:space="preserve"> (Version: 9.0.0).</w:t>
      </w:r>
    </w:p>
    <w:p w14:paraId="4D2A2CA2"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2024-07-21T16:05:17.764934Z 0 [System] [MY-010910] [Server] /</w:t>
      </w:r>
      <w:proofErr w:type="spellStart"/>
      <w:r w:rsidRPr="00195516">
        <w:rPr>
          <w:rFonts w:ascii="Courier New" w:hAnsi="Courier New" w:cs="Courier New"/>
          <w:sz w:val="18"/>
          <w:szCs w:val="18"/>
          <w:lang w:val="en-IN" w:eastAsia="en-IN"/>
        </w:rPr>
        <w:t>usr</w:t>
      </w:r>
      <w:proofErr w:type="spellEnd"/>
      <w:r w:rsidRPr="00195516">
        <w:rPr>
          <w:rFonts w:ascii="Courier New" w:hAnsi="Courier New" w:cs="Courier New"/>
          <w:sz w:val="18"/>
          <w:szCs w:val="18"/>
          <w:lang w:val="en-IN" w:eastAsia="en-IN"/>
        </w:rPr>
        <w:t>/</w:t>
      </w:r>
      <w:proofErr w:type="spellStart"/>
      <w:r w:rsidRPr="00195516">
        <w:rPr>
          <w:rFonts w:ascii="Courier New" w:hAnsi="Courier New" w:cs="Courier New"/>
          <w:sz w:val="18"/>
          <w:szCs w:val="18"/>
          <w:lang w:val="en-IN" w:eastAsia="en-IN"/>
        </w:rPr>
        <w:t>sbin</w:t>
      </w:r>
      <w:proofErr w:type="spellEnd"/>
      <w:r w:rsidRPr="00195516">
        <w:rPr>
          <w:rFonts w:ascii="Courier New" w:hAnsi="Courier New" w:cs="Courier New"/>
          <w:sz w:val="18"/>
          <w:szCs w:val="18"/>
          <w:lang w:val="en-IN" w:eastAsia="en-IN"/>
        </w:rPr>
        <w:t>/</w:t>
      </w:r>
      <w:proofErr w:type="spellStart"/>
      <w:r w:rsidRPr="00195516">
        <w:rPr>
          <w:rFonts w:ascii="Courier New" w:hAnsi="Courier New" w:cs="Courier New"/>
          <w:sz w:val="18"/>
          <w:szCs w:val="18"/>
          <w:lang w:val="en-IN" w:eastAsia="en-IN"/>
        </w:rPr>
        <w:t>mysqld</w:t>
      </w:r>
      <w:proofErr w:type="spellEnd"/>
      <w:r w:rsidRPr="00195516">
        <w:rPr>
          <w:rFonts w:ascii="Courier New" w:hAnsi="Courier New" w:cs="Courier New"/>
          <w:sz w:val="18"/>
          <w:szCs w:val="18"/>
          <w:lang w:val="en-IN" w:eastAsia="en-IN"/>
        </w:rPr>
        <w:t>: Shutdown complete (</w:t>
      </w:r>
      <w:proofErr w:type="spellStart"/>
      <w:r w:rsidRPr="00195516">
        <w:rPr>
          <w:rFonts w:ascii="Courier New" w:hAnsi="Courier New" w:cs="Courier New"/>
          <w:sz w:val="18"/>
          <w:szCs w:val="18"/>
          <w:lang w:val="en-IN" w:eastAsia="en-IN"/>
        </w:rPr>
        <w:t>mysqld</w:t>
      </w:r>
      <w:proofErr w:type="spellEnd"/>
      <w:r w:rsidRPr="00195516">
        <w:rPr>
          <w:rFonts w:ascii="Courier New" w:hAnsi="Courier New" w:cs="Courier New"/>
          <w:sz w:val="18"/>
          <w:szCs w:val="18"/>
          <w:lang w:val="en-IN" w:eastAsia="en-IN"/>
        </w:rPr>
        <w:t xml:space="preserve"> 9.0.0</w:t>
      </w:r>
      <w:proofErr w:type="gramStart"/>
      <w:r w:rsidRPr="00195516">
        <w:rPr>
          <w:rFonts w:ascii="Courier New" w:hAnsi="Courier New" w:cs="Courier New"/>
          <w:sz w:val="18"/>
          <w:szCs w:val="18"/>
          <w:lang w:val="en-IN" w:eastAsia="en-IN"/>
        </w:rPr>
        <w:t>)  MySQL</w:t>
      </w:r>
      <w:proofErr w:type="gramEnd"/>
      <w:r w:rsidRPr="00195516">
        <w:rPr>
          <w:rFonts w:ascii="Courier New" w:hAnsi="Courier New" w:cs="Courier New"/>
          <w:sz w:val="18"/>
          <w:szCs w:val="18"/>
          <w:lang w:val="en-IN" w:eastAsia="en-IN"/>
        </w:rPr>
        <w:t xml:space="preserve"> Community Server - GPL.</w:t>
      </w:r>
    </w:p>
    <w:p w14:paraId="65FF2754" w14:textId="77777777" w:rsidR="00195516" w:rsidRPr="00195516" w:rsidRDefault="00195516" w:rsidP="00195516">
      <w:pPr>
        <w:rPr>
          <w:rFonts w:ascii="Courier New" w:hAnsi="Courier New" w:cs="Courier New"/>
          <w:sz w:val="18"/>
          <w:szCs w:val="18"/>
          <w:lang w:val="en-IN" w:eastAsia="en-IN"/>
        </w:rPr>
      </w:pPr>
      <w:r w:rsidRPr="00195516">
        <w:rPr>
          <w:rFonts w:ascii="Courier New" w:hAnsi="Courier New" w:cs="Courier New"/>
          <w:sz w:val="18"/>
          <w:szCs w:val="18"/>
          <w:lang w:val="en-IN" w:eastAsia="en-IN"/>
        </w:rPr>
        <w:t>2024-07-21T16:05:17.764966Z 0 [System] [MY-015016] [Server] MySQL Server - end.</w:t>
      </w:r>
    </w:p>
    <w:p w14:paraId="0894B19D" w14:textId="77777777" w:rsidR="00195516" w:rsidRPr="00195516" w:rsidRDefault="00195516" w:rsidP="00195516">
      <w:pPr>
        <w:rPr>
          <w:rFonts w:ascii="Courier New" w:hAnsi="Courier New" w:cs="Courier New"/>
          <w:sz w:val="18"/>
          <w:szCs w:val="18"/>
          <w:lang w:val="en-IN" w:eastAsia="en-IN"/>
        </w:rPr>
      </w:pPr>
      <w:proofErr w:type="spellStart"/>
      <w:r w:rsidRPr="00195516">
        <w:rPr>
          <w:rFonts w:ascii="Courier New" w:hAnsi="Courier New" w:cs="Courier New"/>
          <w:sz w:val="18"/>
          <w:szCs w:val="18"/>
          <w:lang w:val="en-IN" w:eastAsia="en-IN"/>
        </w:rPr>
        <w:t>chetan@Chaitanya-</w:t>
      </w:r>
      <w:proofErr w:type="gramStart"/>
      <w:r w:rsidRPr="00195516">
        <w:rPr>
          <w:rFonts w:ascii="Courier New" w:hAnsi="Courier New" w:cs="Courier New"/>
          <w:sz w:val="18"/>
          <w:szCs w:val="18"/>
          <w:lang w:val="en-IN" w:eastAsia="en-IN"/>
        </w:rPr>
        <w:t>Raj</w:t>
      </w:r>
      <w:proofErr w:type="spellEnd"/>
      <w:r w:rsidRPr="00195516">
        <w:rPr>
          <w:rFonts w:ascii="Courier New" w:hAnsi="Courier New" w:cs="Courier New"/>
          <w:sz w:val="18"/>
          <w:szCs w:val="18"/>
          <w:lang w:val="en-IN" w:eastAsia="en-IN"/>
        </w:rPr>
        <w:t>:~</w:t>
      </w:r>
      <w:proofErr w:type="gramEnd"/>
      <w:r w:rsidRPr="00195516">
        <w:rPr>
          <w:rFonts w:ascii="Courier New" w:hAnsi="Courier New" w:cs="Courier New"/>
          <w:sz w:val="18"/>
          <w:szCs w:val="18"/>
          <w:lang w:val="en-IN" w:eastAsia="en-IN"/>
        </w:rPr>
        <w:t>/docker$</w:t>
      </w:r>
    </w:p>
    <w:p w14:paraId="764952B9" w14:textId="4B6E7D52" w:rsidR="00195516" w:rsidRDefault="00195516" w:rsidP="00195516">
      <w:pPr>
        <w:rPr>
          <w:rFonts w:ascii="Courier New" w:hAnsi="Courier New" w:cs="Courier New"/>
          <w:sz w:val="18"/>
          <w:szCs w:val="18"/>
          <w:lang w:val="en-IN" w:eastAsia="en-IN"/>
        </w:rPr>
      </w:pPr>
      <w:proofErr w:type="spellStart"/>
      <w:r w:rsidRPr="00195516">
        <w:rPr>
          <w:rFonts w:ascii="Courier New" w:hAnsi="Courier New" w:cs="Courier New"/>
          <w:sz w:val="18"/>
          <w:szCs w:val="18"/>
          <w:lang w:val="en-IN" w:eastAsia="en-IN"/>
        </w:rPr>
        <w:t>chetan@Chaitanya-</w:t>
      </w:r>
      <w:proofErr w:type="gramStart"/>
      <w:r w:rsidRPr="00195516">
        <w:rPr>
          <w:rFonts w:ascii="Courier New" w:hAnsi="Courier New" w:cs="Courier New"/>
          <w:sz w:val="18"/>
          <w:szCs w:val="18"/>
          <w:lang w:val="en-IN" w:eastAsia="en-IN"/>
        </w:rPr>
        <w:t>Raj</w:t>
      </w:r>
      <w:proofErr w:type="spellEnd"/>
      <w:r w:rsidRPr="00195516">
        <w:rPr>
          <w:rFonts w:ascii="Courier New" w:hAnsi="Courier New" w:cs="Courier New"/>
          <w:sz w:val="18"/>
          <w:szCs w:val="18"/>
          <w:lang w:val="en-IN" w:eastAsia="en-IN"/>
        </w:rPr>
        <w:t>:~</w:t>
      </w:r>
      <w:proofErr w:type="gramEnd"/>
      <w:r w:rsidRPr="00195516">
        <w:rPr>
          <w:rFonts w:ascii="Courier New" w:hAnsi="Courier New" w:cs="Courier New"/>
          <w:sz w:val="18"/>
          <w:szCs w:val="18"/>
          <w:lang w:val="en-IN" w:eastAsia="en-IN"/>
        </w:rPr>
        <w:t>/docker$</w:t>
      </w:r>
    </w:p>
    <w:p w14:paraId="2A4813BA" w14:textId="77777777" w:rsidR="00A04E82" w:rsidRPr="00395D53" w:rsidRDefault="00A04E82" w:rsidP="00395D53">
      <w:pPr>
        <w:rPr>
          <w:sz w:val="24"/>
          <w:szCs w:val="24"/>
          <w:lang w:val="en-IN" w:eastAsia="en-IN"/>
        </w:rPr>
      </w:pPr>
    </w:p>
    <w:p w14:paraId="5E228F75" w14:textId="77777777" w:rsidR="00395D53" w:rsidRPr="00395D53" w:rsidRDefault="00395D53" w:rsidP="00395D53">
      <w:pPr>
        <w:numPr>
          <w:ilvl w:val="0"/>
          <w:numId w:val="32"/>
        </w:numPr>
        <w:spacing w:before="100" w:beforeAutospacing="1" w:after="100" w:afterAutospacing="1"/>
        <w:rPr>
          <w:sz w:val="24"/>
          <w:szCs w:val="24"/>
          <w:lang w:val="en-IN" w:eastAsia="en-IN"/>
        </w:rPr>
      </w:pPr>
      <w:r w:rsidRPr="00395D53">
        <w:rPr>
          <w:b/>
          <w:bCs/>
          <w:sz w:val="24"/>
          <w:szCs w:val="24"/>
          <w:lang w:val="en-IN" w:eastAsia="en-IN"/>
        </w:rPr>
        <w:t>Container Resource Limits (</w:t>
      </w:r>
      <w:r w:rsidRPr="00395D53">
        <w:rPr>
          <w:rFonts w:ascii="Courier New" w:hAnsi="Courier New" w:cs="Courier New"/>
          <w:b/>
          <w:bCs/>
          <w:sz w:val="20"/>
          <w:lang w:val="en-IN" w:eastAsia="en-IN"/>
        </w:rPr>
        <w:t>--memory</w:t>
      </w:r>
      <w:r w:rsidRPr="00395D53">
        <w:rPr>
          <w:b/>
          <w:bCs/>
          <w:sz w:val="24"/>
          <w:szCs w:val="24"/>
          <w:lang w:val="en-IN" w:eastAsia="en-IN"/>
        </w:rPr>
        <w:t xml:space="preserve">, </w:t>
      </w:r>
      <w:r w:rsidRPr="00395D53">
        <w:rPr>
          <w:rFonts w:ascii="Courier New" w:hAnsi="Courier New" w:cs="Courier New"/>
          <w:b/>
          <w:bCs/>
          <w:sz w:val="20"/>
          <w:lang w:val="en-IN" w:eastAsia="en-IN"/>
        </w:rPr>
        <w:t>--</w:t>
      </w:r>
      <w:proofErr w:type="spellStart"/>
      <w:r w:rsidRPr="00395D53">
        <w:rPr>
          <w:rFonts w:ascii="Courier New" w:hAnsi="Courier New" w:cs="Courier New"/>
          <w:b/>
          <w:bCs/>
          <w:sz w:val="20"/>
          <w:lang w:val="en-IN" w:eastAsia="en-IN"/>
        </w:rPr>
        <w:t>cpus</w:t>
      </w:r>
      <w:proofErr w:type="spellEnd"/>
      <w:r w:rsidRPr="00395D53">
        <w:rPr>
          <w:b/>
          <w:bCs/>
          <w:sz w:val="24"/>
          <w:szCs w:val="24"/>
          <w:lang w:val="en-IN" w:eastAsia="en-IN"/>
        </w:rPr>
        <w:t>)</w:t>
      </w:r>
      <w:r w:rsidRPr="00395D53">
        <w:rPr>
          <w:sz w:val="24"/>
          <w:szCs w:val="24"/>
          <w:lang w:val="en-IN" w:eastAsia="en-IN"/>
        </w:rPr>
        <w:t>:</w:t>
      </w:r>
    </w:p>
    <w:p w14:paraId="6EE66F31" w14:textId="77777777" w:rsidR="00395D53" w:rsidRPr="00395D53" w:rsidRDefault="00395D53" w:rsidP="00395D53">
      <w:pPr>
        <w:spacing w:before="100" w:beforeAutospacing="1" w:after="100" w:afterAutospacing="1"/>
        <w:ind w:left="1080"/>
        <w:rPr>
          <w:sz w:val="24"/>
          <w:szCs w:val="24"/>
          <w:lang w:val="en-IN" w:eastAsia="en-IN"/>
        </w:rPr>
      </w:pPr>
      <w:r w:rsidRPr="00395D53">
        <w:rPr>
          <w:rFonts w:ascii="Courier New" w:hAnsi="Courier New" w:cs="Courier New"/>
          <w:sz w:val="20"/>
          <w:lang w:val="en-IN" w:eastAsia="en-IN"/>
        </w:rPr>
        <w:t>--memory</w:t>
      </w:r>
      <w:r w:rsidRPr="00395D53">
        <w:rPr>
          <w:sz w:val="24"/>
          <w:szCs w:val="24"/>
          <w:lang w:val="en-IN" w:eastAsia="en-IN"/>
        </w:rPr>
        <w:t>: Limit memory usage.</w:t>
      </w:r>
    </w:p>
    <w:p w14:paraId="19449607" w14:textId="77777777" w:rsidR="00395D53" w:rsidRPr="00395D53" w:rsidRDefault="00395D53" w:rsidP="00395D53">
      <w:pPr>
        <w:spacing w:before="100" w:beforeAutospacing="1" w:after="100" w:afterAutospacing="1"/>
        <w:ind w:left="1080"/>
        <w:rPr>
          <w:sz w:val="24"/>
          <w:szCs w:val="24"/>
          <w:lang w:val="en-IN" w:eastAsia="en-IN"/>
        </w:rPr>
      </w:pPr>
      <w:r w:rsidRPr="00395D53">
        <w:rPr>
          <w:rFonts w:ascii="Courier New" w:hAnsi="Courier New" w:cs="Courier New"/>
          <w:sz w:val="20"/>
          <w:lang w:val="en-IN" w:eastAsia="en-IN"/>
        </w:rPr>
        <w:t>--</w:t>
      </w:r>
      <w:proofErr w:type="spellStart"/>
      <w:r w:rsidRPr="00395D53">
        <w:rPr>
          <w:rFonts w:ascii="Courier New" w:hAnsi="Courier New" w:cs="Courier New"/>
          <w:sz w:val="20"/>
          <w:lang w:val="en-IN" w:eastAsia="en-IN"/>
        </w:rPr>
        <w:t>cpus</w:t>
      </w:r>
      <w:proofErr w:type="spellEnd"/>
      <w:r w:rsidRPr="00395D53">
        <w:rPr>
          <w:sz w:val="24"/>
          <w:szCs w:val="24"/>
          <w:lang w:val="en-IN" w:eastAsia="en-IN"/>
        </w:rPr>
        <w:t>: Limit CPU usage.</w:t>
      </w:r>
    </w:p>
    <w:p w14:paraId="15D6A5AF" w14:textId="77777777" w:rsidR="00395D53" w:rsidRDefault="00395D53" w:rsidP="00395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lang w:val="en-IN" w:eastAsia="en-IN"/>
        </w:rPr>
      </w:pPr>
    </w:p>
    <w:p w14:paraId="4ABF0BE3" w14:textId="6698FAB3" w:rsidR="00395D53" w:rsidRPr="00395D53" w:rsidRDefault="00395D53" w:rsidP="00395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lang w:val="en-IN" w:eastAsia="en-IN"/>
        </w:rPr>
      </w:pPr>
      <w:r w:rsidRPr="00395D53">
        <w:rPr>
          <w:rFonts w:ascii="Courier New" w:hAnsi="Courier New" w:cs="Courier New"/>
          <w:sz w:val="20"/>
          <w:lang w:val="en-IN" w:eastAsia="en-IN"/>
        </w:rPr>
        <w:t>docker run --memory 512m --</w:t>
      </w:r>
      <w:proofErr w:type="spellStart"/>
      <w:r w:rsidRPr="00395D53">
        <w:rPr>
          <w:rFonts w:ascii="Courier New" w:hAnsi="Courier New" w:cs="Courier New"/>
          <w:sz w:val="20"/>
          <w:lang w:val="en-IN" w:eastAsia="en-IN"/>
        </w:rPr>
        <w:t>cpus</w:t>
      </w:r>
      <w:proofErr w:type="spellEnd"/>
      <w:r w:rsidRPr="00395D53">
        <w:rPr>
          <w:rFonts w:ascii="Courier New" w:hAnsi="Courier New" w:cs="Courier New"/>
          <w:sz w:val="20"/>
          <w:lang w:val="en-IN" w:eastAsia="en-IN"/>
        </w:rPr>
        <w:t xml:space="preserve"> 0.5 nginx</w:t>
      </w:r>
    </w:p>
    <w:p w14:paraId="1E37D224" w14:textId="77777777" w:rsidR="00395D53" w:rsidRPr="00395D53" w:rsidRDefault="00395D53" w:rsidP="00395D53">
      <w:pPr>
        <w:spacing w:before="100" w:beforeAutospacing="1" w:after="100" w:afterAutospacing="1"/>
        <w:ind w:left="720"/>
        <w:rPr>
          <w:sz w:val="24"/>
          <w:szCs w:val="24"/>
          <w:lang w:val="en-IN" w:eastAsia="en-IN"/>
        </w:rPr>
      </w:pPr>
      <w:r w:rsidRPr="00395D53">
        <w:rPr>
          <w:sz w:val="24"/>
          <w:szCs w:val="24"/>
          <w:lang w:val="en-IN" w:eastAsia="en-IN"/>
        </w:rPr>
        <w:t xml:space="preserve">Limits the memory to 512 MB and CPU usage to 0.5 CPUs for the </w:t>
      </w:r>
      <w:r w:rsidRPr="00395D53">
        <w:rPr>
          <w:rFonts w:ascii="Courier New" w:hAnsi="Courier New" w:cs="Courier New"/>
          <w:sz w:val="20"/>
          <w:lang w:val="en-IN" w:eastAsia="en-IN"/>
        </w:rPr>
        <w:t>nginx</w:t>
      </w:r>
      <w:r w:rsidRPr="00395D53">
        <w:rPr>
          <w:sz w:val="24"/>
          <w:szCs w:val="24"/>
          <w:lang w:val="en-IN" w:eastAsia="en-IN"/>
        </w:rPr>
        <w:t xml:space="preserve"> container.</w:t>
      </w:r>
    </w:p>
    <w:p w14:paraId="5E857E47" w14:textId="77777777" w:rsidR="00395D53" w:rsidRPr="00395D53" w:rsidRDefault="00395D53" w:rsidP="00395D53">
      <w:pPr>
        <w:spacing w:before="100" w:beforeAutospacing="1" w:after="100" w:afterAutospacing="1"/>
        <w:ind w:left="720"/>
        <w:rPr>
          <w:sz w:val="24"/>
          <w:szCs w:val="24"/>
          <w:lang w:val="en-IN" w:eastAsia="en-IN"/>
        </w:rPr>
      </w:pPr>
      <w:r w:rsidRPr="00395D53">
        <w:rPr>
          <w:sz w:val="24"/>
          <w:szCs w:val="24"/>
          <w:lang w:val="en-IN" w:eastAsia="en-IN"/>
        </w:rPr>
        <w:t>Example:</w:t>
      </w:r>
    </w:p>
    <w:p w14:paraId="0B1D0367" w14:textId="5B1993AC" w:rsidR="00395D53" w:rsidRPr="00395D53" w:rsidRDefault="00395D53" w:rsidP="00395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lang w:val="en-IN" w:eastAsia="en-IN"/>
        </w:rPr>
      </w:pPr>
      <w:r>
        <w:rPr>
          <w:rFonts w:ascii="Courier New" w:hAnsi="Courier New" w:cs="Courier New"/>
          <w:sz w:val="20"/>
          <w:lang w:val="en-IN" w:eastAsia="en-IN"/>
        </w:rPr>
        <w:tab/>
      </w:r>
      <w:r w:rsidRPr="00395D53">
        <w:rPr>
          <w:rFonts w:ascii="Courier New" w:hAnsi="Courier New" w:cs="Courier New"/>
          <w:sz w:val="20"/>
          <w:lang w:val="en-IN" w:eastAsia="en-IN"/>
        </w:rPr>
        <w:t>docker run -d --name my-nginx -p 8080:80 nginx</w:t>
      </w:r>
    </w:p>
    <w:p w14:paraId="7D643C63" w14:textId="77777777" w:rsidR="00A04E82" w:rsidRDefault="00A04E82" w:rsidP="002B3559">
      <w:pPr>
        <w:rPr>
          <w:rFonts w:eastAsia="Calibri"/>
          <w:lang w:val="en-IN" w:eastAsia="en-IN"/>
        </w:rPr>
      </w:pPr>
    </w:p>
    <w:p w14:paraId="139F26A5" w14:textId="77777777" w:rsidR="00A04E82" w:rsidRPr="00806EFD" w:rsidRDefault="00A04E82" w:rsidP="00A04E82">
      <w:pPr>
        <w:pStyle w:val="Heading2"/>
        <w:rPr>
          <w:rFonts w:eastAsia="Calibri"/>
          <w:color w:val="000000"/>
          <w:sz w:val="22"/>
          <w:lang w:val="en-IN" w:eastAsia="en-IN"/>
        </w:rPr>
      </w:pPr>
      <w:bookmarkStart w:id="13" w:name="_Toc172585434"/>
      <w:r w:rsidRPr="00806EFD">
        <w:rPr>
          <w:rFonts w:eastAsia="Segoe UI"/>
          <w:lang w:val="en-IN" w:eastAsia="en-IN"/>
        </w:rPr>
        <w:t>Docker PS</w:t>
      </w:r>
      <w:bookmarkEnd w:id="13"/>
    </w:p>
    <w:p w14:paraId="5B9A49E0" w14:textId="1126E8A2" w:rsidR="00A04E82" w:rsidRDefault="00A04E82" w:rsidP="00195516">
      <w:pPr>
        <w:spacing w:line="249" w:lineRule="auto"/>
        <w:ind w:right="37"/>
        <w:rPr>
          <w:rFonts w:ascii="Courier New" w:eastAsia="Consolas" w:hAnsi="Courier New" w:cs="Courier New"/>
          <w:b/>
          <w:bCs/>
          <w:color w:val="1F2328"/>
          <w:kern w:val="2"/>
          <w:sz w:val="24"/>
          <w:szCs w:val="24"/>
          <w:lang w:val="en-IN" w:eastAsia="en-IN"/>
          <w14:ligatures w14:val="standardContextual"/>
        </w:rPr>
      </w:pPr>
      <w:r w:rsidRPr="00806EFD">
        <w:rPr>
          <w:rFonts w:eastAsia="Segoe UI"/>
          <w:b/>
          <w:color w:val="1F2328"/>
          <w:kern w:val="2"/>
          <w:sz w:val="24"/>
          <w:szCs w:val="24"/>
          <w:lang w:val="en-IN" w:eastAsia="en-IN"/>
          <w14:ligatures w14:val="standardContextual"/>
        </w:rPr>
        <w:t xml:space="preserve">Command: </w:t>
      </w:r>
      <w:r w:rsidRPr="00806EFD">
        <w:rPr>
          <w:rFonts w:eastAsia="Segoe UI"/>
          <w:b/>
          <w:color w:val="1F2328"/>
          <w:kern w:val="2"/>
          <w:sz w:val="24"/>
          <w:szCs w:val="24"/>
          <w:lang w:val="en-IN" w:eastAsia="en-IN"/>
          <w14:ligatures w14:val="standardContextual"/>
        </w:rPr>
        <w:tab/>
      </w:r>
      <w:r w:rsidRPr="00806EFD">
        <w:rPr>
          <w:rFonts w:ascii="Courier New" w:eastAsia="Consolas" w:hAnsi="Courier New" w:cs="Courier New"/>
          <w:b/>
          <w:bCs/>
          <w:color w:val="1F2328"/>
          <w:kern w:val="2"/>
          <w:sz w:val="24"/>
          <w:szCs w:val="24"/>
          <w:lang w:val="en-IN" w:eastAsia="en-IN"/>
          <w14:ligatures w14:val="standardContextual"/>
        </w:rPr>
        <w:t xml:space="preserve">docker </w:t>
      </w:r>
      <w:proofErr w:type="spellStart"/>
      <w:r w:rsidRPr="00806EFD">
        <w:rPr>
          <w:rFonts w:ascii="Courier New" w:eastAsia="Consolas" w:hAnsi="Courier New" w:cs="Courier New"/>
          <w:b/>
          <w:bCs/>
          <w:color w:val="1F2328"/>
          <w:kern w:val="2"/>
          <w:sz w:val="24"/>
          <w:szCs w:val="24"/>
          <w:lang w:val="en-IN" w:eastAsia="en-IN"/>
          <w14:ligatures w14:val="standardContextual"/>
        </w:rPr>
        <w:t>ps</w:t>
      </w:r>
      <w:proofErr w:type="spellEnd"/>
      <w:r w:rsidRPr="00806EFD">
        <w:rPr>
          <w:rFonts w:ascii="Courier New" w:eastAsia="Consolas" w:hAnsi="Courier New" w:cs="Courier New"/>
          <w:b/>
          <w:bCs/>
          <w:color w:val="1F2328"/>
          <w:kern w:val="2"/>
          <w:sz w:val="24"/>
          <w:szCs w:val="24"/>
          <w:lang w:val="en-IN" w:eastAsia="en-IN"/>
          <w14:ligatures w14:val="standardContextual"/>
        </w:rPr>
        <w:t xml:space="preserve"> [</w:t>
      </w:r>
      <w:r w:rsidRPr="00806EFD">
        <w:rPr>
          <w:rFonts w:ascii="Courier New" w:eastAsia="Consolas" w:hAnsi="Courier New" w:cs="Courier New"/>
          <w:color w:val="1F2328"/>
          <w:kern w:val="2"/>
          <w:sz w:val="24"/>
          <w:szCs w:val="24"/>
          <w:lang w:val="en-IN" w:eastAsia="en-IN"/>
          <w14:ligatures w14:val="standardContextual"/>
        </w:rPr>
        <w:t>options</w:t>
      </w:r>
      <w:r w:rsidRPr="00806EFD">
        <w:rPr>
          <w:rFonts w:ascii="Courier New" w:eastAsia="Consolas" w:hAnsi="Courier New" w:cs="Courier New"/>
          <w:b/>
          <w:bCs/>
          <w:color w:val="1F2328"/>
          <w:kern w:val="2"/>
          <w:sz w:val="24"/>
          <w:szCs w:val="24"/>
          <w:lang w:val="en-IN" w:eastAsia="en-IN"/>
          <w14:ligatures w14:val="standardContextual"/>
        </w:rPr>
        <w:t>]</w:t>
      </w:r>
    </w:p>
    <w:p w14:paraId="67E72919" w14:textId="77777777" w:rsidR="00A04E82" w:rsidRPr="0017410A" w:rsidRDefault="00A04E82" w:rsidP="00195516">
      <w:pPr>
        <w:rPr>
          <w:sz w:val="24"/>
          <w:szCs w:val="24"/>
          <w:lang w:val="en-IN" w:eastAsia="en-IN"/>
        </w:rPr>
      </w:pPr>
      <w:r w:rsidRPr="00806EFD">
        <w:rPr>
          <w:rFonts w:eastAsia="Segoe UI"/>
          <w:b/>
          <w:color w:val="1F2328"/>
          <w:kern w:val="2"/>
          <w:sz w:val="24"/>
          <w:szCs w:val="24"/>
          <w:lang w:val="en-IN" w:eastAsia="en-IN"/>
          <w14:ligatures w14:val="standardContextual"/>
        </w:rPr>
        <w:t xml:space="preserve">Usage: </w:t>
      </w:r>
      <w:r w:rsidRPr="00806EFD">
        <w:rPr>
          <w:rFonts w:eastAsia="Segoe UI"/>
          <w:bCs/>
          <w:color w:val="1F2328"/>
          <w:kern w:val="2"/>
          <w:sz w:val="24"/>
          <w:szCs w:val="24"/>
          <w:lang w:val="en-IN" w:eastAsia="en-IN"/>
          <w14:ligatures w14:val="standardContextual"/>
        </w:rPr>
        <w:t xml:space="preserve">Lists the currently running containers. </w:t>
      </w:r>
    </w:p>
    <w:p w14:paraId="6B0288BA" w14:textId="77777777" w:rsidR="00A04E82" w:rsidRDefault="00A04E82" w:rsidP="002B3559">
      <w:pPr>
        <w:rPr>
          <w:rFonts w:eastAsia="Calibri"/>
          <w:lang w:val="en-IN" w:eastAsia="en-IN"/>
        </w:rPr>
      </w:pPr>
    </w:p>
    <w:p w14:paraId="6337E30F" w14:textId="255B4C6D" w:rsidR="00A04E82" w:rsidRDefault="00A04E82" w:rsidP="002B3559">
      <w:pPr>
        <w:rPr>
          <w:rFonts w:eastAsia="Calibri"/>
          <w:lang w:val="en-IN" w:eastAsia="en-IN"/>
        </w:rPr>
      </w:pPr>
      <w:r w:rsidRPr="00A04E82">
        <w:rPr>
          <w:rFonts w:eastAsia="Calibri"/>
          <w:noProof/>
          <w:lang w:val="en-IN" w:eastAsia="en-IN"/>
        </w:rPr>
        <w:drawing>
          <wp:inline distT="0" distB="0" distL="0" distR="0" wp14:anchorId="3A8FBE2D" wp14:editId="5B5E8CD2">
            <wp:extent cx="6858000" cy="621665"/>
            <wp:effectExtent l="0" t="0" r="0" b="6985"/>
            <wp:docPr id="137768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88892" name=""/>
                    <pic:cNvPicPr/>
                  </pic:nvPicPr>
                  <pic:blipFill>
                    <a:blip r:embed="rId29"/>
                    <a:stretch>
                      <a:fillRect/>
                    </a:stretch>
                  </pic:blipFill>
                  <pic:spPr>
                    <a:xfrm>
                      <a:off x="0" y="0"/>
                      <a:ext cx="6858000" cy="621665"/>
                    </a:xfrm>
                    <a:prstGeom prst="rect">
                      <a:avLst/>
                    </a:prstGeom>
                  </pic:spPr>
                </pic:pic>
              </a:graphicData>
            </a:graphic>
          </wp:inline>
        </w:drawing>
      </w:r>
    </w:p>
    <w:p w14:paraId="5A26EC73" w14:textId="77777777" w:rsidR="00A04E82" w:rsidRDefault="00A04E82" w:rsidP="002B3559">
      <w:pPr>
        <w:rPr>
          <w:rFonts w:eastAsia="Calibri"/>
          <w:lang w:val="en-IN" w:eastAsia="en-IN"/>
        </w:rPr>
      </w:pPr>
    </w:p>
    <w:p w14:paraId="5620459D" w14:textId="77777777" w:rsidR="00A04E82" w:rsidRDefault="00A04E82" w:rsidP="00195516">
      <w:pPr>
        <w:spacing w:line="249" w:lineRule="auto"/>
        <w:ind w:right="37"/>
        <w:rPr>
          <w:rFonts w:ascii="Courier New" w:eastAsia="Consolas" w:hAnsi="Courier New" w:cs="Courier New"/>
          <w:color w:val="1F2328"/>
          <w:kern w:val="2"/>
          <w:sz w:val="24"/>
          <w:szCs w:val="24"/>
          <w:lang w:val="en-IN" w:eastAsia="en-IN"/>
          <w14:ligatures w14:val="standardContextual"/>
        </w:rPr>
      </w:pPr>
      <w:r>
        <w:rPr>
          <w:rFonts w:eastAsia="Segoe UI"/>
          <w:b/>
          <w:color w:val="1F2328"/>
          <w:kern w:val="2"/>
          <w:sz w:val="24"/>
          <w:szCs w:val="24"/>
          <w:lang w:val="en-IN" w:eastAsia="en-IN"/>
          <w14:ligatures w14:val="standardContextual"/>
        </w:rPr>
        <w:t>Options:</w:t>
      </w:r>
    </w:p>
    <w:p w14:paraId="2F1B7925" w14:textId="77777777" w:rsidR="00A04E82" w:rsidRPr="00CA545F" w:rsidRDefault="00A04E82" w:rsidP="00A04E82">
      <w:pPr>
        <w:pStyle w:val="NormalWeb"/>
        <w:spacing w:before="0" w:beforeAutospacing="0" w:after="0" w:afterAutospacing="0"/>
        <w:rPr>
          <w:rFonts w:eastAsia="Times New Roman"/>
          <w:lang w:val="en-IN" w:eastAsia="en-IN"/>
        </w:rPr>
      </w:pPr>
      <w:r w:rsidRPr="00CA545F">
        <w:rPr>
          <w:rFonts w:eastAsia="Times New Roman"/>
          <w:b/>
          <w:bCs/>
          <w:lang w:val="en-IN" w:eastAsia="en-IN"/>
        </w:rPr>
        <w:t>-a, --all</w:t>
      </w:r>
      <w:r w:rsidRPr="00CA545F">
        <w:rPr>
          <w:rFonts w:eastAsia="Times New Roman"/>
          <w:lang w:val="en-IN" w:eastAsia="en-IN"/>
        </w:rPr>
        <w:t>: Show all containers (default shows just running).</w:t>
      </w:r>
    </w:p>
    <w:p w14:paraId="4C034380" w14:textId="77777777" w:rsidR="00A04E82" w:rsidRPr="00CA545F" w:rsidRDefault="00A04E82" w:rsidP="00A04E82">
      <w:pPr>
        <w:rPr>
          <w:sz w:val="24"/>
          <w:szCs w:val="24"/>
          <w:lang w:val="en-IN" w:eastAsia="en-IN"/>
        </w:rPr>
      </w:pPr>
      <w:r w:rsidRPr="00CA545F">
        <w:rPr>
          <w:b/>
          <w:bCs/>
          <w:sz w:val="24"/>
          <w:szCs w:val="24"/>
          <w:lang w:val="en-IN" w:eastAsia="en-IN"/>
        </w:rPr>
        <w:t>-q, --quiet</w:t>
      </w:r>
      <w:r w:rsidRPr="00CA545F">
        <w:rPr>
          <w:sz w:val="24"/>
          <w:szCs w:val="24"/>
          <w:lang w:val="en-IN" w:eastAsia="en-IN"/>
        </w:rPr>
        <w:t>: Only display container IDs.</w:t>
      </w:r>
    </w:p>
    <w:p w14:paraId="34417525" w14:textId="77777777" w:rsidR="00A04E82" w:rsidRPr="00CA545F" w:rsidRDefault="00A04E82" w:rsidP="00A04E82">
      <w:pPr>
        <w:rPr>
          <w:sz w:val="24"/>
          <w:szCs w:val="24"/>
          <w:lang w:val="en-IN" w:eastAsia="en-IN"/>
        </w:rPr>
      </w:pPr>
      <w:r w:rsidRPr="00CA545F">
        <w:rPr>
          <w:b/>
          <w:bCs/>
          <w:sz w:val="24"/>
          <w:szCs w:val="24"/>
          <w:lang w:val="en-IN" w:eastAsia="en-IN"/>
        </w:rPr>
        <w:t>--no-</w:t>
      </w:r>
      <w:proofErr w:type="spellStart"/>
      <w:r w:rsidRPr="00CA545F">
        <w:rPr>
          <w:b/>
          <w:bCs/>
          <w:sz w:val="24"/>
          <w:szCs w:val="24"/>
          <w:lang w:val="en-IN" w:eastAsia="en-IN"/>
        </w:rPr>
        <w:t>trunc</w:t>
      </w:r>
      <w:proofErr w:type="spellEnd"/>
      <w:r w:rsidRPr="00CA545F">
        <w:rPr>
          <w:sz w:val="24"/>
          <w:szCs w:val="24"/>
          <w:lang w:val="en-IN" w:eastAsia="en-IN"/>
        </w:rPr>
        <w:t xml:space="preserve">: </w:t>
      </w:r>
      <w:proofErr w:type="gramStart"/>
      <w:r w:rsidRPr="00CA545F">
        <w:rPr>
          <w:sz w:val="24"/>
          <w:szCs w:val="24"/>
          <w:lang w:val="en-IN" w:eastAsia="en-IN"/>
        </w:rPr>
        <w:t>Don't</w:t>
      </w:r>
      <w:proofErr w:type="gramEnd"/>
      <w:r w:rsidRPr="00CA545F">
        <w:rPr>
          <w:sz w:val="24"/>
          <w:szCs w:val="24"/>
          <w:lang w:val="en-IN" w:eastAsia="en-IN"/>
        </w:rPr>
        <w:t xml:space="preserve"> truncate output.</w:t>
      </w:r>
    </w:p>
    <w:p w14:paraId="4E37D8A5" w14:textId="70D8CD9F" w:rsidR="00A04E82" w:rsidRPr="00CA545F" w:rsidRDefault="00A04E82" w:rsidP="00A04E82">
      <w:pPr>
        <w:rPr>
          <w:sz w:val="24"/>
          <w:szCs w:val="24"/>
          <w:lang w:val="en-IN" w:eastAsia="en-IN"/>
        </w:rPr>
      </w:pPr>
      <w:r w:rsidRPr="00CA545F">
        <w:rPr>
          <w:b/>
          <w:bCs/>
          <w:sz w:val="24"/>
          <w:szCs w:val="24"/>
          <w:lang w:val="en-IN" w:eastAsia="en-IN"/>
        </w:rPr>
        <w:lastRenderedPageBreak/>
        <w:t>-n, --last n</w:t>
      </w:r>
      <w:r w:rsidRPr="00CA545F">
        <w:rPr>
          <w:sz w:val="24"/>
          <w:szCs w:val="24"/>
          <w:lang w:val="en-IN" w:eastAsia="en-IN"/>
        </w:rPr>
        <w:t xml:space="preserve">: </w:t>
      </w:r>
      <w:r>
        <w:rPr>
          <w:sz w:val="24"/>
          <w:szCs w:val="24"/>
          <w:lang w:val="en-IN" w:eastAsia="en-IN"/>
        </w:rPr>
        <w:t>(Here n = number):</w:t>
      </w:r>
      <w:r w:rsidR="00195516">
        <w:rPr>
          <w:sz w:val="24"/>
          <w:szCs w:val="24"/>
          <w:lang w:val="en-IN" w:eastAsia="en-IN"/>
        </w:rPr>
        <w:t xml:space="preserve"> </w:t>
      </w:r>
      <w:r w:rsidRPr="00CA545F">
        <w:rPr>
          <w:sz w:val="24"/>
          <w:szCs w:val="24"/>
          <w:lang w:val="en-IN" w:eastAsia="en-IN"/>
        </w:rPr>
        <w:t>Show</w:t>
      </w:r>
      <w:r>
        <w:rPr>
          <w:sz w:val="24"/>
          <w:szCs w:val="24"/>
          <w:lang w:val="en-IN" w:eastAsia="en-IN"/>
        </w:rPr>
        <w:t xml:space="preserve"> “</w:t>
      </w:r>
      <w:r w:rsidRPr="00CA545F">
        <w:rPr>
          <w:sz w:val="24"/>
          <w:szCs w:val="24"/>
          <w:lang w:val="en-IN" w:eastAsia="en-IN"/>
        </w:rPr>
        <w:t>n</w:t>
      </w:r>
      <w:r>
        <w:rPr>
          <w:sz w:val="24"/>
          <w:szCs w:val="24"/>
          <w:lang w:val="en-IN" w:eastAsia="en-IN"/>
        </w:rPr>
        <w:t>”</w:t>
      </w:r>
      <w:r w:rsidRPr="00CA545F">
        <w:rPr>
          <w:sz w:val="24"/>
          <w:szCs w:val="24"/>
          <w:lang w:val="en-IN" w:eastAsia="en-IN"/>
        </w:rPr>
        <w:t xml:space="preserve"> last created containers (includes all states, default shows just running).</w:t>
      </w:r>
      <w:r>
        <w:rPr>
          <w:sz w:val="24"/>
          <w:szCs w:val="24"/>
          <w:lang w:val="en-IN" w:eastAsia="en-IN"/>
        </w:rPr>
        <w:t xml:space="preserve"> </w:t>
      </w:r>
    </w:p>
    <w:p w14:paraId="4F7F015D" w14:textId="77777777" w:rsidR="00A04E82" w:rsidRPr="00CA545F" w:rsidRDefault="00A04E82" w:rsidP="00A04E82">
      <w:pPr>
        <w:rPr>
          <w:sz w:val="24"/>
          <w:szCs w:val="24"/>
          <w:lang w:val="en-IN" w:eastAsia="en-IN"/>
        </w:rPr>
      </w:pPr>
      <w:r w:rsidRPr="00CA545F">
        <w:rPr>
          <w:b/>
          <w:bCs/>
          <w:sz w:val="24"/>
          <w:szCs w:val="24"/>
          <w:lang w:val="en-IN" w:eastAsia="en-IN"/>
        </w:rPr>
        <w:t>--latest, -l</w:t>
      </w:r>
      <w:r w:rsidRPr="00CA545F">
        <w:rPr>
          <w:sz w:val="24"/>
          <w:szCs w:val="24"/>
          <w:lang w:val="en-IN" w:eastAsia="en-IN"/>
        </w:rPr>
        <w:t>: Show the latest created container (includes all states, default shows just running).</w:t>
      </w:r>
    </w:p>
    <w:p w14:paraId="56643B4E" w14:textId="77777777" w:rsidR="00A04E82" w:rsidRPr="00CA545F" w:rsidRDefault="00A04E82" w:rsidP="00A04E82">
      <w:pPr>
        <w:rPr>
          <w:sz w:val="24"/>
          <w:szCs w:val="24"/>
          <w:lang w:val="en-IN" w:eastAsia="en-IN"/>
        </w:rPr>
      </w:pPr>
      <w:r w:rsidRPr="00CA545F">
        <w:rPr>
          <w:b/>
          <w:bCs/>
          <w:sz w:val="24"/>
          <w:szCs w:val="24"/>
          <w:lang w:val="en-IN" w:eastAsia="en-IN"/>
        </w:rPr>
        <w:t>--size, -s</w:t>
      </w:r>
      <w:r w:rsidRPr="00CA545F">
        <w:rPr>
          <w:sz w:val="24"/>
          <w:szCs w:val="24"/>
          <w:lang w:val="en-IN" w:eastAsia="en-IN"/>
        </w:rPr>
        <w:t>: Display total file sizes.</w:t>
      </w:r>
    </w:p>
    <w:p w14:paraId="5E43F61A" w14:textId="77777777" w:rsidR="00A04E82" w:rsidRPr="00CA545F" w:rsidRDefault="00A04E82" w:rsidP="00A04E82">
      <w:pPr>
        <w:rPr>
          <w:sz w:val="24"/>
          <w:szCs w:val="24"/>
          <w:lang w:val="en-IN" w:eastAsia="en-IN"/>
        </w:rPr>
      </w:pPr>
      <w:r w:rsidRPr="00CA545F">
        <w:rPr>
          <w:b/>
          <w:bCs/>
          <w:sz w:val="24"/>
          <w:szCs w:val="24"/>
          <w:lang w:val="en-IN" w:eastAsia="en-IN"/>
        </w:rPr>
        <w:t>--format "TEMPLATE"</w:t>
      </w:r>
      <w:r w:rsidRPr="00CA545F">
        <w:rPr>
          <w:sz w:val="24"/>
          <w:szCs w:val="24"/>
          <w:lang w:val="en-IN" w:eastAsia="en-IN"/>
        </w:rPr>
        <w:t>: Pretty-print containers using a Go template.</w:t>
      </w:r>
    </w:p>
    <w:p w14:paraId="70452A52" w14:textId="77777777" w:rsidR="00A04E82" w:rsidRPr="00CA545F" w:rsidRDefault="00A04E82" w:rsidP="00A04E82">
      <w:pPr>
        <w:rPr>
          <w:sz w:val="24"/>
          <w:szCs w:val="24"/>
          <w:lang w:val="en-IN" w:eastAsia="en-IN"/>
        </w:rPr>
      </w:pPr>
      <w:r w:rsidRPr="00CA545F">
        <w:rPr>
          <w:b/>
          <w:bCs/>
          <w:sz w:val="24"/>
          <w:szCs w:val="24"/>
          <w:lang w:val="en-IN" w:eastAsia="en-IN"/>
        </w:rPr>
        <w:t xml:space="preserve">--filter </w:t>
      </w:r>
      <w:proofErr w:type="spellStart"/>
      <w:r w:rsidRPr="00CA545F">
        <w:rPr>
          <w:b/>
          <w:bCs/>
          <w:sz w:val="24"/>
          <w:szCs w:val="24"/>
          <w:lang w:val="en-IN" w:eastAsia="en-IN"/>
        </w:rPr>
        <w:t>FILTER</w:t>
      </w:r>
      <w:proofErr w:type="spellEnd"/>
      <w:r w:rsidRPr="00CA545F">
        <w:rPr>
          <w:sz w:val="24"/>
          <w:szCs w:val="24"/>
          <w:lang w:val="en-IN" w:eastAsia="en-IN"/>
        </w:rPr>
        <w:t xml:space="preserve">: Filter output based on conditions provided (e.g., </w:t>
      </w:r>
      <w:r w:rsidRPr="00CA545F">
        <w:rPr>
          <w:rFonts w:ascii="Courier New" w:hAnsi="Courier New" w:cs="Courier New"/>
          <w:sz w:val="20"/>
          <w:lang w:val="en-IN" w:eastAsia="en-IN"/>
        </w:rPr>
        <w:t xml:space="preserve">docker </w:t>
      </w:r>
      <w:proofErr w:type="spellStart"/>
      <w:r w:rsidRPr="00CA545F">
        <w:rPr>
          <w:rFonts w:ascii="Courier New" w:hAnsi="Courier New" w:cs="Courier New"/>
          <w:sz w:val="20"/>
          <w:lang w:val="en-IN" w:eastAsia="en-IN"/>
        </w:rPr>
        <w:t>ps</w:t>
      </w:r>
      <w:proofErr w:type="spellEnd"/>
      <w:r w:rsidRPr="00CA545F">
        <w:rPr>
          <w:rFonts w:ascii="Courier New" w:hAnsi="Courier New" w:cs="Courier New"/>
          <w:sz w:val="20"/>
          <w:lang w:val="en-IN" w:eastAsia="en-IN"/>
        </w:rPr>
        <w:t xml:space="preserve"> --filter "status=running"</w:t>
      </w:r>
      <w:r w:rsidRPr="00CA545F">
        <w:rPr>
          <w:sz w:val="24"/>
          <w:szCs w:val="24"/>
          <w:lang w:val="en-IN" w:eastAsia="en-IN"/>
        </w:rPr>
        <w:t>).</w:t>
      </w:r>
    </w:p>
    <w:p w14:paraId="287574B1" w14:textId="77777777" w:rsidR="00A04E82" w:rsidRPr="00CA545F" w:rsidRDefault="00A04E82" w:rsidP="00A04E82">
      <w:pPr>
        <w:rPr>
          <w:sz w:val="24"/>
          <w:szCs w:val="24"/>
          <w:lang w:val="en-IN" w:eastAsia="en-IN"/>
        </w:rPr>
      </w:pPr>
      <w:r w:rsidRPr="00CA545F">
        <w:rPr>
          <w:b/>
          <w:bCs/>
          <w:sz w:val="24"/>
          <w:szCs w:val="24"/>
          <w:lang w:val="en-IN" w:eastAsia="en-IN"/>
        </w:rPr>
        <w:t>--format</w:t>
      </w:r>
      <w:r w:rsidRPr="00CA545F">
        <w:rPr>
          <w:sz w:val="24"/>
          <w:szCs w:val="24"/>
          <w:lang w:val="en-IN" w:eastAsia="en-IN"/>
        </w:rPr>
        <w:t>: Pretty-print containers using a Go template.</w:t>
      </w:r>
    </w:p>
    <w:p w14:paraId="3D0A692B" w14:textId="77777777" w:rsidR="00A04E82" w:rsidRDefault="00A04E82" w:rsidP="00A04E82">
      <w:pPr>
        <w:rPr>
          <w:sz w:val="24"/>
          <w:szCs w:val="24"/>
          <w:lang w:val="en-IN" w:eastAsia="en-IN"/>
        </w:rPr>
      </w:pPr>
      <w:r w:rsidRPr="00CA545F">
        <w:rPr>
          <w:b/>
          <w:bCs/>
          <w:sz w:val="24"/>
          <w:szCs w:val="24"/>
          <w:lang w:val="en-IN" w:eastAsia="en-IN"/>
        </w:rPr>
        <w:t>--format "TEMPLATE"</w:t>
      </w:r>
      <w:r w:rsidRPr="00CA545F">
        <w:rPr>
          <w:sz w:val="24"/>
          <w:szCs w:val="24"/>
          <w:lang w:val="en-IN" w:eastAsia="en-IN"/>
        </w:rPr>
        <w:t>: Format the output using the given Go template.</w:t>
      </w:r>
    </w:p>
    <w:p w14:paraId="793491B4" w14:textId="77777777" w:rsidR="00861BFB" w:rsidRPr="002B3559" w:rsidRDefault="00861BFB" w:rsidP="00A04E82">
      <w:pPr>
        <w:rPr>
          <w:rFonts w:eastAsia="Calibri"/>
          <w:lang w:val="en-IN" w:eastAsia="en-IN"/>
        </w:rPr>
      </w:pPr>
    </w:p>
    <w:p w14:paraId="19674296" w14:textId="77777777" w:rsidR="00A04E82" w:rsidRPr="00806EFD" w:rsidRDefault="00A04E82" w:rsidP="00A04E82">
      <w:pPr>
        <w:pStyle w:val="Heading2"/>
        <w:spacing w:before="0"/>
        <w:rPr>
          <w:rFonts w:eastAsia="Calibri"/>
          <w:color w:val="000000"/>
          <w:sz w:val="22"/>
          <w:szCs w:val="22"/>
          <w:lang w:val="en-IN" w:eastAsia="en-IN"/>
        </w:rPr>
      </w:pPr>
      <w:bookmarkStart w:id="14" w:name="_Toc172585435"/>
      <w:r w:rsidRPr="00806EFD">
        <w:rPr>
          <w:rFonts w:eastAsia="Segoe UI"/>
          <w:sz w:val="32"/>
          <w:szCs w:val="22"/>
          <w:lang w:val="en-IN" w:eastAsia="en-IN"/>
        </w:rPr>
        <w:t>Docker Stop</w:t>
      </w:r>
      <w:bookmarkEnd w:id="14"/>
    </w:p>
    <w:p w14:paraId="29723A67" w14:textId="77777777" w:rsidR="00A04E82" w:rsidRPr="00806EFD" w:rsidRDefault="00A04E82" w:rsidP="00A04E82">
      <w:pPr>
        <w:spacing w:after="120" w:line="249" w:lineRule="auto"/>
        <w:ind w:left="713" w:right="37"/>
        <w:rPr>
          <w:rFonts w:eastAsia="Calibri"/>
          <w:color w:val="000000"/>
          <w:kern w:val="2"/>
          <w:sz w:val="24"/>
          <w:szCs w:val="24"/>
          <w:lang w:val="en-IN" w:eastAsia="en-IN"/>
          <w14:ligatures w14:val="standardContextual"/>
        </w:rPr>
      </w:pPr>
      <w:r w:rsidRPr="00806EFD">
        <w:rPr>
          <w:rFonts w:eastAsia="Segoe UI"/>
          <w:b/>
          <w:color w:val="1F2328"/>
          <w:kern w:val="2"/>
          <w:sz w:val="24"/>
          <w:szCs w:val="24"/>
          <w:lang w:val="en-IN" w:eastAsia="en-IN"/>
          <w14:ligatures w14:val="standardContextual"/>
        </w:rPr>
        <w:t>Command:</w:t>
      </w:r>
      <w:r w:rsidRPr="00806EFD">
        <w:rPr>
          <w:rFonts w:eastAsia="Segoe UI"/>
          <w:color w:val="1F2328"/>
          <w:kern w:val="2"/>
          <w:sz w:val="24"/>
          <w:szCs w:val="24"/>
          <w:lang w:val="en-IN" w:eastAsia="en-IN"/>
          <w14:ligatures w14:val="standardContextual"/>
        </w:rPr>
        <w:t xml:space="preserve"> </w:t>
      </w:r>
      <w:r w:rsidRPr="00806EFD">
        <w:rPr>
          <w:rFonts w:eastAsia="Calibri"/>
          <w:color w:val="000000"/>
          <w:kern w:val="2"/>
          <w:sz w:val="24"/>
          <w:szCs w:val="24"/>
          <w:lang w:val="en-IN" w:eastAsia="en-IN"/>
          <w14:ligatures w14:val="standardContextual"/>
        </w:rPr>
        <w:tab/>
      </w:r>
      <w:bookmarkStart w:id="15" w:name="_Hlk172585113"/>
      <w:r w:rsidRPr="00806EFD">
        <w:rPr>
          <w:rFonts w:ascii="Courier New" w:eastAsia="Consolas" w:hAnsi="Courier New" w:cs="Courier New"/>
          <w:b/>
          <w:bCs/>
          <w:color w:val="1F2328"/>
          <w:kern w:val="2"/>
          <w:sz w:val="24"/>
          <w:szCs w:val="24"/>
          <w:lang w:val="en-IN" w:eastAsia="en-IN"/>
          <w14:ligatures w14:val="standardContextual"/>
        </w:rPr>
        <w:t xml:space="preserve">docker stop </w:t>
      </w:r>
      <w:proofErr w:type="spellStart"/>
      <w:r w:rsidRPr="00806EFD">
        <w:rPr>
          <w:rFonts w:ascii="Courier New" w:eastAsia="Consolas" w:hAnsi="Courier New" w:cs="Courier New"/>
          <w:color w:val="1F2328"/>
          <w:kern w:val="2"/>
          <w:sz w:val="24"/>
          <w:szCs w:val="24"/>
          <w:lang w:val="en-IN" w:eastAsia="en-IN"/>
          <w14:ligatures w14:val="standardContextual"/>
        </w:rPr>
        <w:t>container_id</w:t>
      </w:r>
      <w:proofErr w:type="spellEnd"/>
      <w:r w:rsidRPr="00806EFD">
        <w:rPr>
          <w:rFonts w:eastAsia="Consolas"/>
          <w:color w:val="1F2328"/>
          <w:kern w:val="2"/>
          <w:sz w:val="24"/>
          <w:szCs w:val="24"/>
          <w:lang w:val="en-IN" w:eastAsia="en-IN"/>
          <w14:ligatures w14:val="standardContextual"/>
        </w:rPr>
        <w:t xml:space="preserve"> </w:t>
      </w:r>
      <w:bookmarkEnd w:id="15"/>
    </w:p>
    <w:p w14:paraId="1E3746F4" w14:textId="49A9C7B2" w:rsidR="00A04E82" w:rsidRDefault="00A04E82" w:rsidP="00A04E82">
      <w:pPr>
        <w:spacing w:after="120" w:line="250" w:lineRule="auto"/>
        <w:ind w:left="713" w:right="37"/>
        <w:rPr>
          <w:rFonts w:eastAsia="Segoe UI"/>
          <w:color w:val="1F2328"/>
          <w:kern w:val="2"/>
          <w:sz w:val="24"/>
          <w:szCs w:val="24"/>
          <w:lang w:val="en-IN" w:eastAsia="en-IN"/>
          <w14:ligatures w14:val="standardContextual"/>
        </w:rPr>
      </w:pPr>
      <w:r w:rsidRPr="00806EFD">
        <w:rPr>
          <w:rFonts w:eastAsia="Segoe UI"/>
          <w:b/>
          <w:color w:val="1F2328"/>
          <w:kern w:val="2"/>
          <w:sz w:val="24"/>
          <w:szCs w:val="24"/>
          <w:lang w:val="en-IN" w:eastAsia="en-IN"/>
          <w14:ligatures w14:val="standardContextual"/>
        </w:rPr>
        <w:t>Usage:</w:t>
      </w:r>
      <w:r w:rsidRPr="00806EFD">
        <w:rPr>
          <w:rFonts w:eastAsia="Segoe UI"/>
          <w:color w:val="1F2328"/>
          <w:kern w:val="2"/>
          <w:sz w:val="24"/>
          <w:szCs w:val="24"/>
          <w:lang w:val="en-IN" w:eastAsia="en-IN"/>
          <w14:ligatures w14:val="standardContextual"/>
        </w:rPr>
        <w:t xml:space="preserve"> Stops a running container.</w:t>
      </w:r>
    </w:p>
    <w:p w14:paraId="7E2AACF0" w14:textId="02486CFD" w:rsidR="00A04E82" w:rsidRDefault="00A04E82" w:rsidP="00A04E82">
      <w:pPr>
        <w:spacing w:line="250" w:lineRule="auto"/>
        <w:ind w:right="37"/>
        <w:rPr>
          <w:rFonts w:eastAsia="Segoe UI"/>
          <w:b/>
          <w:color w:val="1F2328"/>
          <w:kern w:val="2"/>
          <w:sz w:val="24"/>
          <w:szCs w:val="24"/>
          <w:lang w:val="en-IN" w:eastAsia="en-IN"/>
          <w14:ligatures w14:val="standardContextual"/>
        </w:rPr>
      </w:pPr>
      <w:r w:rsidRPr="00A04E82">
        <w:rPr>
          <w:rFonts w:eastAsia="Segoe UI"/>
          <w:b/>
          <w:noProof/>
          <w:color w:val="1F2328"/>
          <w:kern w:val="2"/>
          <w:sz w:val="24"/>
          <w:szCs w:val="24"/>
          <w:lang w:val="en-IN" w:eastAsia="en-IN"/>
          <w14:ligatures w14:val="standardContextual"/>
        </w:rPr>
        <w:drawing>
          <wp:inline distT="0" distB="0" distL="0" distR="0" wp14:anchorId="2F89DBB6" wp14:editId="1820AE66">
            <wp:extent cx="6858000" cy="734060"/>
            <wp:effectExtent l="0" t="0" r="0" b="8890"/>
            <wp:docPr id="31297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72359" name=""/>
                    <pic:cNvPicPr/>
                  </pic:nvPicPr>
                  <pic:blipFill>
                    <a:blip r:embed="rId30"/>
                    <a:stretch>
                      <a:fillRect/>
                    </a:stretch>
                  </pic:blipFill>
                  <pic:spPr>
                    <a:xfrm>
                      <a:off x="0" y="0"/>
                      <a:ext cx="6858000" cy="734060"/>
                    </a:xfrm>
                    <a:prstGeom prst="rect">
                      <a:avLst/>
                    </a:prstGeom>
                  </pic:spPr>
                </pic:pic>
              </a:graphicData>
            </a:graphic>
          </wp:inline>
        </w:drawing>
      </w:r>
    </w:p>
    <w:p w14:paraId="274CC3CC" w14:textId="77777777" w:rsidR="00A04E82" w:rsidRPr="00806EFD" w:rsidRDefault="00A04E82" w:rsidP="00A04E82">
      <w:pPr>
        <w:spacing w:line="250" w:lineRule="auto"/>
        <w:ind w:right="37"/>
        <w:rPr>
          <w:rFonts w:eastAsia="Calibri"/>
          <w:color w:val="000000"/>
          <w:kern w:val="2"/>
          <w:sz w:val="24"/>
          <w:szCs w:val="24"/>
          <w:lang w:val="en-IN" w:eastAsia="en-IN"/>
          <w14:ligatures w14:val="standardContextual"/>
        </w:rPr>
      </w:pPr>
    </w:p>
    <w:p w14:paraId="0729CE1C" w14:textId="77777777" w:rsidR="00195516" w:rsidRPr="00806EFD" w:rsidRDefault="00195516" w:rsidP="00195516">
      <w:pPr>
        <w:pStyle w:val="Heading2"/>
        <w:spacing w:before="0"/>
        <w:rPr>
          <w:rFonts w:eastAsia="Calibri"/>
          <w:color w:val="000000"/>
          <w:sz w:val="22"/>
          <w:szCs w:val="22"/>
          <w:lang w:val="en-IN" w:eastAsia="en-IN"/>
        </w:rPr>
      </w:pPr>
      <w:bookmarkStart w:id="16" w:name="_Toc172585436"/>
      <w:r w:rsidRPr="00806EFD">
        <w:rPr>
          <w:rFonts w:eastAsia="Segoe UI"/>
          <w:sz w:val="32"/>
          <w:szCs w:val="22"/>
          <w:lang w:val="en-IN" w:eastAsia="en-IN"/>
        </w:rPr>
        <w:t>Docker RM (Remove Container)</w:t>
      </w:r>
      <w:bookmarkEnd w:id="16"/>
    </w:p>
    <w:p w14:paraId="69D4CEAD" w14:textId="669C0EED" w:rsidR="00195516" w:rsidRPr="00806EFD" w:rsidRDefault="00195516" w:rsidP="0027665C">
      <w:pPr>
        <w:spacing w:after="120" w:line="249" w:lineRule="auto"/>
        <w:ind w:right="37" w:firstLine="576"/>
        <w:rPr>
          <w:rFonts w:ascii="Courier New" w:eastAsia="Calibri" w:hAnsi="Courier New" w:cs="Courier New"/>
          <w:color w:val="000000"/>
          <w:kern w:val="2"/>
          <w:szCs w:val="22"/>
          <w:lang w:val="en-IN" w:eastAsia="en-IN"/>
          <w14:ligatures w14:val="standardContextual"/>
        </w:rPr>
      </w:pPr>
      <w:r w:rsidRPr="00806EFD">
        <w:rPr>
          <w:rFonts w:eastAsia="Segoe UI"/>
          <w:b/>
          <w:color w:val="1F2328"/>
          <w:kern w:val="2"/>
          <w:sz w:val="24"/>
          <w:szCs w:val="22"/>
          <w:lang w:val="en-IN" w:eastAsia="en-IN"/>
          <w14:ligatures w14:val="standardContextual"/>
        </w:rPr>
        <w:t>Command:</w:t>
      </w:r>
      <w:r w:rsidRPr="00806EFD">
        <w:rPr>
          <w:rFonts w:eastAsia="Segoe UI"/>
          <w:color w:val="1F2328"/>
          <w:kern w:val="2"/>
          <w:sz w:val="24"/>
          <w:szCs w:val="22"/>
          <w:lang w:val="en-IN" w:eastAsia="en-IN"/>
          <w14:ligatures w14:val="standardContextual"/>
        </w:rPr>
        <w:t xml:space="preserve"> </w:t>
      </w:r>
      <w:r w:rsidRPr="00806EFD">
        <w:rPr>
          <w:rFonts w:eastAsia="Calibri"/>
          <w:color w:val="000000"/>
          <w:kern w:val="2"/>
          <w:szCs w:val="22"/>
          <w:lang w:val="en-IN" w:eastAsia="en-IN"/>
          <w14:ligatures w14:val="standardContextual"/>
        </w:rPr>
        <w:tab/>
      </w:r>
      <w:r w:rsidRPr="00806EFD">
        <w:rPr>
          <w:rFonts w:ascii="Courier New" w:eastAsia="Consolas" w:hAnsi="Courier New" w:cs="Courier New"/>
          <w:b/>
          <w:bCs/>
          <w:color w:val="1F2328"/>
          <w:kern w:val="2"/>
          <w:sz w:val="24"/>
          <w:szCs w:val="28"/>
          <w:lang w:val="en-IN" w:eastAsia="en-IN"/>
          <w14:ligatures w14:val="standardContextual"/>
        </w:rPr>
        <w:t xml:space="preserve">docker rm </w:t>
      </w:r>
      <w:proofErr w:type="spellStart"/>
      <w:r w:rsidRPr="0027665C">
        <w:rPr>
          <w:rFonts w:ascii="Courier New" w:eastAsia="Consolas" w:hAnsi="Courier New" w:cs="Courier New"/>
          <w:color w:val="1F2328"/>
          <w:kern w:val="2"/>
          <w:szCs w:val="24"/>
          <w:lang w:val="en-IN" w:eastAsia="en-IN"/>
          <w14:ligatures w14:val="standardContextual"/>
        </w:rPr>
        <w:t>container_id</w:t>
      </w:r>
      <w:proofErr w:type="spellEnd"/>
      <w:r w:rsidRPr="0027665C">
        <w:rPr>
          <w:rFonts w:ascii="Courier New" w:eastAsia="Consolas" w:hAnsi="Courier New" w:cs="Courier New"/>
          <w:b/>
          <w:bCs/>
          <w:color w:val="1F2328"/>
          <w:kern w:val="2"/>
          <w:sz w:val="24"/>
          <w:szCs w:val="28"/>
          <w:lang w:val="en-IN" w:eastAsia="en-IN"/>
          <w14:ligatures w14:val="standardContextual"/>
        </w:rPr>
        <w:t xml:space="preserve"> </w:t>
      </w:r>
      <w:r w:rsidR="0027665C" w:rsidRPr="0027665C">
        <w:rPr>
          <w:rFonts w:ascii="Courier New" w:eastAsia="Consolas" w:hAnsi="Courier New" w:cs="Courier New"/>
          <w:b/>
          <w:bCs/>
          <w:i/>
          <w:iCs/>
          <w:color w:val="1F2328"/>
          <w:kern w:val="2"/>
          <w:sz w:val="24"/>
          <w:szCs w:val="28"/>
          <w:u w:val="single"/>
          <w:lang w:val="en-IN" w:eastAsia="en-IN"/>
          <w14:ligatures w14:val="standardContextual"/>
        </w:rPr>
        <w:t>//OR//</w:t>
      </w:r>
      <w:r w:rsidR="0027665C">
        <w:rPr>
          <w:rFonts w:ascii="Courier New" w:eastAsia="Consolas" w:hAnsi="Courier New" w:cs="Courier New"/>
          <w:b/>
          <w:bCs/>
          <w:color w:val="1F2328"/>
          <w:kern w:val="2"/>
          <w:sz w:val="24"/>
          <w:szCs w:val="28"/>
          <w:lang w:val="en-IN" w:eastAsia="en-IN"/>
          <w14:ligatures w14:val="standardContextual"/>
        </w:rPr>
        <w:t xml:space="preserve"> </w:t>
      </w:r>
      <w:r w:rsidR="0027665C" w:rsidRPr="00806EFD">
        <w:rPr>
          <w:rFonts w:ascii="Courier New" w:eastAsia="Consolas" w:hAnsi="Courier New" w:cs="Courier New"/>
          <w:b/>
          <w:bCs/>
          <w:color w:val="1F2328"/>
          <w:kern w:val="2"/>
          <w:sz w:val="24"/>
          <w:szCs w:val="28"/>
          <w:lang w:val="en-IN" w:eastAsia="en-IN"/>
          <w14:ligatures w14:val="standardContextual"/>
        </w:rPr>
        <w:t>docker r</w:t>
      </w:r>
      <w:r w:rsidR="0027665C">
        <w:rPr>
          <w:rFonts w:ascii="Courier New" w:eastAsia="Consolas" w:hAnsi="Courier New" w:cs="Courier New"/>
          <w:b/>
          <w:bCs/>
          <w:color w:val="1F2328"/>
          <w:kern w:val="2"/>
          <w:sz w:val="24"/>
          <w:szCs w:val="28"/>
          <w:lang w:val="en-IN" w:eastAsia="en-IN"/>
          <w14:ligatures w14:val="standardContextual"/>
        </w:rPr>
        <w:t>emove</w:t>
      </w:r>
      <w:r w:rsidR="0027665C" w:rsidRPr="00806EFD">
        <w:rPr>
          <w:rFonts w:ascii="Courier New" w:eastAsia="Consolas" w:hAnsi="Courier New" w:cs="Courier New"/>
          <w:b/>
          <w:bCs/>
          <w:color w:val="1F2328"/>
          <w:kern w:val="2"/>
          <w:sz w:val="24"/>
          <w:szCs w:val="28"/>
          <w:lang w:val="en-IN" w:eastAsia="en-IN"/>
          <w14:ligatures w14:val="standardContextual"/>
        </w:rPr>
        <w:t xml:space="preserve"> </w:t>
      </w:r>
      <w:proofErr w:type="spellStart"/>
      <w:r w:rsidR="0027665C" w:rsidRPr="0027665C">
        <w:rPr>
          <w:rFonts w:ascii="Courier New" w:eastAsia="Consolas" w:hAnsi="Courier New" w:cs="Courier New"/>
          <w:color w:val="1F2328"/>
          <w:kern w:val="2"/>
          <w:szCs w:val="24"/>
          <w:lang w:val="en-IN" w:eastAsia="en-IN"/>
          <w14:ligatures w14:val="standardContextual"/>
        </w:rPr>
        <w:t>container_id</w:t>
      </w:r>
      <w:proofErr w:type="spellEnd"/>
    </w:p>
    <w:p w14:paraId="2409C021" w14:textId="77777777" w:rsidR="00195516" w:rsidRDefault="00195516" w:rsidP="00195516">
      <w:pPr>
        <w:spacing w:after="120" w:line="250" w:lineRule="auto"/>
        <w:ind w:left="713" w:right="37"/>
        <w:rPr>
          <w:rFonts w:eastAsia="Segoe UI"/>
          <w:color w:val="1F2328"/>
          <w:kern w:val="2"/>
          <w:sz w:val="24"/>
          <w:szCs w:val="22"/>
          <w:lang w:val="en-IN" w:eastAsia="en-IN"/>
          <w14:ligatures w14:val="standardContextual"/>
        </w:rPr>
      </w:pPr>
      <w:r w:rsidRPr="00806EFD">
        <w:rPr>
          <w:rFonts w:eastAsia="Segoe UI"/>
          <w:b/>
          <w:color w:val="1F2328"/>
          <w:kern w:val="2"/>
          <w:sz w:val="24"/>
          <w:szCs w:val="22"/>
          <w:lang w:val="en-IN" w:eastAsia="en-IN"/>
          <w14:ligatures w14:val="standardContextual"/>
        </w:rPr>
        <w:t>Usage:</w:t>
      </w:r>
      <w:r w:rsidRPr="00806EFD">
        <w:rPr>
          <w:rFonts w:eastAsia="Segoe UI"/>
          <w:color w:val="1F2328"/>
          <w:kern w:val="2"/>
          <w:sz w:val="24"/>
          <w:szCs w:val="22"/>
          <w:lang w:val="en-IN" w:eastAsia="en-IN"/>
          <w14:ligatures w14:val="standardContextual"/>
        </w:rPr>
        <w:t xml:space="preserve"> Removes a stopped container.</w:t>
      </w:r>
    </w:p>
    <w:p w14:paraId="251C8071" w14:textId="77777777" w:rsidR="00195516" w:rsidRDefault="00195516" w:rsidP="00195516">
      <w:pPr>
        <w:spacing w:after="120" w:line="250" w:lineRule="auto"/>
        <w:ind w:right="37"/>
        <w:rPr>
          <w:rFonts w:eastAsia="Segoe UI"/>
          <w:b/>
          <w:color w:val="1F2328"/>
          <w:kern w:val="2"/>
          <w:sz w:val="24"/>
          <w:szCs w:val="22"/>
          <w:lang w:val="en-IN" w:eastAsia="en-IN"/>
          <w14:ligatures w14:val="standardContextual"/>
        </w:rPr>
      </w:pPr>
      <w:r w:rsidRPr="008F71BD">
        <w:rPr>
          <w:rFonts w:eastAsia="Segoe UI"/>
          <w:b/>
          <w:noProof/>
          <w:color w:val="1F2328"/>
          <w:kern w:val="2"/>
          <w:sz w:val="24"/>
          <w:szCs w:val="22"/>
          <w:lang w:val="en-IN" w:eastAsia="en-IN"/>
          <w14:ligatures w14:val="standardContextual"/>
        </w:rPr>
        <w:drawing>
          <wp:inline distT="0" distB="0" distL="0" distR="0" wp14:anchorId="09D6FAF3" wp14:editId="1765F7EC">
            <wp:extent cx="6858000" cy="913765"/>
            <wp:effectExtent l="0" t="0" r="0" b="635"/>
            <wp:docPr id="209696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65776" name=""/>
                    <pic:cNvPicPr/>
                  </pic:nvPicPr>
                  <pic:blipFill>
                    <a:blip r:embed="rId31"/>
                    <a:stretch>
                      <a:fillRect/>
                    </a:stretch>
                  </pic:blipFill>
                  <pic:spPr>
                    <a:xfrm>
                      <a:off x="0" y="0"/>
                      <a:ext cx="6858000" cy="913765"/>
                    </a:xfrm>
                    <a:prstGeom prst="rect">
                      <a:avLst/>
                    </a:prstGeom>
                  </pic:spPr>
                </pic:pic>
              </a:graphicData>
            </a:graphic>
          </wp:inline>
        </w:drawing>
      </w:r>
    </w:p>
    <w:p w14:paraId="51782958" w14:textId="77777777" w:rsidR="00195516" w:rsidRPr="00806EFD" w:rsidRDefault="00195516" w:rsidP="00195516">
      <w:pPr>
        <w:spacing w:after="120" w:line="250" w:lineRule="auto"/>
        <w:ind w:right="37"/>
        <w:rPr>
          <w:rFonts w:eastAsia="Calibri"/>
          <w:color w:val="000000"/>
          <w:kern w:val="2"/>
          <w:szCs w:val="22"/>
          <w:lang w:val="en-IN" w:eastAsia="en-IN"/>
          <w14:ligatures w14:val="standardContextual"/>
        </w:rPr>
      </w:pPr>
    </w:p>
    <w:p w14:paraId="201A8AA7" w14:textId="77777777" w:rsidR="00195516" w:rsidRPr="00806EFD" w:rsidRDefault="00195516" w:rsidP="00195516">
      <w:pPr>
        <w:pStyle w:val="Heading2"/>
        <w:spacing w:before="0"/>
        <w:rPr>
          <w:rFonts w:eastAsia="Calibri"/>
          <w:color w:val="000000"/>
          <w:sz w:val="22"/>
          <w:szCs w:val="22"/>
          <w:lang w:val="en-IN" w:eastAsia="en-IN"/>
        </w:rPr>
      </w:pPr>
      <w:bookmarkStart w:id="17" w:name="_Toc172585437"/>
      <w:r w:rsidRPr="00806EFD">
        <w:rPr>
          <w:rFonts w:eastAsia="Segoe UI"/>
          <w:sz w:val="32"/>
          <w:szCs w:val="22"/>
          <w:lang w:val="en-IN" w:eastAsia="en-IN"/>
        </w:rPr>
        <w:t>Docker RMI (Remove Image)</w:t>
      </w:r>
      <w:bookmarkEnd w:id="17"/>
    </w:p>
    <w:p w14:paraId="3545F3BF" w14:textId="77777777" w:rsidR="00195516" w:rsidRPr="00806EFD" w:rsidRDefault="00195516" w:rsidP="00195516">
      <w:pPr>
        <w:spacing w:after="120" w:line="249" w:lineRule="auto"/>
        <w:ind w:left="713" w:right="37"/>
        <w:rPr>
          <w:rFonts w:eastAsia="Calibri"/>
          <w:color w:val="000000"/>
          <w:kern w:val="2"/>
          <w:sz w:val="28"/>
          <w:szCs w:val="28"/>
          <w:lang w:val="en-IN" w:eastAsia="en-IN"/>
          <w14:ligatures w14:val="standardContextual"/>
        </w:rPr>
      </w:pPr>
      <w:r w:rsidRPr="00806EFD">
        <w:rPr>
          <w:rFonts w:eastAsia="Segoe UI"/>
          <w:b/>
          <w:color w:val="1F2328"/>
          <w:kern w:val="2"/>
          <w:sz w:val="24"/>
          <w:szCs w:val="22"/>
          <w:lang w:val="en-IN" w:eastAsia="en-IN"/>
          <w14:ligatures w14:val="standardContextual"/>
        </w:rPr>
        <w:t>Command:</w:t>
      </w:r>
      <w:r w:rsidRPr="00806EFD">
        <w:rPr>
          <w:rFonts w:eastAsia="Segoe UI"/>
          <w:color w:val="1F2328"/>
          <w:kern w:val="2"/>
          <w:sz w:val="24"/>
          <w:szCs w:val="22"/>
          <w:lang w:val="en-IN" w:eastAsia="en-IN"/>
          <w14:ligatures w14:val="standardContextual"/>
        </w:rPr>
        <w:t xml:space="preserve"> </w:t>
      </w:r>
      <w:r w:rsidRPr="00806EFD">
        <w:rPr>
          <w:rFonts w:eastAsia="Calibri"/>
          <w:color w:val="000000"/>
          <w:kern w:val="2"/>
          <w:szCs w:val="22"/>
          <w:lang w:val="en-IN" w:eastAsia="en-IN"/>
          <w14:ligatures w14:val="standardContextual"/>
        </w:rPr>
        <w:tab/>
      </w:r>
      <w:r w:rsidRPr="00806EFD">
        <w:rPr>
          <w:rFonts w:ascii="Courier New" w:eastAsia="Consolas" w:hAnsi="Courier New" w:cs="Courier New"/>
          <w:b/>
          <w:bCs/>
          <w:color w:val="1F2328"/>
          <w:kern w:val="2"/>
          <w:sz w:val="24"/>
          <w:szCs w:val="28"/>
          <w:lang w:val="en-IN" w:eastAsia="en-IN"/>
          <w14:ligatures w14:val="standardContextual"/>
        </w:rPr>
        <w:t xml:space="preserve">docker </w:t>
      </w:r>
      <w:proofErr w:type="spellStart"/>
      <w:r w:rsidRPr="00806EFD">
        <w:rPr>
          <w:rFonts w:ascii="Courier New" w:eastAsia="Consolas" w:hAnsi="Courier New" w:cs="Courier New"/>
          <w:b/>
          <w:bCs/>
          <w:color w:val="1F2328"/>
          <w:kern w:val="2"/>
          <w:sz w:val="24"/>
          <w:szCs w:val="28"/>
          <w:lang w:val="en-IN" w:eastAsia="en-IN"/>
          <w14:ligatures w14:val="standardContextual"/>
        </w:rPr>
        <w:t>rmi</w:t>
      </w:r>
      <w:proofErr w:type="spellEnd"/>
      <w:r w:rsidRPr="00806EFD">
        <w:rPr>
          <w:rFonts w:ascii="Courier New" w:eastAsia="Consolas" w:hAnsi="Courier New" w:cs="Courier New"/>
          <w:b/>
          <w:bCs/>
          <w:color w:val="1F2328"/>
          <w:kern w:val="2"/>
          <w:sz w:val="24"/>
          <w:szCs w:val="28"/>
          <w:lang w:val="en-IN" w:eastAsia="en-IN"/>
          <w14:ligatures w14:val="standardContextual"/>
        </w:rPr>
        <w:t xml:space="preserve"> </w:t>
      </w:r>
      <w:proofErr w:type="spellStart"/>
      <w:r w:rsidRPr="00806EFD">
        <w:rPr>
          <w:rFonts w:ascii="Courier New" w:eastAsia="Consolas" w:hAnsi="Courier New" w:cs="Courier New"/>
          <w:color w:val="1F2328"/>
          <w:kern w:val="2"/>
          <w:sz w:val="24"/>
          <w:szCs w:val="28"/>
          <w:lang w:val="en-IN" w:eastAsia="en-IN"/>
          <w14:ligatures w14:val="standardContextual"/>
        </w:rPr>
        <w:t>image_</w:t>
      </w:r>
      <w:proofErr w:type="gramStart"/>
      <w:r w:rsidRPr="00806EFD">
        <w:rPr>
          <w:rFonts w:ascii="Courier New" w:eastAsia="Consolas" w:hAnsi="Courier New" w:cs="Courier New"/>
          <w:color w:val="1F2328"/>
          <w:kern w:val="2"/>
          <w:sz w:val="24"/>
          <w:szCs w:val="28"/>
          <w:lang w:val="en-IN" w:eastAsia="en-IN"/>
          <w14:ligatures w14:val="standardContextual"/>
        </w:rPr>
        <w:t>name:tag</w:t>
      </w:r>
      <w:proofErr w:type="spellEnd"/>
      <w:proofErr w:type="gramEnd"/>
      <w:r w:rsidRPr="00806EFD">
        <w:rPr>
          <w:rFonts w:eastAsia="Consolas"/>
          <w:color w:val="1F2328"/>
          <w:kern w:val="2"/>
          <w:sz w:val="24"/>
          <w:szCs w:val="28"/>
          <w:lang w:val="en-IN" w:eastAsia="en-IN"/>
          <w14:ligatures w14:val="standardContextual"/>
        </w:rPr>
        <w:t xml:space="preserve"> </w:t>
      </w:r>
    </w:p>
    <w:p w14:paraId="57A4C060" w14:textId="6675027B" w:rsidR="00195516" w:rsidRDefault="00195516" w:rsidP="00195516">
      <w:pPr>
        <w:spacing w:after="120" w:line="250" w:lineRule="auto"/>
        <w:ind w:left="713" w:right="37"/>
        <w:rPr>
          <w:rFonts w:eastAsia="Segoe UI"/>
          <w:color w:val="1F2328"/>
          <w:kern w:val="2"/>
          <w:sz w:val="24"/>
          <w:szCs w:val="22"/>
          <w:lang w:val="en-IN" w:eastAsia="en-IN"/>
          <w14:ligatures w14:val="standardContextual"/>
        </w:rPr>
      </w:pPr>
      <w:r w:rsidRPr="00806EFD">
        <w:rPr>
          <w:rFonts w:eastAsia="Segoe UI"/>
          <w:b/>
          <w:color w:val="1F2328"/>
          <w:kern w:val="2"/>
          <w:sz w:val="24"/>
          <w:szCs w:val="22"/>
          <w:lang w:val="en-IN" w:eastAsia="en-IN"/>
          <w14:ligatures w14:val="standardContextual"/>
        </w:rPr>
        <w:t>Usage:</w:t>
      </w:r>
      <w:r w:rsidRPr="00806EFD">
        <w:rPr>
          <w:rFonts w:eastAsia="Segoe UI"/>
          <w:color w:val="1F2328"/>
          <w:kern w:val="2"/>
          <w:sz w:val="24"/>
          <w:szCs w:val="22"/>
          <w:lang w:val="en-IN" w:eastAsia="en-IN"/>
          <w14:ligatures w14:val="standardContextual"/>
        </w:rPr>
        <w:t xml:space="preserve"> Removes a Docker image from the local machine.</w:t>
      </w:r>
    </w:p>
    <w:p w14:paraId="70F8ED23" w14:textId="56533543" w:rsidR="00195516" w:rsidRDefault="00195516" w:rsidP="007D3E48">
      <w:pPr>
        <w:spacing w:after="120" w:line="250" w:lineRule="auto"/>
        <w:ind w:left="576" w:right="37"/>
        <w:rPr>
          <w:rFonts w:eastAsia="Segoe UI"/>
          <w:b/>
          <w:color w:val="1F2328"/>
          <w:kern w:val="2"/>
          <w:sz w:val="24"/>
          <w:szCs w:val="22"/>
          <w:lang w:val="en-IN" w:eastAsia="en-IN"/>
          <w14:ligatures w14:val="standardContextual"/>
        </w:rPr>
      </w:pPr>
      <w:r w:rsidRPr="00195516">
        <w:rPr>
          <w:rFonts w:eastAsia="Segoe UI"/>
          <w:b/>
          <w:noProof/>
          <w:color w:val="1F2328"/>
          <w:kern w:val="2"/>
          <w:sz w:val="24"/>
          <w:szCs w:val="22"/>
          <w:lang w:val="en-IN" w:eastAsia="en-IN"/>
          <w14:ligatures w14:val="standardContextual"/>
        </w:rPr>
        <w:drawing>
          <wp:inline distT="0" distB="0" distL="0" distR="0" wp14:anchorId="512F2793" wp14:editId="4FB7D87C">
            <wp:extent cx="5835650" cy="2625189"/>
            <wp:effectExtent l="0" t="0" r="0" b="3810"/>
            <wp:docPr id="39336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69209" name=""/>
                    <pic:cNvPicPr/>
                  </pic:nvPicPr>
                  <pic:blipFill>
                    <a:blip r:embed="rId32"/>
                    <a:stretch>
                      <a:fillRect/>
                    </a:stretch>
                  </pic:blipFill>
                  <pic:spPr>
                    <a:xfrm>
                      <a:off x="0" y="0"/>
                      <a:ext cx="5848572" cy="2631002"/>
                    </a:xfrm>
                    <a:prstGeom prst="rect">
                      <a:avLst/>
                    </a:prstGeom>
                  </pic:spPr>
                </pic:pic>
              </a:graphicData>
            </a:graphic>
          </wp:inline>
        </w:drawing>
      </w:r>
    </w:p>
    <w:p w14:paraId="67B3266B" w14:textId="77777777" w:rsidR="00195516" w:rsidRPr="00806EFD" w:rsidRDefault="00195516" w:rsidP="00195516">
      <w:pPr>
        <w:spacing w:after="120" w:line="250" w:lineRule="auto"/>
        <w:ind w:right="37"/>
        <w:rPr>
          <w:rFonts w:eastAsia="Calibri"/>
          <w:color w:val="000000"/>
          <w:kern w:val="2"/>
          <w:szCs w:val="22"/>
          <w:lang w:val="en-IN" w:eastAsia="en-IN"/>
          <w14:ligatures w14:val="standardContextual"/>
        </w:rPr>
      </w:pPr>
    </w:p>
    <w:p w14:paraId="1F2DFA6C" w14:textId="1655CDE4" w:rsidR="000C2E0B" w:rsidRPr="00806EFD" w:rsidRDefault="000C2E0B" w:rsidP="00167608">
      <w:pPr>
        <w:pStyle w:val="Heading2"/>
        <w:spacing w:before="0"/>
        <w:rPr>
          <w:rFonts w:eastAsia="Calibri"/>
          <w:color w:val="000000"/>
          <w:sz w:val="22"/>
          <w:szCs w:val="22"/>
          <w:lang w:val="en-IN" w:eastAsia="en-IN"/>
        </w:rPr>
      </w:pPr>
      <w:bookmarkStart w:id="18" w:name="_Toc172585438"/>
      <w:r w:rsidRPr="00806EFD">
        <w:rPr>
          <w:rFonts w:eastAsia="Segoe UI"/>
          <w:sz w:val="32"/>
          <w:szCs w:val="22"/>
          <w:lang w:val="en-IN" w:eastAsia="en-IN"/>
        </w:rPr>
        <w:lastRenderedPageBreak/>
        <w:t>Docker Build</w:t>
      </w:r>
      <w:bookmarkEnd w:id="18"/>
    </w:p>
    <w:p w14:paraId="34FC6C54" w14:textId="68D9A15B" w:rsidR="000C2E0B" w:rsidRPr="00806EFD" w:rsidRDefault="000C2E0B" w:rsidP="00167608">
      <w:pPr>
        <w:spacing w:after="120" w:line="249" w:lineRule="auto"/>
        <w:ind w:left="713" w:right="37"/>
        <w:rPr>
          <w:rFonts w:eastAsia="Calibri"/>
          <w:color w:val="000000"/>
          <w:kern w:val="2"/>
          <w:sz w:val="24"/>
          <w:szCs w:val="24"/>
          <w:lang w:val="en-IN" w:eastAsia="en-IN"/>
          <w14:ligatures w14:val="standardContextual"/>
        </w:rPr>
      </w:pPr>
      <w:r w:rsidRPr="00806EFD">
        <w:rPr>
          <w:rFonts w:eastAsia="Segoe UI"/>
          <w:b/>
          <w:color w:val="1F2328"/>
          <w:kern w:val="2"/>
          <w:sz w:val="24"/>
          <w:szCs w:val="24"/>
          <w:lang w:val="en-IN" w:eastAsia="en-IN"/>
          <w14:ligatures w14:val="standardContextual"/>
        </w:rPr>
        <w:t>Command:</w:t>
      </w:r>
      <w:r w:rsidRPr="00806EFD">
        <w:rPr>
          <w:rFonts w:eastAsia="Segoe UI"/>
          <w:color w:val="1F2328"/>
          <w:kern w:val="2"/>
          <w:sz w:val="24"/>
          <w:szCs w:val="24"/>
          <w:lang w:val="en-IN" w:eastAsia="en-IN"/>
          <w14:ligatures w14:val="standardContextual"/>
        </w:rPr>
        <w:t xml:space="preserve"> </w:t>
      </w:r>
      <w:r w:rsidRPr="00806EFD">
        <w:rPr>
          <w:rFonts w:eastAsia="Calibri"/>
          <w:color w:val="000000"/>
          <w:kern w:val="2"/>
          <w:sz w:val="24"/>
          <w:szCs w:val="24"/>
          <w:lang w:val="en-IN" w:eastAsia="en-IN"/>
          <w14:ligatures w14:val="standardContextual"/>
        </w:rPr>
        <w:tab/>
      </w:r>
      <w:r w:rsidRPr="00806EFD">
        <w:rPr>
          <w:rFonts w:ascii="Courier New" w:eastAsia="Consolas" w:hAnsi="Courier New" w:cs="Courier New"/>
          <w:b/>
          <w:bCs/>
          <w:color w:val="1F2328"/>
          <w:kern w:val="2"/>
          <w:sz w:val="24"/>
          <w:szCs w:val="24"/>
          <w:lang w:val="en-IN" w:eastAsia="en-IN"/>
          <w14:ligatures w14:val="standardContextual"/>
        </w:rPr>
        <w:t xml:space="preserve">docker build -t </w:t>
      </w:r>
      <w:proofErr w:type="spellStart"/>
      <w:r w:rsidRPr="00806EFD">
        <w:rPr>
          <w:rFonts w:ascii="Courier New" w:eastAsia="Consolas" w:hAnsi="Courier New" w:cs="Courier New"/>
          <w:color w:val="1F2328"/>
          <w:kern w:val="2"/>
          <w:sz w:val="24"/>
          <w:szCs w:val="24"/>
          <w:lang w:val="en-IN" w:eastAsia="en-IN"/>
          <w14:ligatures w14:val="standardContextual"/>
        </w:rPr>
        <w:t>image_</w:t>
      </w:r>
      <w:proofErr w:type="gramStart"/>
      <w:r w:rsidRPr="00806EFD">
        <w:rPr>
          <w:rFonts w:ascii="Courier New" w:eastAsia="Consolas" w:hAnsi="Courier New" w:cs="Courier New"/>
          <w:color w:val="1F2328"/>
          <w:kern w:val="2"/>
          <w:sz w:val="24"/>
          <w:szCs w:val="24"/>
          <w:lang w:val="en-IN" w:eastAsia="en-IN"/>
          <w14:ligatures w14:val="standardContextual"/>
        </w:rPr>
        <w:t>name:tag</w:t>
      </w:r>
      <w:proofErr w:type="spellEnd"/>
      <w:proofErr w:type="gramEnd"/>
      <w:r w:rsidRPr="00806EFD">
        <w:rPr>
          <w:rFonts w:ascii="Courier New" w:eastAsia="Consolas" w:hAnsi="Courier New" w:cs="Courier New"/>
          <w:b/>
          <w:bCs/>
          <w:color w:val="1F2328"/>
          <w:kern w:val="2"/>
          <w:sz w:val="24"/>
          <w:szCs w:val="24"/>
          <w:lang w:val="en-IN" w:eastAsia="en-IN"/>
          <w14:ligatures w14:val="standardContextual"/>
        </w:rPr>
        <w:t xml:space="preserve"> . </w:t>
      </w:r>
    </w:p>
    <w:p w14:paraId="1886E57F" w14:textId="219935B4" w:rsidR="00195516" w:rsidRPr="007D3E48" w:rsidRDefault="000C2E0B" w:rsidP="007D3E48">
      <w:pPr>
        <w:spacing w:after="120" w:line="250" w:lineRule="auto"/>
        <w:ind w:left="713" w:right="37"/>
        <w:rPr>
          <w:rFonts w:eastAsia="Segoe UI"/>
          <w:color w:val="1F2328"/>
          <w:kern w:val="2"/>
          <w:sz w:val="24"/>
          <w:szCs w:val="24"/>
          <w:lang w:val="en-IN" w:eastAsia="en-IN"/>
          <w14:ligatures w14:val="standardContextual"/>
        </w:rPr>
      </w:pPr>
      <w:r w:rsidRPr="00806EFD">
        <w:rPr>
          <w:rFonts w:eastAsia="Segoe UI"/>
          <w:b/>
          <w:color w:val="1F2328"/>
          <w:kern w:val="2"/>
          <w:sz w:val="24"/>
          <w:szCs w:val="24"/>
          <w:lang w:val="en-IN" w:eastAsia="en-IN"/>
          <w14:ligatures w14:val="standardContextual"/>
        </w:rPr>
        <w:t>Usage:</w:t>
      </w:r>
      <w:r w:rsidRPr="00806EFD">
        <w:rPr>
          <w:rFonts w:eastAsia="Segoe UI"/>
          <w:color w:val="1F2328"/>
          <w:kern w:val="2"/>
          <w:sz w:val="24"/>
          <w:szCs w:val="24"/>
          <w:lang w:val="en-IN" w:eastAsia="en-IN"/>
          <w14:ligatures w14:val="standardContextual"/>
        </w:rPr>
        <w:t xml:space="preserve"> Builds a Docker image from a Dockerfile in the current directory.</w:t>
      </w:r>
    </w:p>
    <w:p w14:paraId="72C5D4CA" w14:textId="3A9FB2DF" w:rsidR="000C2E0B" w:rsidRPr="00806EFD" w:rsidRDefault="000C2E0B" w:rsidP="00167608">
      <w:pPr>
        <w:pStyle w:val="Heading2"/>
        <w:spacing w:before="0"/>
        <w:rPr>
          <w:rFonts w:eastAsia="Calibri"/>
          <w:color w:val="000000"/>
          <w:sz w:val="22"/>
          <w:szCs w:val="22"/>
          <w:lang w:val="en-IN" w:eastAsia="en-IN"/>
        </w:rPr>
      </w:pPr>
      <w:bookmarkStart w:id="19" w:name="_Toc172585439"/>
      <w:r w:rsidRPr="00806EFD">
        <w:rPr>
          <w:rFonts w:eastAsia="Segoe UI"/>
          <w:sz w:val="32"/>
          <w:szCs w:val="22"/>
          <w:lang w:val="en-IN" w:eastAsia="en-IN"/>
        </w:rPr>
        <w:t>Docker Push</w:t>
      </w:r>
      <w:bookmarkEnd w:id="19"/>
    </w:p>
    <w:p w14:paraId="3A44B005" w14:textId="4CD542BD" w:rsidR="000C2E0B" w:rsidRPr="00806EFD" w:rsidRDefault="000C2E0B" w:rsidP="00167608">
      <w:pPr>
        <w:spacing w:after="120" w:line="249" w:lineRule="auto"/>
        <w:ind w:left="713" w:right="37"/>
        <w:rPr>
          <w:rFonts w:ascii="Courier New" w:eastAsia="Calibri" w:hAnsi="Courier New" w:cs="Courier New"/>
          <w:b/>
          <w:bCs/>
          <w:color w:val="000000"/>
          <w:kern w:val="2"/>
          <w:sz w:val="24"/>
          <w:szCs w:val="24"/>
          <w:lang w:val="en-IN" w:eastAsia="en-IN"/>
          <w14:ligatures w14:val="standardContextual"/>
        </w:rPr>
      </w:pPr>
      <w:r w:rsidRPr="00806EFD">
        <w:rPr>
          <w:rFonts w:eastAsia="Segoe UI"/>
          <w:b/>
          <w:color w:val="1F2328"/>
          <w:kern w:val="2"/>
          <w:sz w:val="24"/>
          <w:szCs w:val="24"/>
          <w:lang w:val="en-IN" w:eastAsia="en-IN"/>
          <w14:ligatures w14:val="standardContextual"/>
        </w:rPr>
        <w:t>Command:</w:t>
      </w:r>
      <w:r w:rsidRPr="00806EFD">
        <w:rPr>
          <w:rFonts w:eastAsia="Segoe UI"/>
          <w:color w:val="1F2328"/>
          <w:kern w:val="2"/>
          <w:sz w:val="24"/>
          <w:szCs w:val="24"/>
          <w:lang w:val="en-IN" w:eastAsia="en-IN"/>
          <w14:ligatures w14:val="standardContextual"/>
        </w:rPr>
        <w:t xml:space="preserve"> </w:t>
      </w:r>
      <w:r w:rsidRPr="00806EFD">
        <w:rPr>
          <w:rFonts w:eastAsia="Calibri"/>
          <w:color w:val="000000"/>
          <w:kern w:val="2"/>
          <w:sz w:val="24"/>
          <w:szCs w:val="24"/>
          <w:lang w:val="en-IN" w:eastAsia="en-IN"/>
          <w14:ligatures w14:val="standardContextual"/>
        </w:rPr>
        <w:tab/>
      </w:r>
      <w:r w:rsidRPr="00806EFD">
        <w:rPr>
          <w:rFonts w:ascii="Courier New" w:eastAsia="Consolas" w:hAnsi="Courier New" w:cs="Courier New"/>
          <w:b/>
          <w:bCs/>
          <w:color w:val="1F2328"/>
          <w:kern w:val="2"/>
          <w:sz w:val="24"/>
          <w:szCs w:val="24"/>
          <w:lang w:val="en-IN" w:eastAsia="en-IN"/>
          <w14:ligatures w14:val="standardContextual"/>
        </w:rPr>
        <w:t xml:space="preserve">docker push </w:t>
      </w:r>
      <w:proofErr w:type="spellStart"/>
      <w:r w:rsidRPr="00806EFD">
        <w:rPr>
          <w:rFonts w:ascii="Courier New" w:eastAsia="Consolas" w:hAnsi="Courier New" w:cs="Courier New"/>
          <w:color w:val="1F2328"/>
          <w:kern w:val="2"/>
          <w:sz w:val="24"/>
          <w:szCs w:val="24"/>
          <w:lang w:val="en-IN" w:eastAsia="en-IN"/>
          <w14:ligatures w14:val="standardContextual"/>
        </w:rPr>
        <w:t>image_</w:t>
      </w:r>
      <w:proofErr w:type="gramStart"/>
      <w:r w:rsidRPr="00806EFD">
        <w:rPr>
          <w:rFonts w:ascii="Courier New" w:eastAsia="Consolas" w:hAnsi="Courier New" w:cs="Courier New"/>
          <w:color w:val="1F2328"/>
          <w:kern w:val="2"/>
          <w:sz w:val="24"/>
          <w:szCs w:val="24"/>
          <w:lang w:val="en-IN" w:eastAsia="en-IN"/>
          <w14:ligatures w14:val="standardContextual"/>
        </w:rPr>
        <w:t>name:tag</w:t>
      </w:r>
      <w:proofErr w:type="spellEnd"/>
      <w:proofErr w:type="gramEnd"/>
      <w:r w:rsidRPr="00806EFD">
        <w:rPr>
          <w:rFonts w:ascii="Courier New" w:eastAsia="Consolas" w:hAnsi="Courier New" w:cs="Courier New"/>
          <w:b/>
          <w:bCs/>
          <w:color w:val="1F2328"/>
          <w:kern w:val="2"/>
          <w:sz w:val="24"/>
          <w:szCs w:val="24"/>
          <w:lang w:val="en-IN" w:eastAsia="en-IN"/>
          <w14:ligatures w14:val="standardContextual"/>
        </w:rPr>
        <w:t xml:space="preserve"> </w:t>
      </w:r>
    </w:p>
    <w:p w14:paraId="26885200" w14:textId="0DADFD3B" w:rsidR="0027665C" w:rsidRPr="007D3E48" w:rsidRDefault="000C2E0B" w:rsidP="007D3E48">
      <w:pPr>
        <w:spacing w:after="120" w:line="250" w:lineRule="auto"/>
        <w:ind w:left="713" w:right="37"/>
        <w:rPr>
          <w:rFonts w:eastAsia="Segoe UI"/>
          <w:color w:val="1F2328"/>
          <w:kern w:val="2"/>
          <w:sz w:val="24"/>
          <w:szCs w:val="24"/>
          <w:lang w:val="en-IN" w:eastAsia="en-IN"/>
          <w14:ligatures w14:val="standardContextual"/>
        </w:rPr>
      </w:pPr>
      <w:r w:rsidRPr="00806EFD">
        <w:rPr>
          <w:rFonts w:eastAsia="Segoe UI"/>
          <w:b/>
          <w:color w:val="1F2328"/>
          <w:kern w:val="2"/>
          <w:sz w:val="24"/>
          <w:szCs w:val="24"/>
          <w:lang w:val="en-IN" w:eastAsia="en-IN"/>
          <w14:ligatures w14:val="standardContextual"/>
        </w:rPr>
        <w:t>Usage:</w:t>
      </w:r>
      <w:r w:rsidRPr="00806EFD">
        <w:rPr>
          <w:rFonts w:eastAsia="Segoe UI"/>
          <w:color w:val="1F2328"/>
          <w:kern w:val="2"/>
          <w:sz w:val="24"/>
          <w:szCs w:val="24"/>
          <w:lang w:val="en-IN" w:eastAsia="en-IN"/>
          <w14:ligatures w14:val="standardContextual"/>
        </w:rPr>
        <w:t xml:space="preserve"> Uploads a Docker image to a registry.</w:t>
      </w:r>
    </w:p>
    <w:p w14:paraId="4C1A8E84" w14:textId="2BC5B713" w:rsidR="000C2E0B" w:rsidRPr="00806EFD" w:rsidRDefault="000C2E0B" w:rsidP="00167608">
      <w:pPr>
        <w:pStyle w:val="Heading2"/>
        <w:spacing w:before="0"/>
        <w:rPr>
          <w:rFonts w:eastAsia="Calibri"/>
          <w:color w:val="000000"/>
          <w:sz w:val="22"/>
          <w:szCs w:val="22"/>
          <w:lang w:val="en-IN" w:eastAsia="en-IN"/>
        </w:rPr>
      </w:pPr>
      <w:bookmarkStart w:id="20" w:name="_Toc172585440"/>
      <w:r w:rsidRPr="00806EFD">
        <w:rPr>
          <w:rFonts w:eastAsia="Segoe UI"/>
          <w:sz w:val="32"/>
          <w:szCs w:val="22"/>
          <w:lang w:val="en-IN" w:eastAsia="en-IN"/>
        </w:rPr>
        <w:t>Docker Exec</w:t>
      </w:r>
      <w:bookmarkEnd w:id="20"/>
    </w:p>
    <w:p w14:paraId="1DF11D85" w14:textId="40DEB234" w:rsidR="000C2E0B" w:rsidRPr="00806EFD" w:rsidRDefault="000C2E0B" w:rsidP="00167608">
      <w:pPr>
        <w:spacing w:after="120" w:line="249" w:lineRule="auto"/>
        <w:ind w:left="713" w:right="37"/>
        <w:rPr>
          <w:rFonts w:eastAsia="Calibri"/>
          <w:color w:val="000000"/>
          <w:kern w:val="2"/>
          <w:sz w:val="28"/>
          <w:szCs w:val="28"/>
          <w:lang w:val="en-IN" w:eastAsia="en-IN"/>
          <w14:ligatures w14:val="standardContextual"/>
        </w:rPr>
      </w:pPr>
      <w:r w:rsidRPr="00806EFD">
        <w:rPr>
          <w:rFonts w:eastAsia="Segoe UI"/>
          <w:b/>
          <w:color w:val="1F2328"/>
          <w:kern w:val="2"/>
          <w:sz w:val="24"/>
          <w:szCs w:val="22"/>
          <w:lang w:val="en-IN" w:eastAsia="en-IN"/>
          <w14:ligatures w14:val="standardContextual"/>
        </w:rPr>
        <w:t>Command:</w:t>
      </w:r>
      <w:r w:rsidRPr="00806EFD">
        <w:rPr>
          <w:rFonts w:eastAsia="Segoe UI"/>
          <w:color w:val="1F2328"/>
          <w:kern w:val="2"/>
          <w:sz w:val="24"/>
          <w:szCs w:val="22"/>
          <w:lang w:val="en-IN" w:eastAsia="en-IN"/>
          <w14:ligatures w14:val="standardContextual"/>
        </w:rPr>
        <w:t xml:space="preserve"> </w:t>
      </w:r>
      <w:r w:rsidR="00167608" w:rsidRPr="00806EFD">
        <w:rPr>
          <w:rFonts w:eastAsia="Calibri"/>
          <w:color w:val="000000"/>
          <w:kern w:val="2"/>
          <w:szCs w:val="22"/>
          <w:lang w:val="en-IN" w:eastAsia="en-IN"/>
          <w14:ligatures w14:val="standardContextual"/>
        </w:rPr>
        <w:tab/>
      </w:r>
      <w:r w:rsidRPr="00806EFD">
        <w:rPr>
          <w:rFonts w:ascii="Courier New" w:eastAsia="Consolas" w:hAnsi="Courier New" w:cs="Courier New"/>
          <w:b/>
          <w:bCs/>
          <w:color w:val="1F2328"/>
          <w:kern w:val="2"/>
          <w:sz w:val="24"/>
          <w:szCs w:val="28"/>
          <w:lang w:val="en-IN" w:eastAsia="en-IN"/>
          <w14:ligatures w14:val="standardContextual"/>
        </w:rPr>
        <w:t>docker exec [</w:t>
      </w:r>
      <w:r w:rsidRPr="00806EFD">
        <w:rPr>
          <w:rFonts w:ascii="Courier New" w:eastAsia="Consolas" w:hAnsi="Courier New" w:cs="Courier New"/>
          <w:color w:val="1F2328"/>
          <w:kern w:val="2"/>
          <w:sz w:val="24"/>
          <w:szCs w:val="28"/>
          <w:lang w:val="en-IN" w:eastAsia="en-IN"/>
          <w14:ligatures w14:val="standardContextual"/>
        </w:rPr>
        <w:t>options</w:t>
      </w:r>
      <w:r w:rsidRPr="00806EFD">
        <w:rPr>
          <w:rFonts w:ascii="Courier New" w:eastAsia="Consolas" w:hAnsi="Courier New" w:cs="Courier New"/>
          <w:b/>
          <w:bCs/>
          <w:color w:val="1F2328"/>
          <w:kern w:val="2"/>
          <w:sz w:val="24"/>
          <w:szCs w:val="28"/>
          <w:lang w:val="en-IN" w:eastAsia="en-IN"/>
          <w14:ligatures w14:val="standardContextual"/>
        </w:rPr>
        <w:t xml:space="preserve">] </w:t>
      </w:r>
      <w:proofErr w:type="spellStart"/>
      <w:r w:rsidRPr="00806EFD">
        <w:rPr>
          <w:rFonts w:ascii="Courier New" w:eastAsia="Consolas" w:hAnsi="Courier New" w:cs="Courier New"/>
          <w:color w:val="1F2328"/>
          <w:kern w:val="2"/>
          <w:sz w:val="24"/>
          <w:szCs w:val="28"/>
          <w:lang w:val="en-IN" w:eastAsia="en-IN"/>
          <w14:ligatures w14:val="standardContextual"/>
        </w:rPr>
        <w:t>container_id</w:t>
      </w:r>
      <w:proofErr w:type="spellEnd"/>
      <w:r w:rsidRPr="00806EFD">
        <w:rPr>
          <w:rFonts w:ascii="Courier New" w:eastAsia="Consolas" w:hAnsi="Courier New" w:cs="Courier New"/>
          <w:b/>
          <w:bCs/>
          <w:color w:val="1F2328"/>
          <w:kern w:val="2"/>
          <w:sz w:val="24"/>
          <w:szCs w:val="28"/>
          <w:lang w:val="en-IN" w:eastAsia="en-IN"/>
          <w14:ligatures w14:val="standardContextual"/>
        </w:rPr>
        <w:t xml:space="preserve"> </w:t>
      </w:r>
      <w:r w:rsidRPr="00806EFD">
        <w:rPr>
          <w:rFonts w:ascii="Courier New" w:eastAsia="Consolas" w:hAnsi="Courier New" w:cs="Courier New"/>
          <w:color w:val="1F2328"/>
          <w:kern w:val="2"/>
          <w:sz w:val="24"/>
          <w:szCs w:val="28"/>
          <w:lang w:val="en-IN" w:eastAsia="en-IN"/>
          <w14:ligatures w14:val="standardContextual"/>
        </w:rPr>
        <w:t>command</w:t>
      </w:r>
      <w:r w:rsidRPr="00806EFD">
        <w:rPr>
          <w:rFonts w:eastAsia="Consolas"/>
          <w:color w:val="1F2328"/>
          <w:kern w:val="2"/>
          <w:sz w:val="24"/>
          <w:szCs w:val="28"/>
          <w:lang w:val="en-IN" w:eastAsia="en-IN"/>
          <w14:ligatures w14:val="standardContextual"/>
        </w:rPr>
        <w:t xml:space="preserve"> </w:t>
      </w:r>
    </w:p>
    <w:p w14:paraId="766BAC6F" w14:textId="6F317CE1" w:rsidR="00C74BBC" w:rsidRDefault="000C2E0B" w:rsidP="00806EFD">
      <w:pPr>
        <w:spacing w:after="120" w:line="250" w:lineRule="auto"/>
        <w:ind w:left="713" w:right="37"/>
        <w:rPr>
          <w:rFonts w:eastAsia="Segoe UI"/>
          <w:color w:val="1F2328"/>
          <w:kern w:val="2"/>
          <w:sz w:val="24"/>
          <w:szCs w:val="22"/>
          <w:lang w:val="en-IN" w:eastAsia="en-IN"/>
          <w14:ligatures w14:val="standardContextual"/>
        </w:rPr>
      </w:pPr>
      <w:r w:rsidRPr="00806EFD">
        <w:rPr>
          <w:rFonts w:eastAsia="Segoe UI"/>
          <w:b/>
          <w:color w:val="1F2328"/>
          <w:kern w:val="2"/>
          <w:sz w:val="24"/>
          <w:szCs w:val="22"/>
          <w:lang w:val="en-IN" w:eastAsia="en-IN"/>
          <w14:ligatures w14:val="standardContextual"/>
        </w:rPr>
        <w:t>Usage:</w:t>
      </w:r>
      <w:r w:rsidRPr="00806EFD">
        <w:rPr>
          <w:rFonts w:eastAsia="Segoe UI"/>
          <w:color w:val="1F2328"/>
          <w:kern w:val="2"/>
          <w:sz w:val="24"/>
          <w:szCs w:val="22"/>
          <w:lang w:val="en-IN" w:eastAsia="en-IN"/>
          <w14:ligatures w14:val="standardContextual"/>
        </w:rPr>
        <w:t xml:space="preserve"> Executes a command inside a running container.</w:t>
      </w:r>
    </w:p>
    <w:p w14:paraId="73601858" w14:textId="5C7CA588" w:rsidR="007D3E48" w:rsidRDefault="007D3E48" w:rsidP="007D3E48">
      <w:pPr>
        <w:pStyle w:val="Heading2"/>
        <w:spacing w:before="0"/>
        <w:rPr>
          <w:rFonts w:eastAsia="Calibri"/>
          <w:lang w:val="en-IN" w:eastAsia="en-IN"/>
        </w:rPr>
      </w:pPr>
      <w:bookmarkStart w:id="21" w:name="_Toc172585441"/>
      <w:r>
        <w:rPr>
          <w:rFonts w:eastAsia="Calibri"/>
          <w:lang w:val="en-IN" w:eastAsia="en-IN"/>
        </w:rPr>
        <w:t>Docker Port</w:t>
      </w:r>
      <w:bookmarkEnd w:id="21"/>
    </w:p>
    <w:p w14:paraId="3491C319" w14:textId="72C6AD94" w:rsidR="007D3E48" w:rsidRPr="00806EFD" w:rsidRDefault="007D3E48" w:rsidP="007D3E48">
      <w:pPr>
        <w:spacing w:after="120" w:line="249" w:lineRule="auto"/>
        <w:ind w:left="713" w:right="37"/>
        <w:rPr>
          <w:rFonts w:eastAsia="Calibri"/>
          <w:color w:val="000000"/>
          <w:kern w:val="2"/>
          <w:sz w:val="28"/>
          <w:szCs w:val="28"/>
          <w:lang w:val="en-IN" w:eastAsia="en-IN"/>
          <w14:ligatures w14:val="standardContextual"/>
        </w:rPr>
      </w:pPr>
      <w:r w:rsidRPr="00806EFD">
        <w:rPr>
          <w:rFonts w:eastAsia="Segoe UI"/>
          <w:b/>
          <w:color w:val="1F2328"/>
          <w:kern w:val="2"/>
          <w:sz w:val="24"/>
          <w:szCs w:val="22"/>
          <w:lang w:val="en-IN" w:eastAsia="en-IN"/>
          <w14:ligatures w14:val="standardContextual"/>
        </w:rPr>
        <w:t>Command:</w:t>
      </w:r>
      <w:r w:rsidRPr="00806EFD">
        <w:rPr>
          <w:rFonts w:eastAsia="Segoe UI"/>
          <w:color w:val="1F2328"/>
          <w:kern w:val="2"/>
          <w:sz w:val="24"/>
          <w:szCs w:val="22"/>
          <w:lang w:val="en-IN" w:eastAsia="en-IN"/>
          <w14:ligatures w14:val="standardContextual"/>
        </w:rPr>
        <w:t xml:space="preserve"> </w:t>
      </w:r>
      <w:r w:rsidRPr="00806EFD">
        <w:rPr>
          <w:rFonts w:eastAsia="Calibri"/>
          <w:color w:val="000000"/>
          <w:kern w:val="2"/>
          <w:szCs w:val="22"/>
          <w:lang w:val="en-IN" w:eastAsia="en-IN"/>
          <w14:ligatures w14:val="standardContextual"/>
        </w:rPr>
        <w:tab/>
      </w:r>
      <w:r w:rsidRPr="00806EFD">
        <w:rPr>
          <w:rFonts w:ascii="Courier New" w:eastAsia="Consolas" w:hAnsi="Courier New" w:cs="Courier New"/>
          <w:b/>
          <w:bCs/>
          <w:color w:val="1F2328"/>
          <w:kern w:val="2"/>
          <w:sz w:val="24"/>
          <w:szCs w:val="28"/>
          <w:lang w:val="en-IN" w:eastAsia="en-IN"/>
          <w14:ligatures w14:val="standardContextual"/>
        </w:rPr>
        <w:t xml:space="preserve">docker </w:t>
      </w:r>
      <w:r>
        <w:rPr>
          <w:rFonts w:ascii="Courier New" w:eastAsia="Consolas" w:hAnsi="Courier New" w:cs="Courier New"/>
          <w:b/>
          <w:bCs/>
          <w:color w:val="1F2328"/>
          <w:kern w:val="2"/>
          <w:sz w:val="24"/>
          <w:szCs w:val="28"/>
          <w:lang w:val="en-IN" w:eastAsia="en-IN"/>
          <w14:ligatures w14:val="standardContextual"/>
        </w:rPr>
        <w:t>port &lt;</w:t>
      </w:r>
      <w:proofErr w:type="spellStart"/>
      <w:r w:rsidRPr="007D3E48">
        <w:rPr>
          <w:rFonts w:ascii="Courier New" w:eastAsia="Consolas" w:hAnsi="Courier New" w:cs="Courier New"/>
          <w:color w:val="1F2328"/>
          <w:kern w:val="2"/>
          <w:sz w:val="24"/>
          <w:szCs w:val="28"/>
          <w:lang w:val="en-IN" w:eastAsia="en-IN"/>
          <w14:ligatures w14:val="standardContextual"/>
        </w:rPr>
        <w:t>containername</w:t>
      </w:r>
      <w:proofErr w:type="spellEnd"/>
      <w:r>
        <w:rPr>
          <w:rFonts w:ascii="Courier New" w:eastAsia="Consolas" w:hAnsi="Courier New" w:cs="Courier New"/>
          <w:b/>
          <w:bCs/>
          <w:color w:val="1F2328"/>
          <w:kern w:val="2"/>
          <w:sz w:val="24"/>
          <w:szCs w:val="28"/>
          <w:lang w:val="en-IN" w:eastAsia="en-IN"/>
          <w14:ligatures w14:val="standardContextual"/>
        </w:rPr>
        <w:t>&gt;</w:t>
      </w:r>
      <w:r w:rsidRPr="00806EFD">
        <w:rPr>
          <w:rFonts w:eastAsia="Consolas"/>
          <w:color w:val="1F2328"/>
          <w:kern w:val="2"/>
          <w:sz w:val="24"/>
          <w:szCs w:val="28"/>
          <w:lang w:val="en-IN" w:eastAsia="en-IN"/>
          <w14:ligatures w14:val="standardContextual"/>
        </w:rPr>
        <w:t xml:space="preserve"> </w:t>
      </w:r>
    </w:p>
    <w:p w14:paraId="726091A4" w14:textId="0A0F9BA8" w:rsidR="007D3E48" w:rsidRDefault="007D3E48" w:rsidP="007D3E48">
      <w:pPr>
        <w:spacing w:after="120" w:line="250" w:lineRule="auto"/>
        <w:ind w:left="713" w:right="37"/>
        <w:rPr>
          <w:rFonts w:eastAsia="Segoe UI"/>
          <w:color w:val="1F2328"/>
          <w:kern w:val="2"/>
          <w:sz w:val="24"/>
          <w:szCs w:val="22"/>
          <w:lang w:val="en-IN" w:eastAsia="en-IN"/>
          <w14:ligatures w14:val="standardContextual"/>
        </w:rPr>
      </w:pPr>
      <w:r w:rsidRPr="00806EFD">
        <w:rPr>
          <w:rFonts w:eastAsia="Segoe UI"/>
          <w:b/>
          <w:color w:val="1F2328"/>
          <w:kern w:val="2"/>
          <w:sz w:val="24"/>
          <w:szCs w:val="22"/>
          <w:lang w:val="en-IN" w:eastAsia="en-IN"/>
          <w14:ligatures w14:val="standardContextual"/>
        </w:rPr>
        <w:t>Usage:</w:t>
      </w:r>
      <w:r w:rsidRPr="00806EFD">
        <w:rPr>
          <w:rFonts w:eastAsia="Segoe UI"/>
          <w:color w:val="1F2328"/>
          <w:kern w:val="2"/>
          <w:sz w:val="24"/>
          <w:szCs w:val="22"/>
          <w:lang w:val="en-IN" w:eastAsia="en-IN"/>
          <w14:ligatures w14:val="standardContextual"/>
        </w:rPr>
        <w:t xml:space="preserve"> </w:t>
      </w:r>
      <w:r w:rsidRPr="007D3E48">
        <w:rPr>
          <w:rFonts w:eastAsia="Segoe UI"/>
          <w:color w:val="1F2328"/>
          <w:kern w:val="2"/>
          <w:sz w:val="24"/>
          <w:szCs w:val="22"/>
          <w:lang w:val="en-IN" w:eastAsia="en-IN"/>
          <w14:ligatures w14:val="standardContextual"/>
        </w:rPr>
        <w:t>Use the docker port command to list the port mappings for a container.</w:t>
      </w:r>
    </w:p>
    <w:p w14:paraId="2A61C26A" w14:textId="771821C2" w:rsidR="007D3E48" w:rsidRPr="007D3E48" w:rsidRDefault="007D3E48" w:rsidP="007D3E48">
      <w:pPr>
        <w:spacing w:after="120" w:line="250" w:lineRule="auto"/>
        <w:ind w:right="37"/>
        <w:rPr>
          <w:rFonts w:eastAsia="Segoe UI"/>
          <w:color w:val="1F2328"/>
          <w:kern w:val="2"/>
          <w:sz w:val="24"/>
          <w:szCs w:val="22"/>
          <w:lang w:val="en-IN" w:eastAsia="en-IN"/>
          <w14:ligatures w14:val="standardContextual"/>
        </w:rPr>
      </w:pPr>
      <w:r w:rsidRPr="007D3E48">
        <w:rPr>
          <w:noProof/>
          <w:lang w:val="en-IN"/>
        </w:rPr>
        <w:drawing>
          <wp:inline distT="0" distB="0" distL="0" distR="0" wp14:anchorId="73D401D0" wp14:editId="6D32A985">
            <wp:extent cx="6858000" cy="1441450"/>
            <wp:effectExtent l="0" t="0" r="0" b="6350"/>
            <wp:docPr id="169018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94285" name=""/>
                    <pic:cNvPicPr/>
                  </pic:nvPicPr>
                  <pic:blipFill>
                    <a:blip r:embed="rId33"/>
                    <a:stretch>
                      <a:fillRect/>
                    </a:stretch>
                  </pic:blipFill>
                  <pic:spPr>
                    <a:xfrm>
                      <a:off x="0" y="0"/>
                      <a:ext cx="6858000" cy="1441450"/>
                    </a:xfrm>
                    <a:prstGeom prst="rect">
                      <a:avLst/>
                    </a:prstGeom>
                  </pic:spPr>
                </pic:pic>
              </a:graphicData>
            </a:graphic>
          </wp:inline>
        </w:drawing>
      </w:r>
    </w:p>
    <w:p w14:paraId="07E7EF61" w14:textId="37E5C607" w:rsidR="007D3E48" w:rsidRDefault="007D3E48" w:rsidP="007D3E48">
      <w:pPr>
        <w:pStyle w:val="Heading2"/>
        <w:spacing w:before="0"/>
        <w:rPr>
          <w:rFonts w:eastAsia="Calibri"/>
          <w:lang w:val="en-IN" w:eastAsia="en-IN"/>
        </w:rPr>
      </w:pPr>
      <w:bookmarkStart w:id="22" w:name="_Toc172585442"/>
      <w:r>
        <w:rPr>
          <w:rFonts w:eastAsia="Calibri"/>
          <w:lang w:val="en-IN" w:eastAsia="en-IN"/>
        </w:rPr>
        <w:t>Docker stats</w:t>
      </w:r>
      <w:bookmarkEnd w:id="22"/>
    </w:p>
    <w:p w14:paraId="48BA72E7" w14:textId="562D34A6" w:rsidR="007D3E48" w:rsidRPr="00806EFD" w:rsidRDefault="007D3E48" w:rsidP="007D3E48">
      <w:pPr>
        <w:spacing w:after="120" w:line="249" w:lineRule="auto"/>
        <w:ind w:left="713" w:right="37"/>
        <w:rPr>
          <w:rFonts w:eastAsia="Calibri"/>
          <w:color w:val="000000"/>
          <w:kern w:val="2"/>
          <w:sz w:val="28"/>
          <w:szCs w:val="28"/>
          <w:lang w:val="en-IN" w:eastAsia="en-IN"/>
          <w14:ligatures w14:val="standardContextual"/>
        </w:rPr>
      </w:pPr>
      <w:r w:rsidRPr="00806EFD">
        <w:rPr>
          <w:rFonts w:eastAsia="Segoe UI"/>
          <w:b/>
          <w:color w:val="1F2328"/>
          <w:kern w:val="2"/>
          <w:sz w:val="24"/>
          <w:szCs w:val="22"/>
          <w:lang w:val="en-IN" w:eastAsia="en-IN"/>
          <w14:ligatures w14:val="standardContextual"/>
        </w:rPr>
        <w:t>Command:</w:t>
      </w:r>
      <w:r w:rsidRPr="00806EFD">
        <w:rPr>
          <w:rFonts w:eastAsia="Segoe UI"/>
          <w:color w:val="1F2328"/>
          <w:kern w:val="2"/>
          <w:sz w:val="24"/>
          <w:szCs w:val="22"/>
          <w:lang w:val="en-IN" w:eastAsia="en-IN"/>
          <w14:ligatures w14:val="standardContextual"/>
        </w:rPr>
        <w:t xml:space="preserve"> </w:t>
      </w:r>
      <w:r w:rsidRPr="00806EFD">
        <w:rPr>
          <w:rFonts w:eastAsia="Calibri"/>
          <w:color w:val="000000"/>
          <w:kern w:val="2"/>
          <w:szCs w:val="22"/>
          <w:lang w:val="en-IN" w:eastAsia="en-IN"/>
          <w14:ligatures w14:val="standardContextual"/>
        </w:rPr>
        <w:tab/>
      </w:r>
      <w:r w:rsidRPr="007D3E48">
        <w:rPr>
          <w:rFonts w:ascii="Courier New" w:eastAsia="Consolas" w:hAnsi="Courier New" w:cs="Courier New"/>
          <w:b/>
          <w:bCs/>
          <w:color w:val="1F2328"/>
          <w:kern w:val="2"/>
          <w:sz w:val="24"/>
          <w:szCs w:val="28"/>
          <w:lang w:val="en-IN" w:eastAsia="en-IN"/>
          <w14:ligatures w14:val="standardContextual"/>
        </w:rPr>
        <w:t>docker stats &lt;</w:t>
      </w:r>
      <w:r w:rsidRPr="007D3E48">
        <w:rPr>
          <w:rFonts w:ascii="Courier New" w:eastAsia="Consolas" w:hAnsi="Courier New" w:cs="Courier New"/>
          <w:color w:val="1F2328"/>
          <w:kern w:val="2"/>
          <w:sz w:val="24"/>
          <w:szCs w:val="28"/>
          <w:lang w:val="en-IN" w:eastAsia="en-IN"/>
          <w14:ligatures w14:val="standardContextual"/>
        </w:rPr>
        <w:t>container name or id</w:t>
      </w:r>
      <w:r w:rsidRPr="007D3E48">
        <w:rPr>
          <w:rFonts w:ascii="Courier New" w:eastAsia="Consolas" w:hAnsi="Courier New" w:cs="Courier New"/>
          <w:b/>
          <w:bCs/>
          <w:color w:val="1F2328"/>
          <w:kern w:val="2"/>
          <w:sz w:val="24"/>
          <w:szCs w:val="28"/>
          <w:lang w:val="en-IN" w:eastAsia="en-IN"/>
          <w14:ligatures w14:val="standardContextual"/>
        </w:rPr>
        <w:t>&gt;</w:t>
      </w:r>
    </w:p>
    <w:p w14:paraId="7A38D050" w14:textId="370FF84F" w:rsidR="007D3E48" w:rsidRDefault="007D3E48" w:rsidP="007D3E48">
      <w:pPr>
        <w:spacing w:after="120" w:line="250" w:lineRule="auto"/>
        <w:ind w:left="713" w:right="37"/>
        <w:rPr>
          <w:rFonts w:eastAsia="Segoe UI"/>
          <w:color w:val="1F2328"/>
          <w:kern w:val="2"/>
          <w:sz w:val="24"/>
          <w:szCs w:val="22"/>
          <w:lang w:val="en-IN" w:eastAsia="en-IN"/>
          <w14:ligatures w14:val="standardContextual"/>
        </w:rPr>
      </w:pPr>
      <w:r w:rsidRPr="00806EFD">
        <w:rPr>
          <w:rFonts w:eastAsia="Segoe UI"/>
          <w:b/>
          <w:color w:val="1F2328"/>
          <w:kern w:val="2"/>
          <w:sz w:val="24"/>
          <w:szCs w:val="22"/>
          <w:lang w:val="en-IN" w:eastAsia="en-IN"/>
          <w14:ligatures w14:val="standardContextual"/>
        </w:rPr>
        <w:t>Usage:</w:t>
      </w:r>
      <w:r w:rsidRPr="00806EFD">
        <w:rPr>
          <w:rFonts w:eastAsia="Segoe UI"/>
          <w:color w:val="1F2328"/>
          <w:kern w:val="2"/>
          <w:sz w:val="24"/>
          <w:szCs w:val="22"/>
          <w:lang w:val="en-IN" w:eastAsia="en-IN"/>
          <w14:ligatures w14:val="standardContextual"/>
        </w:rPr>
        <w:t xml:space="preserve"> </w:t>
      </w:r>
      <w:r w:rsidRPr="007D3E48">
        <w:rPr>
          <w:rFonts w:eastAsia="Segoe UI"/>
          <w:color w:val="1F2328"/>
          <w:kern w:val="2"/>
          <w:sz w:val="24"/>
          <w:szCs w:val="22"/>
          <w:lang w:val="en-IN" w:eastAsia="en-IN"/>
          <w14:ligatures w14:val="standardContextual"/>
        </w:rPr>
        <w:t>Use the docker stats command to view resource usage statistics for one or more containers</w:t>
      </w:r>
      <w:r w:rsidRPr="00806EFD">
        <w:rPr>
          <w:rFonts w:eastAsia="Segoe UI"/>
          <w:color w:val="1F2328"/>
          <w:kern w:val="2"/>
          <w:sz w:val="24"/>
          <w:szCs w:val="22"/>
          <w:lang w:val="en-IN" w:eastAsia="en-IN"/>
          <w14:ligatures w14:val="standardContextual"/>
        </w:rPr>
        <w:t>.</w:t>
      </w:r>
    </w:p>
    <w:p w14:paraId="29A416B8" w14:textId="0000A92F" w:rsidR="007D3E48" w:rsidRDefault="003F3CF0" w:rsidP="007D3E48">
      <w:pPr>
        <w:spacing w:after="120" w:line="250" w:lineRule="auto"/>
        <w:ind w:right="37"/>
        <w:rPr>
          <w:rFonts w:eastAsia="Segoe UI"/>
          <w:color w:val="1F2328"/>
          <w:kern w:val="2"/>
          <w:sz w:val="24"/>
          <w:szCs w:val="22"/>
          <w:lang w:val="en-IN" w:eastAsia="en-IN"/>
          <w14:ligatures w14:val="standardContextual"/>
        </w:rPr>
      </w:pPr>
      <w:r w:rsidRPr="003F3CF0">
        <w:rPr>
          <w:rFonts w:eastAsia="Segoe UI"/>
          <w:noProof/>
          <w:color w:val="1F2328"/>
          <w:kern w:val="2"/>
          <w:sz w:val="24"/>
          <w:szCs w:val="22"/>
          <w:lang w:val="en-IN" w:eastAsia="en-IN"/>
          <w14:ligatures w14:val="standardContextual"/>
        </w:rPr>
        <w:drawing>
          <wp:inline distT="0" distB="0" distL="0" distR="0" wp14:anchorId="346731DD" wp14:editId="0C92DB2D">
            <wp:extent cx="6858000" cy="2134235"/>
            <wp:effectExtent l="0" t="0" r="0" b="0"/>
            <wp:docPr id="134551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10390" name=""/>
                    <pic:cNvPicPr/>
                  </pic:nvPicPr>
                  <pic:blipFill>
                    <a:blip r:embed="rId34"/>
                    <a:stretch>
                      <a:fillRect/>
                    </a:stretch>
                  </pic:blipFill>
                  <pic:spPr>
                    <a:xfrm>
                      <a:off x="0" y="0"/>
                      <a:ext cx="6858000" cy="2134235"/>
                    </a:xfrm>
                    <a:prstGeom prst="rect">
                      <a:avLst/>
                    </a:prstGeom>
                  </pic:spPr>
                </pic:pic>
              </a:graphicData>
            </a:graphic>
          </wp:inline>
        </w:drawing>
      </w:r>
    </w:p>
    <w:p w14:paraId="046690D0" w14:textId="27706477" w:rsidR="007D3E48" w:rsidRPr="007D3E48" w:rsidRDefault="007D3E48" w:rsidP="007D3E48">
      <w:pPr>
        <w:pStyle w:val="Heading2"/>
        <w:spacing w:before="0"/>
        <w:rPr>
          <w:rFonts w:eastAsia="Segoe UI"/>
          <w:lang w:val="en-IN" w:eastAsia="en-IN"/>
        </w:rPr>
      </w:pPr>
      <w:bookmarkStart w:id="23" w:name="_Toc172585443"/>
      <w:r>
        <w:rPr>
          <w:rFonts w:eastAsia="Segoe UI"/>
          <w:lang w:val="en-IN" w:eastAsia="en-IN"/>
        </w:rPr>
        <w:t>Docker Inspect</w:t>
      </w:r>
      <w:bookmarkEnd w:id="23"/>
    </w:p>
    <w:p w14:paraId="3630DD3A" w14:textId="14491BBD" w:rsidR="007D3E48" w:rsidRPr="007D3E48" w:rsidRDefault="007D3E48" w:rsidP="007D3E48">
      <w:pPr>
        <w:spacing w:after="120" w:line="249" w:lineRule="auto"/>
        <w:ind w:left="713" w:right="37"/>
        <w:rPr>
          <w:rFonts w:ascii="Courier New" w:eastAsia="Consolas" w:hAnsi="Courier New" w:cs="Courier New"/>
          <w:b/>
          <w:bCs/>
          <w:color w:val="1F2328"/>
          <w:kern w:val="2"/>
          <w:sz w:val="24"/>
          <w:szCs w:val="28"/>
          <w:lang w:val="en-IN" w:eastAsia="en-IN"/>
          <w14:ligatures w14:val="standardContextual"/>
        </w:rPr>
      </w:pPr>
      <w:r w:rsidRPr="00806EFD">
        <w:rPr>
          <w:rFonts w:eastAsia="Segoe UI"/>
          <w:b/>
          <w:color w:val="1F2328"/>
          <w:kern w:val="2"/>
          <w:sz w:val="24"/>
          <w:szCs w:val="22"/>
          <w:lang w:val="en-IN" w:eastAsia="en-IN"/>
          <w14:ligatures w14:val="standardContextual"/>
        </w:rPr>
        <w:t>Command:</w:t>
      </w:r>
      <w:r w:rsidRPr="00806EFD">
        <w:rPr>
          <w:rFonts w:eastAsia="Segoe UI"/>
          <w:color w:val="1F2328"/>
          <w:kern w:val="2"/>
          <w:sz w:val="24"/>
          <w:szCs w:val="22"/>
          <w:lang w:val="en-IN" w:eastAsia="en-IN"/>
          <w14:ligatures w14:val="standardContextual"/>
        </w:rPr>
        <w:t xml:space="preserve"> </w:t>
      </w:r>
      <w:r w:rsidRPr="00806EFD">
        <w:rPr>
          <w:rFonts w:eastAsia="Calibri"/>
          <w:color w:val="000000"/>
          <w:kern w:val="2"/>
          <w:szCs w:val="22"/>
          <w:lang w:val="en-IN" w:eastAsia="en-IN"/>
          <w14:ligatures w14:val="standardContextual"/>
        </w:rPr>
        <w:tab/>
      </w:r>
      <w:r w:rsidRPr="007D3E48">
        <w:rPr>
          <w:rFonts w:ascii="Courier New" w:eastAsia="Consolas" w:hAnsi="Courier New" w:cs="Courier New"/>
          <w:b/>
          <w:bCs/>
          <w:color w:val="1F2328"/>
          <w:kern w:val="2"/>
          <w:sz w:val="24"/>
          <w:szCs w:val="28"/>
          <w:lang w:val="en-IN" w:eastAsia="en-IN"/>
          <w14:ligatures w14:val="standardContextual"/>
        </w:rPr>
        <w:t>docker inspect &lt;</w:t>
      </w:r>
      <w:r w:rsidRPr="007D3E48">
        <w:rPr>
          <w:rFonts w:ascii="Courier New" w:eastAsia="Consolas" w:hAnsi="Courier New" w:cs="Courier New"/>
          <w:color w:val="1F2328"/>
          <w:kern w:val="2"/>
          <w:sz w:val="24"/>
          <w:szCs w:val="28"/>
          <w:lang w:val="en-IN" w:eastAsia="en-IN"/>
          <w14:ligatures w14:val="standardContextual"/>
        </w:rPr>
        <w:t>image or container name</w:t>
      </w:r>
      <w:r w:rsidRPr="007D3E48">
        <w:rPr>
          <w:rFonts w:ascii="Courier New" w:eastAsia="Consolas" w:hAnsi="Courier New" w:cs="Courier New"/>
          <w:b/>
          <w:bCs/>
          <w:color w:val="1F2328"/>
          <w:kern w:val="2"/>
          <w:sz w:val="24"/>
          <w:szCs w:val="28"/>
          <w:lang w:val="en-IN" w:eastAsia="en-IN"/>
          <w14:ligatures w14:val="standardContextual"/>
        </w:rPr>
        <w:t>&gt;</w:t>
      </w:r>
    </w:p>
    <w:p w14:paraId="2E54481B" w14:textId="216E5AAC" w:rsidR="007D3E48" w:rsidRPr="007D3E48" w:rsidRDefault="007D3E48" w:rsidP="007D3E48">
      <w:pPr>
        <w:spacing w:after="120" w:line="250" w:lineRule="auto"/>
        <w:ind w:left="713" w:right="37"/>
        <w:rPr>
          <w:rFonts w:eastAsia="Segoe UI"/>
          <w:color w:val="1F2328"/>
          <w:kern w:val="2"/>
          <w:sz w:val="24"/>
          <w:szCs w:val="22"/>
          <w:lang w:val="en-IN" w:eastAsia="en-IN"/>
          <w14:ligatures w14:val="standardContextual"/>
        </w:rPr>
      </w:pPr>
      <w:r w:rsidRPr="00806EFD">
        <w:rPr>
          <w:rFonts w:eastAsia="Segoe UI"/>
          <w:b/>
          <w:color w:val="1F2328"/>
          <w:kern w:val="2"/>
          <w:sz w:val="24"/>
          <w:szCs w:val="22"/>
          <w:lang w:val="en-IN" w:eastAsia="en-IN"/>
          <w14:ligatures w14:val="standardContextual"/>
        </w:rPr>
        <w:t>Usage:</w:t>
      </w:r>
      <w:r w:rsidRPr="00806EFD">
        <w:rPr>
          <w:rFonts w:eastAsia="Segoe UI"/>
          <w:color w:val="1F2328"/>
          <w:kern w:val="2"/>
          <w:sz w:val="24"/>
          <w:szCs w:val="22"/>
          <w:lang w:val="en-IN" w:eastAsia="en-IN"/>
          <w14:ligatures w14:val="standardContextual"/>
        </w:rPr>
        <w:t xml:space="preserve"> </w:t>
      </w:r>
      <w:r w:rsidRPr="007D3E48">
        <w:rPr>
          <w:rFonts w:eastAsia="Segoe UI"/>
          <w:color w:val="1F2328"/>
          <w:kern w:val="2"/>
          <w:sz w:val="24"/>
          <w:szCs w:val="22"/>
          <w:lang w:val="en-IN" w:eastAsia="en-IN"/>
          <w14:ligatures w14:val="standardContextual"/>
        </w:rPr>
        <w:t>Use the docker inspect command to view detailed information about a container or image.</w:t>
      </w:r>
    </w:p>
    <w:p w14:paraId="5D8B1EDB" w14:textId="3A082FA6" w:rsidR="00206AC4" w:rsidRDefault="00704C48" w:rsidP="00206AC4">
      <w:pPr>
        <w:pStyle w:val="Heading1"/>
        <w:rPr>
          <w:lang w:val="en-IN"/>
        </w:rPr>
      </w:pPr>
      <w:bookmarkStart w:id="24" w:name="_Toc172585444"/>
      <w:r>
        <w:rPr>
          <w:lang w:val="en-IN"/>
        </w:rPr>
        <w:lastRenderedPageBreak/>
        <w:t>Three</w:t>
      </w:r>
      <w:r w:rsidR="00206AC4">
        <w:rPr>
          <w:lang w:val="en-IN"/>
        </w:rPr>
        <w:t xml:space="preserve"> WAYS TO USE </w:t>
      </w:r>
      <w:r w:rsidR="00206AC4" w:rsidRPr="00494459">
        <w:rPr>
          <w:lang w:val="en-IN"/>
        </w:rPr>
        <w:t>Docker</w:t>
      </w:r>
      <w:bookmarkEnd w:id="24"/>
    </w:p>
    <w:p w14:paraId="3D2B9166" w14:textId="77777777" w:rsidR="00206AC4" w:rsidRDefault="00206AC4" w:rsidP="00206AC4">
      <w:pPr>
        <w:rPr>
          <w:lang w:val="en-IN"/>
        </w:rPr>
      </w:pPr>
    </w:p>
    <w:p w14:paraId="4B75C7BA" w14:textId="77777777" w:rsidR="00206AC4" w:rsidRPr="00494459" w:rsidRDefault="00206AC4" w:rsidP="00206AC4">
      <w:pPr>
        <w:rPr>
          <w:sz w:val="24"/>
          <w:szCs w:val="22"/>
          <w:lang w:val="en-IN"/>
        </w:rPr>
      </w:pPr>
      <w:r w:rsidRPr="00494459">
        <w:rPr>
          <w:b/>
          <w:bCs/>
          <w:sz w:val="24"/>
          <w:szCs w:val="22"/>
          <w:lang w:val="en-IN"/>
        </w:rPr>
        <w:t>1: Develop and build your application</w:t>
      </w:r>
      <w:r w:rsidRPr="00494459">
        <w:rPr>
          <w:sz w:val="24"/>
          <w:szCs w:val="22"/>
          <w:lang w:val="en-IN"/>
        </w:rPr>
        <w:t>: Start by developing your application code using your preferred programming language and tools. Once you have a working application, you will need to create a Dockerfile. A Dockerfile is a text file that contains a set of instructions for building a Docker image. It defines the base image, adds any necessary dependencies, copies your application code into the image, and specifies the commands to run when the container is started.</w:t>
      </w:r>
    </w:p>
    <w:p w14:paraId="007C03F7" w14:textId="77777777" w:rsidR="00206AC4" w:rsidRPr="00494459" w:rsidRDefault="00206AC4" w:rsidP="00206AC4">
      <w:pPr>
        <w:rPr>
          <w:sz w:val="24"/>
          <w:szCs w:val="22"/>
          <w:lang w:val="en-IN"/>
        </w:rPr>
      </w:pPr>
    </w:p>
    <w:p w14:paraId="30B0C298" w14:textId="77777777" w:rsidR="00206AC4" w:rsidRPr="00494459" w:rsidRDefault="00206AC4" w:rsidP="00206AC4">
      <w:pPr>
        <w:rPr>
          <w:sz w:val="24"/>
          <w:szCs w:val="22"/>
          <w:lang w:val="en-IN"/>
        </w:rPr>
      </w:pPr>
      <w:r w:rsidRPr="00494459">
        <w:rPr>
          <w:b/>
          <w:bCs/>
          <w:sz w:val="24"/>
          <w:szCs w:val="22"/>
          <w:lang w:val="en-IN"/>
        </w:rPr>
        <w:t>2: Build a Docker image:</w:t>
      </w:r>
      <w:r w:rsidRPr="00494459">
        <w:rPr>
          <w:sz w:val="24"/>
          <w:szCs w:val="22"/>
          <w:lang w:val="en-IN"/>
        </w:rPr>
        <w:t> Use the Docker CLI (Command Line Interface) or a build tool like Docker Compose or a CI/CD (Continuous Integration/Continuous Deployment) system to build a Docker image based on your Dockerfile. The Docker image is a standalone package that includes your application code, runtime environment, and any required dependencies.</w:t>
      </w:r>
    </w:p>
    <w:p w14:paraId="08260CFA" w14:textId="77777777" w:rsidR="00206AC4" w:rsidRPr="00494459" w:rsidRDefault="00206AC4" w:rsidP="00206AC4">
      <w:pPr>
        <w:rPr>
          <w:sz w:val="24"/>
          <w:szCs w:val="22"/>
          <w:lang w:val="en-IN"/>
        </w:rPr>
      </w:pPr>
    </w:p>
    <w:p w14:paraId="36CC83F0" w14:textId="77777777" w:rsidR="00206AC4" w:rsidRPr="00494459" w:rsidRDefault="00206AC4" w:rsidP="00206AC4">
      <w:pPr>
        <w:rPr>
          <w:sz w:val="24"/>
          <w:szCs w:val="22"/>
          <w:lang w:val="en-IN"/>
        </w:rPr>
      </w:pPr>
      <w:r w:rsidRPr="00494459">
        <w:rPr>
          <w:b/>
          <w:bCs/>
          <w:sz w:val="24"/>
          <w:szCs w:val="22"/>
          <w:lang w:val="en-IN"/>
        </w:rPr>
        <w:t>3: Run Docker containers: </w:t>
      </w:r>
      <w:r w:rsidRPr="00494459">
        <w:rPr>
          <w:sz w:val="24"/>
          <w:szCs w:val="22"/>
          <w:lang w:val="en-IN"/>
        </w:rPr>
        <w:t>Once you have a Docker image, you can create and run Docker containers from it. Containers are instances of Docker images that can be started, stopped, and managed independently. You can run containers locally on your development machine or deploy them to a production environment.</w:t>
      </w:r>
    </w:p>
    <w:p w14:paraId="5EEE575A" w14:textId="77777777" w:rsidR="00206AC4" w:rsidRPr="00206AC4" w:rsidRDefault="00206AC4" w:rsidP="00206AC4">
      <w:pPr>
        <w:rPr>
          <w:sz w:val="24"/>
          <w:szCs w:val="24"/>
          <w:lang w:val="en-IN"/>
        </w:rPr>
      </w:pPr>
    </w:p>
    <w:p w14:paraId="789A1306" w14:textId="77777777" w:rsidR="00206AC4" w:rsidRDefault="00206AC4" w:rsidP="00206AC4">
      <w:pPr>
        <w:rPr>
          <w:sz w:val="24"/>
          <w:szCs w:val="22"/>
          <w:lang w:val="en-IN"/>
        </w:rPr>
      </w:pPr>
    </w:p>
    <w:p w14:paraId="49D8CCA2" w14:textId="77777777" w:rsidR="00206AC4" w:rsidRDefault="00206AC4" w:rsidP="00206AC4">
      <w:pPr>
        <w:pStyle w:val="Heading2"/>
        <w:rPr>
          <w:lang w:val="en-IN"/>
        </w:rPr>
      </w:pPr>
      <w:bookmarkStart w:id="25" w:name="_Toc172585445"/>
      <w:r w:rsidRPr="00206AC4">
        <w:rPr>
          <w:lang w:val="en-IN"/>
        </w:rPr>
        <w:t>Run Docker containers</w:t>
      </w:r>
      <w:bookmarkEnd w:id="25"/>
    </w:p>
    <w:p w14:paraId="1D2F3BA5" w14:textId="77777777" w:rsidR="00206AC4" w:rsidRDefault="00206AC4" w:rsidP="00206AC4">
      <w:pPr>
        <w:rPr>
          <w:lang w:val="en-IN"/>
        </w:rPr>
      </w:pPr>
    </w:p>
    <w:p w14:paraId="748541DB" w14:textId="514E76AD" w:rsidR="00704C48" w:rsidRPr="00704C48" w:rsidRDefault="00704C48" w:rsidP="00B71B77">
      <w:pPr>
        <w:pStyle w:val="Heading3"/>
        <w:numPr>
          <w:ilvl w:val="0"/>
          <w:numId w:val="0"/>
        </w:numPr>
        <w:ind w:left="720" w:hanging="720"/>
        <w:rPr>
          <w:lang w:val="en-IN"/>
        </w:rPr>
      </w:pPr>
      <w:bookmarkStart w:id="26" w:name="_Toc172585446"/>
      <w:r>
        <w:rPr>
          <w:lang w:val="en-IN"/>
        </w:rPr>
        <w:t xml:space="preserve">Create and Open NGINIX website by running NGINIX Container on </w:t>
      </w:r>
      <w:r w:rsidRPr="00704C48">
        <w:rPr>
          <w:lang w:val="en-IN"/>
        </w:rPr>
        <w:t>docker with the Help of AWS EC2 (ubuntu AMI) virtual machine.</w:t>
      </w:r>
      <w:bookmarkEnd w:id="26"/>
    </w:p>
    <w:p w14:paraId="0981ACC8" w14:textId="77777777" w:rsidR="00704C48" w:rsidRDefault="00704C48" w:rsidP="00704C48">
      <w:pPr>
        <w:rPr>
          <w:sz w:val="24"/>
          <w:szCs w:val="24"/>
          <w:lang w:val="en-IN"/>
        </w:rPr>
      </w:pPr>
    </w:p>
    <w:p w14:paraId="373C567C" w14:textId="78A16C7F" w:rsidR="00704C48" w:rsidRDefault="00704C48" w:rsidP="00704C48">
      <w:pPr>
        <w:rPr>
          <w:sz w:val="24"/>
          <w:szCs w:val="24"/>
          <w:lang w:val="en-IN"/>
        </w:rPr>
      </w:pPr>
      <w:proofErr w:type="gramStart"/>
      <w:r w:rsidRPr="00704C48">
        <w:rPr>
          <w:sz w:val="24"/>
          <w:szCs w:val="24"/>
          <w:lang w:val="en-IN"/>
        </w:rPr>
        <w:t>Here's</w:t>
      </w:r>
      <w:proofErr w:type="gramEnd"/>
      <w:r w:rsidRPr="00704C48">
        <w:rPr>
          <w:sz w:val="24"/>
          <w:szCs w:val="24"/>
          <w:lang w:val="en-IN"/>
        </w:rPr>
        <w:t xml:space="preserve"> a step-by-step guide</w:t>
      </w:r>
      <w:r>
        <w:rPr>
          <w:sz w:val="24"/>
          <w:szCs w:val="24"/>
          <w:lang w:val="en-IN"/>
        </w:rPr>
        <w:t>:</w:t>
      </w:r>
    </w:p>
    <w:p w14:paraId="7FE08A84" w14:textId="77777777" w:rsidR="00704C48" w:rsidRPr="00704C48" w:rsidRDefault="00704C48" w:rsidP="00704C48">
      <w:pPr>
        <w:rPr>
          <w:sz w:val="24"/>
          <w:szCs w:val="24"/>
          <w:lang w:val="en-IN"/>
        </w:rPr>
      </w:pPr>
    </w:p>
    <w:p w14:paraId="20CEAA7E" w14:textId="39354455" w:rsidR="00704C48" w:rsidRPr="00704C48" w:rsidRDefault="00704C48" w:rsidP="00B71B77">
      <w:pPr>
        <w:pStyle w:val="Heading3"/>
        <w:rPr>
          <w:lang w:val="en-IN"/>
        </w:rPr>
      </w:pPr>
      <w:bookmarkStart w:id="27" w:name="_Toc172585447"/>
      <w:r w:rsidRPr="00704C48">
        <w:rPr>
          <w:lang w:val="en-IN"/>
        </w:rPr>
        <w:t>Launch an EC2 Instance:</w:t>
      </w:r>
      <w:bookmarkEnd w:id="27"/>
    </w:p>
    <w:p w14:paraId="416EC39B" w14:textId="77777777" w:rsidR="00704C48" w:rsidRPr="00704C48" w:rsidRDefault="00704C48" w:rsidP="00704C48">
      <w:pPr>
        <w:rPr>
          <w:b/>
          <w:bCs/>
          <w:sz w:val="24"/>
          <w:szCs w:val="24"/>
          <w:lang w:val="en-IN"/>
        </w:rPr>
      </w:pPr>
    </w:p>
    <w:p w14:paraId="336F5647" w14:textId="77777777" w:rsidR="00704C48" w:rsidRPr="00704C48" w:rsidRDefault="00704C48" w:rsidP="00704C48">
      <w:pPr>
        <w:numPr>
          <w:ilvl w:val="0"/>
          <w:numId w:val="36"/>
        </w:numPr>
        <w:rPr>
          <w:sz w:val="24"/>
          <w:szCs w:val="24"/>
          <w:lang w:val="en-IN"/>
        </w:rPr>
      </w:pPr>
      <w:r w:rsidRPr="00704C48">
        <w:rPr>
          <w:sz w:val="24"/>
          <w:szCs w:val="24"/>
          <w:lang w:val="en-IN"/>
        </w:rPr>
        <w:t>Log in to the AWS Management Console.</w:t>
      </w:r>
    </w:p>
    <w:p w14:paraId="514DA59A" w14:textId="1D403DAE" w:rsidR="00704C48" w:rsidRPr="00704C48" w:rsidRDefault="00704C48" w:rsidP="00704C48">
      <w:pPr>
        <w:numPr>
          <w:ilvl w:val="0"/>
          <w:numId w:val="36"/>
        </w:numPr>
        <w:rPr>
          <w:sz w:val="24"/>
          <w:szCs w:val="24"/>
          <w:lang w:val="en-IN"/>
        </w:rPr>
      </w:pPr>
      <w:r w:rsidRPr="00704C48">
        <w:rPr>
          <w:sz w:val="24"/>
          <w:szCs w:val="24"/>
          <w:lang w:val="en-IN"/>
        </w:rPr>
        <w:t>Navigate to the EC2 dashboard.</w:t>
      </w:r>
    </w:p>
    <w:p w14:paraId="2AD6ED8C" w14:textId="77777777" w:rsidR="00704C48" w:rsidRPr="00704C48" w:rsidRDefault="00704C48" w:rsidP="00704C48">
      <w:pPr>
        <w:numPr>
          <w:ilvl w:val="0"/>
          <w:numId w:val="36"/>
        </w:numPr>
        <w:rPr>
          <w:sz w:val="24"/>
          <w:szCs w:val="24"/>
          <w:lang w:val="en-IN"/>
        </w:rPr>
      </w:pPr>
      <w:r w:rsidRPr="00704C48">
        <w:rPr>
          <w:sz w:val="24"/>
          <w:szCs w:val="24"/>
          <w:lang w:val="en-IN"/>
        </w:rPr>
        <w:t>Click "Launch Instance" and choose an Amazon Machine Image (AMI). Select an image that suits your needs, such as "Amazon Linux 2" or "Amazon Linux 2 LTS."</w:t>
      </w:r>
    </w:p>
    <w:p w14:paraId="75E5B908" w14:textId="77777777" w:rsidR="00704C48" w:rsidRDefault="00704C48" w:rsidP="00704C48">
      <w:pPr>
        <w:rPr>
          <w:b/>
          <w:bCs/>
          <w:sz w:val="24"/>
          <w:szCs w:val="24"/>
          <w:lang w:val="en-IN"/>
        </w:rPr>
      </w:pPr>
    </w:p>
    <w:p w14:paraId="1263DD38" w14:textId="4B8B3F7A" w:rsidR="00704C48" w:rsidRPr="00704C48" w:rsidRDefault="00704C48" w:rsidP="00B71B77">
      <w:pPr>
        <w:pStyle w:val="Heading3"/>
        <w:rPr>
          <w:lang w:val="en-IN"/>
        </w:rPr>
      </w:pPr>
      <w:bookmarkStart w:id="28" w:name="_Toc172585448"/>
      <w:r w:rsidRPr="00704C48">
        <w:rPr>
          <w:lang w:val="en-IN"/>
        </w:rPr>
        <w:t>Connect to the EC2 Instance</w:t>
      </w:r>
      <w:bookmarkEnd w:id="28"/>
    </w:p>
    <w:p w14:paraId="1C2A5A27" w14:textId="77777777" w:rsidR="00704C48" w:rsidRPr="00704C48" w:rsidRDefault="00704C48" w:rsidP="00704C48">
      <w:pPr>
        <w:numPr>
          <w:ilvl w:val="0"/>
          <w:numId w:val="37"/>
        </w:numPr>
        <w:tabs>
          <w:tab w:val="clear" w:pos="360"/>
          <w:tab w:val="num" w:pos="720"/>
        </w:tabs>
        <w:rPr>
          <w:sz w:val="24"/>
          <w:szCs w:val="24"/>
          <w:lang w:val="en-IN"/>
        </w:rPr>
      </w:pPr>
      <w:r w:rsidRPr="00704C48">
        <w:rPr>
          <w:sz w:val="24"/>
          <w:szCs w:val="24"/>
          <w:lang w:val="en-IN"/>
        </w:rPr>
        <w:t>Once the instance is running, connect to it using SSH. Use the key pair you selected during the instance launch.</w:t>
      </w:r>
    </w:p>
    <w:p w14:paraId="48675A33" w14:textId="77777777" w:rsidR="00704C48" w:rsidRDefault="00704C48" w:rsidP="00704C48">
      <w:pPr>
        <w:rPr>
          <w:sz w:val="24"/>
          <w:szCs w:val="24"/>
          <w:lang w:val="en-IN"/>
        </w:rPr>
      </w:pPr>
    </w:p>
    <w:p w14:paraId="7E334DA7" w14:textId="24C8DA31" w:rsidR="00704C48" w:rsidRPr="00704C48" w:rsidRDefault="00704C48" w:rsidP="00704C48">
      <w:pPr>
        <w:ind w:left="360"/>
        <w:rPr>
          <w:rFonts w:ascii="Courier New" w:hAnsi="Courier New" w:cs="Courier New"/>
          <w:b/>
          <w:bCs/>
          <w:sz w:val="24"/>
          <w:szCs w:val="24"/>
          <w:lang w:val="en-IN"/>
        </w:rPr>
      </w:pPr>
      <w:r w:rsidRPr="00704C48">
        <w:rPr>
          <w:rFonts w:ascii="Courier New" w:hAnsi="Courier New" w:cs="Courier New"/>
          <w:b/>
          <w:bCs/>
          <w:sz w:val="24"/>
          <w:szCs w:val="24"/>
          <w:lang w:val="en-IN"/>
        </w:rPr>
        <w:t>ssh -</w:t>
      </w:r>
      <w:proofErr w:type="spellStart"/>
      <w:r w:rsidRPr="00704C48">
        <w:rPr>
          <w:rFonts w:ascii="Courier New" w:hAnsi="Courier New" w:cs="Courier New"/>
          <w:b/>
          <w:bCs/>
          <w:sz w:val="24"/>
          <w:szCs w:val="24"/>
          <w:lang w:val="en-IN"/>
        </w:rPr>
        <w:t>i</w:t>
      </w:r>
      <w:proofErr w:type="spellEnd"/>
      <w:r w:rsidRPr="00704C48">
        <w:rPr>
          <w:rFonts w:ascii="Courier New" w:hAnsi="Courier New" w:cs="Courier New"/>
          <w:b/>
          <w:bCs/>
          <w:sz w:val="24"/>
          <w:szCs w:val="24"/>
          <w:lang w:val="en-IN"/>
        </w:rPr>
        <w:t xml:space="preserve"> </w:t>
      </w:r>
      <w:proofErr w:type="spellStart"/>
      <w:r w:rsidRPr="00704C48">
        <w:rPr>
          <w:rFonts w:ascii="Courier New" w:hAnsi="Courier New" w:cs="Courier New"/>
          <w:b/>
          <w:bCs/>
          <w:sz w:val="24"/>
          <w:szCs w:val="24"/>
          <w:lang w:val="en-IN"/>
        </w:rPr>
        <w:t>YourKeyPair.pem</w:t>
      </w:r>
      <w:proofErr w:type="spellEnd"/>
      <w:r w:rsidRPr="00704C48">
        <w:rPr>
          <w:rFonts w:ascii="Courier New" w:hAnsi="Courier New" w:cs="Courier New"/>
          <w:b/>
          <w:bCs/>
          <w:sz w:val="24"/>
          <w:szCs w:val="24"/>
          <w:lang w:val="en-IN"/>
        </w:rPr>
        <w:t xml:space="preserve"> ec2-user@your-ec2-instance-ip</w:t>
      </w:r>
    </w:p>
    <w:p w14:paraId="1136F84E" w14:textId="380F19EA" w:rsidR="00704C48" w:rsidRPr="00704C48" w:rsidRDefault="00704C48" w:rsidP="00B71B77">
      <w:pPr>
        <w:pStyle w:val="Heading3"/>
        <w:rPr>
          <w:lang w:val="en-IN"/>
        </w:rPr>
      </w:pPr>
      <w:bookmarkStart w:id="29" w:name="_Toc172585449"/>
      <w:r w:rsidRPr="00704C48">
        <w:rPr>
          <w:lang w:val="en-IN"/>
        </w:rPr>
        <w:t>Install Docker on EC2 Instance</w:t>
      </w:r>
      <w:bookmarkEnd w:id="29"/>
    </w:p>
    <w:p w14:paraId="4AEAB967" w14:textId="77777777" w:rsidR="00B71B77" w:rsidRDefault="00B71B77" w:rsidP="00704C48">
      <w:pPr>
        <w:ind w:firstLine="431"/>
        <w:rPr>
          <w:sz w:val="24"/>
          <w:szCs w:val="24"/>
          <w:lang w:val="en-IN"/>
        </w:rPr>
      </w:pPr>
    </w:p>
    <w:p w14:paraId="04E08CE6" w14:textId="1D7FCD11" w:rsidR="00704C48" w:rsidRPr="00704C48" w:rsidRDefault="00704C48" w:rsidP="00704C48">
      <w:pPr>
        <w:ind w:firstLine="431"/>
        <w:rPr>
          <w:sz w:val="24"/>
          <w:szCs w:val="24"/>
          <w:lang w:val="en-IN"/>
        </w:rPr>
      </w:pPr>
      <w:r w:rsidRPr="00704C48">
        <w:rPr>
          <w:sz w:val="24"/>
          <w:szCs w:val="24"/>
          <w:lang w:val="en-IN"/>
        </w:rPr>
        <w:t>For Amazon Linux 2:</w:t>
      </w:r>
    </w:p>
    <w:p w14:paraId="0BB194E6" w14:textId="1A8EA7AE" w:rsidR="00704C48" w:rsidRPr="00704C48" w:rsidRDefault="00704C48" w:rsidP="00704C48">
      <w:pPr>
        <w:ind w:left="720"/>
        <w:rPr>
          <w:rFonts w:ascii="Courier New" w:hAnsi="Courier New" w:cs="Courier New"/>
          <w:b/>
          <w:bCs/>
          <w:sz w:val="24"/>
          <w:szCs w:val="24"/>
          <w:lang w:val="en-IN"/>
        </w:rPr>
      </w:pPr>
      <w:proofErr w:type="spellStart"/>
      <w:r w:rsidRPr="00704C48">
        <w:rPr>
          <w:rFonts w:ascii="Courier New" w:hAnsi="Courier New" w:cs="Courier New"/>
          <w:b/>
          <w:bCs/>
          <w:sz w:val="24"/>
          <w:szCs w:val="24"/>
          <w:lang w:val="en-IN"/>
        </w:rPr>
        <w:t>sudo</w:t>
      </w:r>
      <w:proofErr w:type="spellEnd"/>
      <w:r w:rsidRPr="00704C48">
        <w:rPr>
          <w:rFonts w:ascii="Courier New" w:hAnsi="Courier New" w:cs="Courier New"/>
          <w:b/>
          <w:bCs/>
          <w:sz w:val="24"/>
          <w:szCs w:val="24"/>
          <w:lang w:val="en-IN"/>
        </w:rPr>
        <w:t xml:space="preserve"> yum update -y</w:t>
      </w:r>
    </w:p>
    <w:p w14:paraId="36A9E3A4" w14:textId="6DC36ED6" w:rsidR="00704C48" w:rsidRPr="00704C48" w:rsidRDefault="00704C48" w:rsidP="00704C48">
      <w:pPr>
        <w:ind w:left="720"/>
        <w:rPr>
          <w:rFonts w:ascii="Courier New" w:hAnsi="Courier New" w:cs="Courier New"/>
          <w:b/>
          <w:bCs/>
          <w:sz w:val="24"/>
          <w:szCs w:val="24"/>
          <w:lang w:val="en-IN"/>
        </w:rPr>
      </w:pPr>
      <w:proofErr w:type="spellStart"/>
      <w:r w:rsidRPr="00704C48">
        <w:rPr>
          <w:rFonts w:ascii="Courier New" w:hAnsi="Courier New" w:cs="Courier New"/>
          <w:b/>
          <w:bCs/>
          <w:sz w:val="24"/>
          <w:szCs w:val="24"/>
          <w:lang w:val="en-IN"/>
        </w:rPr>
        <w:t>sudo</w:t>
      </w:r>
      <w:proofErr w:type="spellEnd"/>
      <w:r w:rsidRPr="00704C48">
        <w:rPr>
          <w:rFonts w:ascii="Courier New" w:hAnsi="Courier New" w:cs="Courier New"/>
          <w:b/>
          <w:bCs/>
          <w:sz w:val="24"/>
          <w:szCs w:val="24"/>
          <w:lang w:val="en-IN"/>
        </w:rPr>
        <w:t xml:space="preserve"> amazon-</w:t>
      </w:r>
      <w:proofErr w:type="spellStart"/>
      <w:r w:rsidRPr="00704C48">
        <w:rPr>
          <w:rFonts w:ascii="Courier New" w:hAnsi="Courier New" w:cs="Courier New"/>
          <w:b/>
          <w:bCs/>
          <w:sz w:val="24"/>
          <w:szCs w:val="24"/>
          <w:lang w:val="en-IN"/>
        </w:rPr>
        <w:t>linux</w:t>
      </w:r>
      <w:proofErr w:type="spellEnd"/>
      <w:r w:rsidRPr="00704C48">
        <w:rPr>
          <w:rFonts w:ascii="Courier New" w:hAnsi="Courier New" w:cs="Courier New"/>
          <w:b/>
          <w:bCs/>
          <w:sz w:val="24"/>
          <w:szCs w:val="24"/>
          <w:lang w:val="en-IN"/>
        </w:rPr>
        <w:t>-extras install docker</w:t>
      </w:r>
    </w:p>
    <w:p w14:paraId="2E8EEB3D" w14:textId="7D800385" w:rsidR="00704C48" w:rsidRPr="00704C48" w:rsidRDefault="00704C48" w:rsidP="00704C48">
      <w:pPr>
        <w:ind w:left="720"/>
        <w:rPr>
          <w:rFonts w:ascii="Courier New" w:hAnsi="Courier New" w:cs="Courier New"/>
          <w:b/>
          <w:bCs/>
          <w:sz w:val="24"/>
          <w:szCs w:val="24"/>
          <w:lang w:val="en-IN"/>
        </w:rPr>
      </w:pPr>
      <w:proofErr w:type="spellStart"/>
      <w:r w:rsidRPr="00704C48">
        <w:rPr>
          <w:rFonts w:ascii="Courier New" w:hAnsi="Courier New" w:cs="Courier New"/>
          <w:b/>
          <w:bCs/>
          <w:sz w:val="24"/>
          <w:szCs w:val="24"/>
          <w:lang w:val="en-IN"/>
        </w:rPr>
        <w:t>sudo</w:t>
      </w:r>
      <w:proofErr w:type="spellEnd"/>
      <w:r w:rsidRPr="00704C48">
        <w:rPr>
          <w:rFonts w:ascii="Courier New" w:hAnsi="Courier New" w:cs="Courier New"/>
          <w:b/>
          <w:bCs/>
          <w:sz w:val="24"/>
          <w:szCs w:val="24"/>
          <w:lang w:val="en-IN"/>
        </w:rPr>
        <w:t xml:space="preserve"> service docker start</w:t>
      </w:r>
    </w:p>
    <w:p w14:paraId="75091489" w14:textId="77777777" w:rsidR="00704C48" w:rsidRDefault="00704C48" w:rsidP="00704C48">
      <w:pPr>
        <w:ind w:left="720"/>
        <w:rPr>
          <w:rFonts w:ascii="Courier New" w:hAnsi="Courier New" w:cs="Courier New"/>
          <w:b/>
          <w:bCs/>
          <w:sz w:val="24"/>
          <w:szCs w:val="24"/>
          <w:lang w:val="en-IN"/>
        </w:rPr>
      </w:pPr>
      <w:proofErr w:type="spellStart"/>
      <w:r w:rsidRPr="00704C48">
        <w:rPr>
          <w:rFonts w:ascii="Courier New" w:hAnsi="Courier New" w:cs="Courier New"/>
          <w:b/>
          <w:bCs/>
          <w:sz w:val="24"/>
          <w:szCs w:val="24"/>
          <w:lang w:val="en-IN"/>
        </w:rPr>
        <w:t>sudo</w:t>
      </w:r>
      <w:proofErr w:type="spellEnd"/>
      <w:r w:rsidRPr="00704C48">
        <w:rPr>
          <w:rFonts w:ascii="Courier New" w:hAnsi="Courier New" w:cs="Courier New"/>
          <w:b/>
          <w:bCs/>
          <w:sz w:val="24"/>
          <w:szCs w:val="24"/>
          <w:lang w:val="en-IN"/>
        </w:rPr>
        <w:t xml:space="preserve"> </w:t>
      </w:r>
      <w:proofErr w:type="spellStart"/>
      <w:r w:rsidRPr="00704C48">
        <w:rPr>
          <w:rFonts w:ascii="Courier New" w:hAnsi="Courier New" w:cs="Courier New"/>
          <w:b/>
          <w:bCs/>
          <w:sz w:val="24"/>
          <w:szCs w:val="24"/>
          <w:lang w:val="en-IN"/>
        </w:rPr>
        <w:t>usermod</w:t>
      </w:r>
      <w:proofErr w:type="spellEnd"/>
      <w:r w:rsidRPr="00704C48">
        <w:rPr>
          <w:rFonts w:ascii="Courier New" w:hAnsi="Courier New" w:cs="Courier New"/>
          <w:b/>
          <w:bCs/>
          <w:sz w:val="24"/>
          <w:szCs w:val="24"/>
          <w:lang w:val="en-IN"/>
        </w:rPr>
        <w:t xml:space="preserve"> -</w:t>
      </w:r>
      <w:proofErr w:type="spellStart"/>
      <w:r w:rsidRPr="00704C48">
        <w:rPr>
          <w:rFonts w:ascii="Courier New" w:hAnsi="Courier New" w:cs="Courier New"/>
          <w:b/>
          <w:bCs/>
          <w:sz w:val="24"/>
          <w:szCs w:val="24"/>
          <w:lang w:val="en-IN"/>
        </w:rPr>
        <w:t>aG</w:t>
      </w:r>
      <w:proofErr w:type="spellEnd"/>
      <w:r w:rsidRPr="00704C48">
        <w:rPr>
          <w:rFonts w:ascii="Courier New" w:hAnsi="Courier New" w:cs="Courier New"/>
          <w:b/>
          <w:bCs/>
          <w:sz w:val="24"/>
          <w:szCs w:val="24"/>
          <w:lang w:val="en-IN"/>
        </w:rPr>
        <w:t xml:space="preserve"> docker ec2-user</w:t>
      </w:r>
    </w:p>
    <w:p w14:paraId="2C92F9A4" w14:textId="77777777" w:rsidR="00B71B77" w:rsidRDefault="00B71B77" w:rsidP="00704C48">
      <w:pPr>
        <w:ind w:firstLine="431"/>
        <w:rPr>
          <w:sz w:val="24"/>
          <w:szCs w:val="24"/>
          <w:lang w:val="en-IN"/>
        </w:rPr>
      </w:pPr>
    </w:p>
    <w:p w14:paraId="188587F0" w14:textId="4C27C3E5" w:rsidR="00704C48" w:rsidRPr="00704C48" w:rsidRDefault="00704C48" w:rsidP="00704C48">
      <w:pPr>
        <w:ind w:firstLine="431"/>
        <w:rPr>
          <w:rFonts w:ascii="Courier New" w:hAnsi="Courier New" w:cs="Courier New"/>
          <w:b/>
          <w:bCs/>
          <w:sz w:val="24"/>
          <w:szCs w:val="24"/>
          <w:lang w:val="en-IN"/>
        </w:rPr>
      </w:pPr>
      <w:r w:rsidRPr="00704C48">
        <w:rPr>
          <w:sz w:val="24"/>
          <w:szCs w:val="24"/>
          <w:lang w:val="en-IN"/>
        </w:rPr>
        <w:t>For Ubuntu:</w:t>
      </w:r>
    </w:p>
    <w:p w14:paraId="0F77C88D" w14:textId="6FD4AA76" w:rsidR="00704C48" w:rsidRPr="00704C48" w:rsidRDefault="00704C48" w:rsidP="00704C48">
      <w:pPr>
        <w:ind w:left="720"/>
        <w:rPr>
          <w:rFonts w:ascii="Courier New" w:hAnsi="Courier New" w:cs="Courier New"/>
          <w:b/>
          <w:bCs/>
          <w:sz w:val="24"/>
          <w:szCs w:val="24"/>
          <w:lang w:val="en-IN"/>
        </w:rPr>
      </w:pPr>
      <w:proofErr w:type="spellStart"/>
      <w:r w:rsidRPr="00704C48">
        <w:rPr>
          <w:rFonts w:ascii="Courier New" w:hAnsi="Courier New" w:cs="Courier New"/>
          <w:b/>
          <w:bCs/>
          <w:sz w:val="24"/>
          <w:szCs w:val="24"/>
          <w:lang w:val="en-IN"/>
        </w:rPr>
        <w:t>sudo</w:t>
      </w:r>
      <w:proofErr w:type="spellEnd"/>
      <w:r w:rsidRPr="00704C48">
        <w:rPr>
          <w:rFonts w:ascii="Courier New" w:hAnsi="Courier New" w:cs="Courier New"/>
          <w:b/>
          <w:bCs/>
          <w:sz w:val="24"/>
          <w:szCs w:val="24"/>
          <w:lang w:val="en-IN"/>
        </w:rPr>
        <w:t xml:space="preserve"> apt-get update</w:t>
      </w:r>
    </w:p>
    <w:p w14:paraId="015594C1" w14:textId="4C9C56EB" w:rsidR="00704C48" w:rsidRPr="00704C48" w:rsidRDefault="00704C48" w:rsidP="00704C48">
      <w:pPr>
        <w:ind w:left="720"/>
        <w:rPr>
          <w:rFonts w:ascii="Courier New" w:hAnsi="Courier New" w:cs="Courier New"/>
          <w:b/>
          <w:bCs/>
          <w:sz w:val="24"/>
          <w:szCs w:val="24"/>
          <w:lang w:val="en-IN"/>
        </w:rPr>
      </w:pPr>
      <w:proofErr w:type="spellStart"/>
      <w:r w:rsidRPr="00704C48">
        <w:rPr>
          <w:rFonts w:ascii="Courier New" w:hAnsi="Courier New" w:cs="Courier New"/>
          <w:b/>
          <w:bCs/>
          <w:sz w:val="24"/>
          <w:szCs w:val="24"/>
          <w:lang w:val="en-IN"/>
        </w:rPr>
        <w:t>sudo</w:t>
      </w:r>
      <w:proofErr w:type="spellEnd"/>
      <w:r w:rsidRPr="00704C48">
        <w:rPr>
          <w:rFonts w:ascii="Courier New" w:hAnsi="Courier New" w:cs="Courier New"/>
          <w:b/>
          <w:bCs/>
          <w:sz w:val="24"/>
          <w:szCs w:val="24"/>
          <w:lang w:val="en-IN"/>
        </w:rPr>
        <w:t xml:space="preserve"> apt-get install docker.io</w:t>
      </w:r>
    </w:p>
    <w:p w14:paraId="4B38672F" w14:textId="24BF5E7F" w:rsidR="00704C48" w:rsidRPr="00704C48" w:rsidRDefault="00704C48" w:rsidP="00704C48">
      <w:pPr>
        <w:ind w:left="720"/>
        <w:rPr>
          <w:rFonts w:ascii="Courier New" w:hAnsi="Courier New" w:cs="Courier New"/>
          <w:b/>
          <w:bCs/>
          <w:sz w:val="24"/>
          <w:szCs w:val="24"/>
          <w:lang w:val="en-IN"/>
        </w:rPr>
      </w:pPr>
      <w:proofErr w:type="spellStart"/>
      <w:r w:rsidRPr="00704C48">
        <w:rPr>
          <w:rFonts w:ascii="Courier New" w:hAnsi="Courier New" w:cs="Courier New"/>
          <w:b/>
          <w:bCs/>
          <w:sz w:val="24"/>
          <w:szCs w:val="24"/>
          <w:lang w:val="en-IN"/>
        </w:rPr>
        <w:t>sudo</w:t>
      </w:r>
      <w:proofErr w:type="spellEnd"/>
      <w:r w:rsidRPr="00704C48">
        <w:rPr>
          <w:rFonts w:ascii="Courier New" w:hAnsi="Courier New" w:cs="Courier New"/>
          <w:b/>
          <w:bCs/>
          <w:sz w:val="24"/>
          <w:szCs w:val="24"/>
          <w:lang w:val="en-IN"/>
        </w:rPr>
        <w:t xml:space="preserve"> </w:t>
      </w:r>
      <w:proofErr w:type="spellStart"/>
      <w:r w:rsidRPr="00704C48">
        <w:rPr>
          <w:rFonts w:ascii="Courier New" w:hAnsi="Courier New" w:cs="Courier New"/>
          <w:b/>
          <w:bCs/>
          <w:sz w:val="24"/>
          <w:szCs w:val="24"/>
          <w:lang w:val="en-IN"/>
        </w:rPr>
        <w:t>systemctl</w:t>
      </w:r>
      <w:proofErr w:type="spellEnd"/>
      <w:r w:rsidRPr="00704C48">
        <w:rPr>
          <w:rFonts w:ascii="Courier New" w:hAnsi="Courier New" w:cs="Courier New"/>
          <w:b/>
          <w:bCs/>
          <w:sz w:val="24"/>
          <w:szCs w:val="24"/>
          <w:lang w:val="en-IN"/>
        </w:rPr>
        <w:t xml:space="preserve"> start docker</w:t>
      </w:r>
    </w:p>
    <w:p w14:paraId="4DDB6352" w14:textId="5C9901E8" w:rsidR="00704C48" w:rsidRPr="00704C48" w:rsidRDefault="00704C48" w:rsidP="00704C48">
      <w:pPr>
        <w:ind w:left="720"/>
        <w:rPr>
          <w:rFonts w:ascii="Courier New" w:hAnsi="Courier New" w:cs="Courier New"/>
          <w:b/>
          <w:bCs/>
          <w:sz w:val="24"/>
          <w:szCs w:val="24"/>
          <w:lang w:val="en-IN"/>
        </w:rPr>
      </w:pPr>
      <w:proofErr w:type="spellStart"/>
      <w:r w:rsidRPr="00704C48">
        <w:rPr>
          <w:rFonts w:ascii="Courier New" w:hAnsi="Courier New" w:cs="Courier New"/>
          <w:b/>
          <w:bCs/>
          <w:sz w:val="24"/>
          <w:szCs w:val="24"/>
          <w:lang w:val="en-IN"/>
        </w:rPr>
        <w:t>sudo</w:t>
      </w:r>
      <w:proofErr w:type="spellEnd"/>
      <w:r w:rsidRPr="00704C48">
        <w:rPr>
          <w:rFonts w:ascii="Courier New" w:hAnsi="Courier New" w:cs="Courier New"/>
          <w:b/>
          <w:bCs/>
          <w:sz w:val="24"/>
          <w:szCs w:val="24"/>
          <w:lang w:val="en-IN"/>
        </w:rPr>
        <w:t xml:space="preserve"> </w:t>
      </w:r>
      <w:proofErr w:type="spellStart"/>
      <w:r w:rsidRPr="00704C48">
        <w:rPr>
          <w:rFonts w:ascii="Courier New" w:hAnsi="Courier New" w:cs="Courier New"/>
          <w:b/>
          <w:bCs/>
          <w:sz w:val="24"/>
          <w:szCs w:val="24"/>
          <w:lang w:val="en-IN"/>
        </w:rPr>
        <w:t>systemctl</w:t>
      </w:r>
      <w:proofErr w:type="spellEnd"/>
      <w:r w:rsidRPr="00704C48">
        <w:rPr>
          <w:rFonts w:ascii="Courier New" w:hAnsi="Courier New" w:cs="Courier New"/>
          <w:b/>
          <w:bCs/>
          <w:sz w:val="24"/>
          <w:szCs w:val="24"/>
          <w:lang w:val="en-IN"/>
        </w:rPr>
        <w:t xml:space="preserve"> enable docker</w:t>
      </w:r>
    </w:p>
    <w:p w14:paraId="747E1FA5" w14:textId="74EAFDF7" w:rsidR="00704C48" w:rsidRPr="00704C48" w:rsidRDefault="00704C48" w:rsidP="00704C48">
      <w:pPr>
        <w:ind w:left="720"/>
        <w:rPr>
          <w:rFonts w:ascii="Courier New" w:hAnsi="Courier New" w:cs="Courier New"/>
          <w:b/>
          <w:bCs/>
          <w:sz w:val="24"/>
          <w:szCs w:val="24"/>
          <w:lang w:val="en-IN"/>
        </w:rPr>
      </w:pPr>
      <w:proofErr w:type="spellStart"/>
      <w:r w:rsidRPr="00704C48">
        <w:rPr>
          <w:rFonts w:ascii="Courier New" w:hAnsi="Courier New" w:cs="Courier New"/>
          <w:b/>
          <w:bCs/>
          <w:sz w:val="24"/>
          <w:szCs w:val="24"/>
          <w:lang w:val="en-IN"/>
        </w:rPr>
        <w:t>sudo</w:t>
      </w:r>
      <w:proofErr w:type="spellEnd"/>
      <w:r w:rsidRPr="00704C48">
        <w:rPr>
          <w:rFonts w:ascii="Courier New" w:hAnsi="Courier New" w:cs="Courier New"/>
          <w:b/>
          <w:bCs/>
          <w:sz w:val="24"/>
          <w:szCs w:val="24"/>
          <w:lang w:val="en-IN"/>
        </w:rPr>
        <w:t xml:space="preserve"> </w:t>
      </w:r>
      <w:proofErr w:type="spellStart"/>
      <w:r w:rsidRPr="00704C48">
        <w:rPr>
          <w:rFonts w:ascii="Courier New" w:hAnsi="Courier New" w:cs="Courier New"/>
          <w:b/>
          <w:bCs/>
          <w:sz w:val="24"/>
          <w:szCs w:val="24"/>
          <w:lang w:val="en-IN"/>
        </w:rPr>
        <w:t>usermod</w:t>
      </w:r>
      <w:proofErr w:type="spellEnd"/>
      <w:r w:rsidRPr="00704C48">
        <w:rPr>
          <w:rFonts w:ascii="Courier New" w:hAnsi="Courier New" w:cs="Courier New"/>
          <w:b/>
          <w:bCs/>
          <w:sz w:val="24"/>
          <w:szCs w:val="24"/>
          <w:lang w:val="en-IN"/>
        </w:rPr>
        <w:t xml:space="preserve"> -</w:t>
      </w:r>
      <w:proofErr w:type="spellStart"/>
      <w:r w:rsidRPr="00704C48">
        <w:rPr>
          <w:rFonts w:ascii="Courier New" w:hAnsi="Courier New" w:cs="Courier New"/>
          <w:b/>
          <w:bCs/>
          <w:sz w:val="24"/>
          <w:szCs w:val="24"/>
          <w:lang w:val="en-IN"/>
        </w:rPr>
        <w:t>aG</w:t>
      </w:r>
      <w:proofErr w:type="spellEnd"/>
      <w:r w:rsidRPr="00704C48">
        <w:rPr>
          <w:rFonts w:ascii="Courier New" w:hAnsi="Courier New" w:cs="Courier New"/>
          <w:b/>
          <w:bCs/>
          <w:sz w:val="24"/>
          <w:szCs w:val="24"/>
          <w:lang w:val="en-IN"/>
        </w:rPr>
        <w:t xml:space="preserve"> docker ubuntu</w:t>
      </w:r>
    </w:p>
    <w:p w14:paraId="3B148159" w14:textId="77777777" w:rsidR="00704C48" w:rsidRDefault="00704C48" w:rsidP="00704C48">
      <w:pPr>
        <w:rPr>
          <w:sz w:val="24"/>
          <w:szCs w:val="24"/>
          <w:lang w:val="en-IN"/>
        </w:rPr>
      </w:pPr>
    </w:p>
    <w:p w14:paraId="2590FB7F" w14:textId="499A2F47" w:rsidR="00704C48" w:rsidRPr="00704C48" w:rsidRDefault="00704C48" w:rsidP="00704C48">
      <w:pPr>
        <w:ind w:firstLine="431"/>
        <w:rPr>
          <w:sz w:val="24"/>
          <w:szCs w:val="24"/>
          <w:lang w:val="en-IN"/>
        </w:rPr>
      </w:pPr>
      <w:r w:rsidRPr="00704C48">
        <w:rPr>
          <w:sz w:val="24"/>
          <w:szCs w:val="24"/>
          <w:lang w:val="en-IN"/>
        </w:rPr>
        <w:t>For CentOS:</w:t>
      </w:r>
    </w:p>
    <w:p w14:paraId="5EFD9AC0" w14:textId="768F37EB" w:rsidR="00704C48" w:rsidRPr="00704C48" w:rsidRDefault="00704C48" w:rsidP="00704C48">
      <w:pPr>
        <w:ind w:left="720"/>
        <w:rPr>
          <w:rFonts w:ascii="Courier New" w:hAnsi="Courier New" w:cs="Courier New"/>
          <w:b/>
          <w:bCs/>
          <w:sz w:val="24"/>
          <w:szCs w:val="24"/>
          <w:lang w:val="en-IN"/>
        </w:rPr>
      </w:pPr>
      <w:proofErr w:type="spellStart"/>
      <w:r w:rsidRPr="00704C48">
        <w:rPr>
          <w:rFonts w:ascii="Courier New" w:hAnsi="Courier New" w:cs="Courier New"/>
          <w:b/>
          <w:bCs/>
          <w:sz w:val="24"/>
          <w:szCs w:val="24"/>
          <w:lang w:val="en-IN"/>
        </w:rPr>
        <w:t>sudo</w:t>
      </w:r>
      <w:proofErr w:type="spellEnd"/>
      <w:r w:rsidRPr="00704C48">
        <w:rPr>
          <w:rFonts w:ascii="Courier New" w:hAnsi="Courier New" w:cs="Courier New"/>
          <w:b/>
          <w:bCs/>
          <w:sz w:val="24"/>
          <w:szCs w:val="24"/>
          <w:lang w:val="en-IN"/>
        </w:rPr>
        <w:t xml:space="preserve"> yum update -y</w:t>
      </w:r>
    </w:p>
    <w:p w14:paraId="4226AB11" w14:textId="6F611DD1" w:rsidR="00704C48" w:rsidRPr="00704C48" w:rsidRDefault="00704C48" w:rsidP="00704C48">
      <w:pPr>
        <w:ind w:left="720"/>
        <w:rPr>
          <w:rFonts w:ascii="Courier New" w:hAnsi="Courier New" w:cs="Courier New"/>
          <w:b/>
          <w:bCs/>
          <w:sz w:val="24"/>
          <w:szCs w:val="24"/>
          <w:lang w:val="en-IN"/>
        </w:rPr>
      </w:pPr>
      <w:proofErr w:type="spellStart"/>
      <w:r w:rsidRPr="00704C48">
        <w:rPr>
          <w:rFonts w:ascii="Courier New" w:hAnsi="Courier New" w:cs="Courier New"/>
          <w:b/>
          <w:bCs/>
          <w:sz w:val="24"/>
          <w:szCs w:val="24"/>
          <w:lang w:val="en-IN"/>
        </w:rPr>
        <w:t>sudo</w:t>
      </w:r>
      <w:proofErr w:type="spellEnd"/>
      <w:r w:rsidRPr="00704C48">
        <w:rPr>
          <w:rFonts w:ascii="Courier New" w:hAnsi="Courier New" w:cs="Courier New"/>
          <w:b/>
          <w:bCs/>
          <w:sz w:val="24"/>
          <w:szCs w:val="24"/>
          <w:lang w:val="en-IN"/>
        </w:rPr>
        <w:t xml:space="preserve"> yum install docker -y</w:t>
      </w:r>
    </w:p>
    <w:p w14:paraId="607D738E" w14:textId="7BC1C70B" w:rsidR="00704C48" w:rsidRPr="00704C48" w:rsidRDefault="00704C48" w:rsidP="00704C48">
      <w:pPr>
        <w:ind w:left="720"/>
        <w:rPr>
          <w:rFonts w:ascii="Courier New" w:hAnsi="Courier New" w:cs="Courier New"/>
          <w:b/>
          <w:bCs/>
          <w:sz w:val="24"/>
          <w:szCs w:val="24"/>
          <w:lang w:val="en-IN"/>
        </w:rPr>
      </w:pPr>
      <w:proofErr w:type="spellStart"/>
      <w:r w:rsidRPr="00704C48">
        <w:rPr>
          <w:rFonts w:ascii="Courier New" w:hAnsi="Courier New" w:cs="Courier New"/>
          <w:b/>
          <w:bCs/>
          <w:sz w:val="24"/>
          <w:szCs w:val="24"/>
          <w:lang w:val="en-IN"/>
        </w:rPr>
        <w:t>sudo</w:t>
      </w:r>
      <w:proofErr w:type="spellEnd"/>
      <w:r w:rsidRPr="00704C48">
        <w:rPr>
          <w:rFonts w:ascii="Courier New" w:hAnsi="Courier New" w:cs="Courier New"/>
          <w:b/>
          <w:bCs/>
          <w:sz w:val="24"/>
          <w:szCs w:val="24"/>
          <w:lang w:val="en-IN"/>
        </w:rPr>
        <w:t xml:space="preserve"> </w:t>
      </w:r>
      <w:proofErr w:type="spellStart"/>
      <w:r w:rsidRPr="00704C48">
        <w:rPr>
          <w:rFonts w:ascii="Courier New" w:hAnsi="Courier New" w:cs="Courier New"/>
          <w:b/>
          <w:bCs/>
          <w:sz w:val="24"/>
          <w:szCs w:val="24"/>
          <w:lang w:val="en-IN"/>
        </w:rPr>
        <w:t>systemctl</w:t>
      </w:r>
      <w:proofErr w:type="spellEnd"/>
      <w:r w:rsidRPr="00704C48">
        <w:rPr>
          <w:rFonts w:ascii="Courier New" w:hAnsi="Courier New" w:cs="Courier New"/>
          <w:b/>
          <w:bCs/>
          <w:sz w:val="24"/>
          <w:szCs w:val="24"/>
          <w:lang w:val="en-IN"/>
        </w:rPr>
        <w:t xml:space="preserve"> start docker</w:t>
      </w:r>
    </w:p>
    <w:p w14:paraId="47C6FA42" w14:textId="53FDF565" w:rsidR="00704C48" w:rsidRPr="00704C48" w:rsidRDefault="00704C48" w:rsidP="00704C48">
      <w:pPr>
        <w:ind w:left="720"/>
        <w:rPr>
          <w:rFonts w:ascii="Courier New" w:hAnsi="Courier New" w:cs="Courier New"/>
          <w:b/>
          <w:bCs/>
          <w:sz w:val="24"/>
          <w:szCs w:val="24"/>
          <w:lang w:val="en-IN"/>
        </w:rPr>
      </w:pPr>
      <w:proofErr w:type="spellStart"/>
      <w:r w:rsidRPr="00704C48">
        <w:rPr>
          <w:rFonts w:ascii="Courier New" w:hAnsi="Courier New" w:cs="Courier New"/>
          <w:b/>
          <w:bCs/>
          <w:sz w:val="24"/>
          <w:szCs w:val="24"/>
          <w:lang w:val="en-IN"/>
        </w:rPr>
        <w:t>sudo</w:t>
      </w:r>
      <w:proofErr w:type="spellEnd"/>
      <w:r w:rsidRPr="00704C48">
        <w:rPr>
          <w:rFonts w:ascii="Courier New" w:hAnsi="Courier New" w:cs="Courier New"/>
          <w:b/>
          <w:bCs/>
          <w:sz w:val="24"/>
          <w:szCs w:val="24"/>
          <w:lang w:val="en-IN"/>
        </w:rPr>
        <w:t xml:space="preserve"> </w:t>
      </w:r>
      <w:proofErr w:type="spellStart"/>
      <w:r w:rsidRPr="00704C48">
        <w:rPr>
          <w:rFonts w:ascii="Courier New" w:hAnsi="Courier New" w:cs="Courier New"/>
          <w:b/>
          <w:bCs/>
          <w:sz w:val="24"/>
          <w:szCs w:val="24"/>
          <w:lang w:val="en-IN"/>
        </w:rPr>
        <w:t>systemctl</w:t>
      </w:r>
      <w:proofErr w:type="spellEnd"/>
      <w:r w:rsidRPr="00704C48">
        <w:rPr>
          <w:rFonts w:ascii="Courier New" w:hAnsi="Courier New" w:cs="Courier New"/>
          <w:b/>
          <w:bCs/>
          <w:sz w:val="24"/>
          <w:szCs w:val="24"/>
          <w:lang w:val="en-IN"/>
        </w:rPr>
        <w:t xml:space="preserve"> enable docker</w:t>
      </w:r>
    </w:p>
    <w:p w14:paraId="377B907E" w14:textId="50BBFC08" w:rsidR="00704C48" w:rsidRPr="00704C48" w:rsidRDefault="00704C48" w:rsidP="00704C48">
      <w:pPr>
        <w:ind w:left="720"/>
        <w:rPr>
          <w:rFonts w:ascii="Courier New" w:hAnsi="Courier New" w:cs="Courier New"/>
          <w:b/>
          <w:bCs/>
          <w:sz w:val="24"/>
          <w:szCs w:val="24"/>
          <w:lang w:val="en-IN"/>
        </w:rPr>
      </w:pPr>
      <w:proofErr w:type="spellStart"/>
      <w:r w:rsidRPr="00704C48">
        <w:rPr>
          <w:rFonts w:ascii="Courier New" w:hAnsi="Courier New" w:cs="Courier New"/>
          <w:b/>
          <w:bCs/>
          <w:sz w:val="24"/>
          <w:szCs w:val="24"/>
          <w:lang w:val="en-IN"/>
        </w:rPr>
        <w:t>sudo</w:t>
      </w:r>
      <w:proofErr w:type="spellEnd"/>
      <w:r w:rsidRPr="00704C48">
        <w:rPr>
          <w:rFonts w:ascii="Courier New" w:hAnsi="Courier New" w:cs="Courier New"/>
          <w:b/>
          <w:bCs/>
          <w:sz w:val="24"/>
          <w:szCs w:val="24"/>
          <w:lang w:val="en-IN"/>
        </w:rPr>
        <w:t xml:space="preserve"> </w:t>
      </w:r>
      <w:proofErr w:type="spellStart"/>
      <w:r w:rsidRPr="00704C48">
        <w:rPr>
          <w:rFonts w:ascii="Courier New" w:hAnsi="Courier New" w:cs="Courier New"/>
          <w:b/>
          <w:bCs/>
          <w:sz w:val="24"/>
          <w:szCs w:val="24"/>
          <w:lang w:val="en-IN"/>
        </w:rPr>
        <w:t>usermod</w:t>
      </w:r>
      <w:proofErr w:type="spellEnd"/>
      <w:r w:rsidRPr="00704C48">
        <w:rPr>
          <w:rFonts w:ascii="Courier New" w:hAnsi="Courier New" w:cs="Courier New"/>
          <w:b/>
          <w:bCs/>
          <w:sz w:val="24"/>
          <w:szCs w:val="24"/>
          <w:lang w:val="en-IN"/>
        </w:rPr>
        <w:t xml:space="preserve"> -</w:t>
      </w:r>
      <w:proofErr w:type="spellStart"/>
      <w:r w:rsidRPr="00704C48">
        <w:rPr>
          <w:rFonts w:ascii="Courier New" w:hAnsi="Courier New" w:cs="Courier New"/>
          <w:b/>
          <w:bCs/>
          <w:sz w:val="24"/>
          <w:szCs w:val="24"/>
          <w:lang w:val="en-IN"/>
        </w:rPr>
        <w:t>aG</w:t>
      </w:r>
      <w:proofErr w:type="spellEnd"/>
      <w:r w:rsidRPr="00704C48">
        <w:rPr>
          <w:rFonts w:ascii="Courier New" w:hAnsi="Courier New" w:cs="Courier New"/>
          <w:b/>
          <w:bCs/>
          <w:sz w:val="24"/>
          <w:szCs w:val="24"/>
          <w:lang w:val="en-IN"/>
        </w:rPr>
        <w:t xml:space="preserve"> docker centos</w:t>
      </w:r>
    </w:p>
    <w:p w14:paraId="48CBF5E7" w14:textId="77777777" w:rsidR="00B71B77" w:rsidRDefault="00B71B77" w:rsidP="00B71B77">
      <w:pPr>
        <w:rPr>
          <w:lang w:val="en-IN"/>
        </w:rPr>
      </w:pPr>
    </w:p>
    <w:p w14:paraId="1A62F570" w14:textId="29D76F0C" w:rsidR="00704C48" w:rsidRPr="00704C48" w:rsidRDefault="00704C48" w:rsidP="00B71B77">
      <w:pPr>
        <w:pStyle w:val="Heading3"/>
        <w:rPr>
          <w:lang w:val="en-IN"/>
        </w:rPr>
      </w:pPr>
      <w:bookmarkStart w:id="30" w:name="_Toc172585450"/>
      <w:r w:rsidRPr="00704C48">
        <w:rPr>
          <w:lang w:val="en-IN"/>
        </w:rPr>
        <w:t>Verify Docker Installation</w:t>
      </w:r>
      <w:bookmarkEnd w:id="30"/>
    </w:p>
    <w:p w14:paraId="595961A5" w14:textId="744E2605" w:rsidR="00704C48" w:rsidRPr="00704C48" w:rsidRDefault="00704C48" w:rsidP="00704C48">
      <w:pPr>
        <w:ind w:left="720"/>
        <w:rPr>
          <w:rFonts w:ascii="Courier New" w:hAnsi="Courier New" w:cs="Courier New"/>
          <w:b/>
          <w:bCs/>
          <w:szCs w:val="22"/>
          <w:lang w:val="en-IN"/>
        </w:rPr>
      </w:pPr>
      <w:r w:rsidRPr="00704C48">
        <w:rPr>
          <w:rFonts w:ascii="Courier New" w:hAnsi="Courier New" w:cs="Courier New"/>
          <w:b/>
          <w:bCs/>
          <w:szCs w:val="22"/>
          <w:lang w:val="en-IN"/>
        </w:rPr>
        <w:t>docker --version</w:t>
      </w:r>
    </w:p>
    <w:p w14:paraId="5503EFA6" w14:textId="7515797C" w:rsidR="00704C48" w:rsidRPr="00704C48" w:rsidRDefault="00704C48" w:rsidP="00704C48">
      <w:pPr>
        <w:ind w:left="720"/>
        <w:rPr>
          <w:rFonts w:ascii="Courier New" w:hAnsi="Courier New" w:cs="Courier New"/>
          <w:b/>
          <w:bCs/>
          <w:szCs w:val="22"/>
          <w:lang w:val="en-IN"/>
        </w:rPr>
      </w:pPr>
      <w:r w:rsidRPr="00704C48">
        <w:rPr>
          <w:rFonts w:ascii="Courier New" w:hAnsi="Courier New" w:cs="Courier New"/>
          <w:b/>
          <w:bCs/>
          <w:szCs w:val="22"/>
          <w:lang w:val="en-IN"/>
        </w:rPr>
        <w:t>docker info</w:t>
      </w:r>
    </w:p>
    <w:p w14:paraId="130DA50D" w14:textId="693672C7" w:rsidR="00704C48" w:rsidRPr="00704C48" w:rsidRDefault="00704C48" w:rsidP="00B71B77">
      <w:pPr>
        <w:pStyle w:val="Heading3"/>
        <w:rPr>
          <w:lang w:val="en-IN"/>
        </w:rPr>
      </w:pPr>
      <w:bookmarkStart w:id="31" w:name="_Toc172585451"/>
      <w:r w:rsidRPr="00704C48">
        <w:rPr>
          <w:lang w:val="en-IN"/>
        </w:rPr>
        <w:t>Run a Simple Docker Container</w:t>
      </w:r>
      <w:bookmarkEnd w:id="31"/>
    </w:p>
    <w:p w14:paraId="0D818CDD" w14:textId="191B5624" w:rsidR="00704C48" w:rsidRPr="00704C48" w:rsidRDefault="00704C48" w:rsidP="00704C48">
      <w:pPr>
        <w:rPr>
          <w:sz w:val="24"/>
          <w:szCs w:val="24"/>
          <w:lang w:val="en-IN"/>
        </w:rPr>
      </w:pPr>
      <w:r w:rsidRPr="00704C48">
        <w:rPr>
          <w:sz w:val="24"/>
          <w:szCs w:val="24"/>
          <w:lang w:val="en-IN"/>
        </w:rPr>
        <w:t>Let us run the official Nginx web server as a simple example:</w:t>
      </w:r>
    </w:p>
    <w:p w14:paraId="3EE5D3FE" w14:textId="77777777" w:rsidR="00B71B77" w:rsidRDefault="00B71B77" w:rsidP="00B71B77">
      <w:pPr>
        <w:rPr>
          <w:sz w:val="24"/>
          <w:szCs w:val="24"/>
          <w:lang w:val="en-IN"/>
        </w:rPr>
      </w:pPr>
    </w:p>
    <w:p w14:paraId="5DB1E652" w14:textId="6156E9FB" w:rsidR="00FB4810" w:rsidRDefault="00704C48" w:rsidP="00B71B77">
      <w:pPr>
        <w:rPr>
          <w:rFonts w:ascii="Courier New" w:hAnsi="Courier New" w:cs="Courier New"/>
          <w:b/>
          <w:bCs/>
          <w:sz w:val="24"/>
          <w:szCs w:val="24"/>
          <w:lang w:val="en-IN"/>
        </w:rPr>
      </w:pPr>
      <w:r w:rsidRPr="00704C48">
        <w:rPr>
          <w:rFonts w:ascii="Courier New" w:hAnsi="Courier New" w:cs="Courier New"/>
          <w:b/>
          <w:bCs/>
          <w:sz w:val="24"/>
          <w:szCs w:val="24"/>
          <w:lang w:val="en-IN"/>
        </w:rPr>
        <w:t xml:space="preserve">docker run -d -p 80:80 </w:t>
      </w:r>
      <w:r w:rsidR="00FB4810">
        <w:rPr>
          <w:rFonts w:ascii="Courier New" w:hAnsi="Courier New" w:cs="Courier New"/>
          <w:b/>
          <w:bCs/>
          <w:sz w:val="24"/>
          <w:szCs w:val="24"/>
          <w:lang w:val="en-IN"/>
        </w:rPr>
        <w:t>–</w:t>
      </w:r>
      <w:r w:rsidRPr="00704C48">
        <w:rPr>
          <w:rFonts w:ascii="Courier New" w:hAnsi="Courier New" w:cs="Courier New"/>
          <w:b/>
          <w:bCs/>
          <w:sz w:val="24"/>
          <w:szCs w:val="24"/>
          <w:lang w:val="en-IN"/>
        </w:rPr>
        <w:t xml:space="preserve">name </w:t>
      </w:r>
      <w:r w:rsidR="00FB4810">
        <w:rPr>
          <w:rFonts w:ascii="Courier New" w:hAnsi="Courier New" w:cs="Courier New"/>
          <w:b/>
          <w:bCs/>
          <w:sz w:val="24"/>
          <w:szCs w:val="24"/>
          <w:lang w:val="en-IN"/>
        </w:rPr>
        <w:t>&lt;</w:t>
      </w:r>
      <w:proofErr w:type="spellStart"/>
      <w:r w:rsidR="00FB4810" w:rsidRPr="00FB4810">
        <w:rPr>
          <w:rFonts w:ascii="Courier New" w:hAnsi="Courier New" w:cs="Courier New"/>
          <w:sz w:val="24"/>
          <w:szCs w:val="24"/>
          <w:lang w:val="en-IN"/>
        </w:rPr>
        <w:t>mynginix</w:t>
      </w:r>
      <w:proofErr w:type="spellEnd"/>
      <w:r w:rsidR="00FB4810">
        <w:rPr>
          <w:rFonts w:ascii="Courier New" w:hAnsi="Courier New" w:cs="Courier New"/>
          <w:b/>
          <w:bCs/>
          <w:sz w:val="24"/>
          <w:szCs w:val="24"/>
          <w:lang w:val="en-IN"/>
        </w:rPr>
        <w:t>&gt;</w:t>
      </w:r>
      <w:r w:rsidRPr="00704C48">
        <w:rPr>
          <w:rFonts w:ascii="Courier New" w:hAnsi="Courier New" w:cs="Courier New"/>
          <w:b/>
          <w:bCs/>
          <w:sz w:val="24"/>
          <w:szCs w:val="24"/>
          <w:lang w:val="en-IN"/>
        </w:rPr>
        <w:t xml:space="preserve"> ngin</w:t>
      </w:r>
      <w:r w:rsidR="00423E84">
        <w:rPr>
          <w:rFonts w:ascii="Courier New" w:hAnsi="Courier New" w:cs="Courier New"/>
          <w:b/>
          <w:bCs/>
          <w:sz w:val="24"/>
          <w:szCs w:val="24"/>
          <w:lang w:val="en-IN"/>
        </w:rPr>
        <w:t>x</w:t>
      </w:r>
    </w:p>
    <w:p w14:paraId="6C9E51ED" w14:textId="5EF69E1E" w:rsidR="007D3E48" w:rsidRPr="007D3E48" w:rsidRDefault="00FB4810" w:rsidP="00704C48">
      <w:pPr>
        <w:rPr>
          <w:rFonts w:ascii="Courier New" w:hAnsi="Courier New" w:cs="Courier New"/>
          <w:b/>
          <w:bCs/>
          <w:sz w:val="24"/>
          <w:szCs w:val="24"/>
          <w:lang w:val="en-IN"/>
        </w:rPr>
      </w:pPr>
      <w:r w:rsidRPr="00704C48">
        <w:rPr>
          <w:rFonts w:ascii="Courier New" w:hAnsi="Courier New" w:cs="Courier New"/>
          <w:b/>
          <w:bCs/>
          <w:sz w:val="24"/>
          <w:szCs w:val="24"/>
          <w:lang w:val="en-IN"/>
        </w:rPr>
        <w:t xml:space="preserve">docker run -d -p 80:80 </w:t>
      </w:r>
      <w:r w:rsidR="007D3E48">
        <w:rPr>
          <w:rFonts w:ascii="Courier New" w:hAnsi="Courier New" w:cs="Courier New"/>
          <w:b/>
          <w:bCs/>
          <w:sz w:val="24"/>
          <w:szCs w:val="24"/>
          <w:lang w:val="en-IN"/>
        </w:rPr>
        <w:t>--</w:t>
      </w:r>
      <w:r w:rsidRPr="00704C48">
        <w:rPr>
          <w:rFonts w:ascii="Courier New" w:hAnsi="Courier New" w:cs="Courier New"/>
          <w:b/>
          <w:bCs/>
          <w:sz w:val="24"/>
          <w:szCs w:val="24"/>
          <w:lang w:val="en-IN"/>
        </w:rPr>
        <w:t xml:space="preserve">name </w:t>
      </w:r>
      <w:proofErr w:type="spellStart"/>
      <w:r>
        <w:rPr>
          <w:rFonts w:ascii="Courier New" w:hAnsi="Courier New" w:cs="Courier New"/>
          <w:b/>
          <w:bCs/>
          <w:sz w:val="24"/>
          <w:szCs w:val="24"/>
          <w:lang w:val="en-IN"/>
        </w:rPr>
        <w:t>testnignix</w:t>
      </w:r>
      <w:proofErr w:type="spellEnd"/>
      <w:r w:rsidRPr="00704C48">
        <w:rPr>
          <w:rFonts w:ascii="Courier New" w:hAnsi="Courier New" w:cs="Courier New"/>
          <w:b/>
          <w:bCs/>
          <w:sz w:val="24"/>
          <w:szCs w:val="24"/>
          <w:lang w:val="en-IN"/>
        </w:rPr>
        <w:t xml:space="preserve"> nginx</w:t>
      </w:r>
    </w:p>
    <w:p w14:paraId="073536A5" w14:textId="77777777" w:rsidR="007D3E48" w:rsidRDefault="007D3E48" w:rsidP="00704C48">
      <w:pPr>
        <w:rPr>
          <w:sz w:val="24"/>
          <w:szCs w:val="24"/>
          <w:lang w:val="en-IN"/>
        </w:rPr>
      </w:pPr>
    </w:p>
    <w:p w14:paraId="00222B91" w14:textId="52F85BB0" w:rsidR="00704C48" w:rsidRPr="00704C48" w:rsidRDefault="00704C48" w:rsidP="00704C48">
      <w:pPr>
        <w:rPr>
          <w:sz w:val="24"/>
          <w:szCs w:val="24"/>
          <w:lang w:val="en-IN"/>
        </w:rPr>
      </w:pPr>
      <w:r w:rsidRPr="00704C48">
        <w:rPr>
          <w:sz w:val="24"/>
          <w:szCs w:val="24"/>
          <w:lang w:val="en-IN"/>
        </w:rPr>
        <w:t>This command does the following:</w:t>
      </w:r>
    </w:p>
    <w:p w14:paraId="39EE11DF" w14:textId="11DAA477" w:rsidR="00704C48" w:rsidRPr="00704C48" w:rsidRDefault="00704C48" w:rsidP="00704C48">
      <w:pPr>
        <w:numPr>
          <w:ilvl w:val="0"/>
          <w:numId w:val="38"/>
        </w:numPr>
        <w:rPr>
          <w:sz w:val="24"/>
          <w:szCs w:val="24"/>
          <w:lang w:val="en-IN"/>
        </w:rPr>
      </w:pPr>
      <w:r w:rsidRPr="00704C48">
        <w:rPr>
          <w:rFonts w:ascii="Courier New" w:hAnsi="Courier New" w:cs="Courier New"/>
          <w:b/>
          <w:bCs/>
          <w:sz w:val="24"/>
          <w:szCs w:val="24"/>
          <w:lang w:val="en-IN"/>
        </w:rPr>
        <w:t>-</w:t>
      </w:r>
      <w:proofErr w:type="gramStart"/>
      <w:r w:rsidRPr="00704C48">
        <w:rPr>
          <w:rFonts w:ascii="Courier New" w:hAnsi="Courier New" w:cs="Courier New"/>
          <w:b/>
          <w:bCs/>
          <w:sz w:val="24"/>
          <w:szCs w:val="24"/>
          <w:lang w:val="en-IN"/>
        </w:rPr>
        <w:t>d</w:t>
      </w:r>
      <w:r w:rsidR="00B71B77">
        <w:rPr>
          <w:rFonts w:ascii="Courier New" w:hAnsi="Courier New" w:cs="Courier New"/>
          <w:b/>
          <w:bCs/>
          <w:sz w:val="24"/>
          <w:szCs w:val="24"/>
          <w:lang w:val="en-IN"/>
        </w:rPr>
        <w:t xml:space="preserve"> </w:t>
      </w:r>
      <w:r w:rsidRPr="00704C48">
        <w:rPr>
          <w:sz w:val="24"/>
          <w:szCs w:val="24"/>
          <w:lang w:val="en-IN"/>
        </w:rPr>
        <w:t>:</w:t>
      </w:r>
      <w:proofErr w:type="gramEnd"/>
      <w:r w:rsidRPr="00704C48">
        <w:rPr>
          <w:sz w:val="24"/>
          <w:szCs w:val="24"/>
          <w:lang w:val="en-IN"/>
        </w:rPr>
        <w:t xml:space="preserve"> Run the container in the background.</w:t>
      </w:r>
    </w:p>
    <w:p w14:paraId="7D307AB1" w14:textId="508177B8" w:rsidR="00704C48" w:rsidRPr="00704C48" w:rsidRDefault="00704C48" w:rsidP="00704C48">
      <w:pPr>
        <w:numPr>
          <w:ilvl w:val="0"/>
          <w:numId w:val="38"/>
        </w:numPr>
        <w:rPr>
          <w:sz w:val="24"/>
          <w:szCs w:val="24"/>
          <w:lang w:val="en-IN"/>
        </w:rPr>
      </w:pPr>
      <w:r w:rsidRPr="00704C48">
        <w:rPr>
          <w:rFonts w:ascii="Courier New" w:hAnsi="Courier New" w:cs="Courier New"/>
          <w:b/>
          <w:bCs/>
          <w:sz w:val="24"/>
          <w:szCs w:val="24"/>
          <w:lang w:val="en-IN"/>
        </w:rPr>
        <w:t xml:space="preserve">-p </w:t>
      </w:r>
      <w:proofErr w:type="gramStart"/>
      <w:r w:rsidRPr="00704C48">
        <w:rPr>
          <w:rFonts w:ascii="Courier New" w:hAnsi="Courier New" w:cs="Courier New"/>
          <w:b/>
          <w:bCs/>
          <w:sz w:val="24"/>
          <w:szCs w:val="24"/>
          <w:lang w:val="en-IN"/>
        </w:rPr>
        <w:t>80:80</w:t>
      </w:r>
      <w:r w:rsidR="00B71B77">
        <w:rPr>
          <w:rFonts w:ascii="Courier New" w:hAnsi="Courier New" w:cs="Courier New"/>
          <w:b/>
          <w:bCs/>
          <w:sz w:val="24"/>
          <w:szCs w:val="24"/>
          <w:lang w:val="en-IN"/>
        </w:rPr>
        <w:t xml:space="preserve"> </w:t>
      </w:r>
      <w:r w:rsidRPr="00704C48">
        <w:rPr>
          <w:sz w:val="24"/>
          <w:szCs w:val="24"/>
          <w:lang w:val="en-IN"/>
        </w:rPr>
        <w:t>:</w:t>
      </w:r>
      <w:proofErr w:type="gramEnd"/>
      <w:r w:rsidRPr="00704C48">
        <w:rPr>
          <w:sz w:val="24"/>
          <w:szCs w:val="24"/>
          <w:lang w:val="en-IN"/>
        </w:rPr>
        <w:t xml:space="preserve"> Map port 80 from the host to port 80 in the container.</w:t>
      </w:r>
    </w:p>
    <w:p w14:paraId="47DFC8FE" w14:textId="74B4D222" w:rsidR="00704C48" w:rsidRPr="00704C48" w:rsidRDefault="00704C48" w:rsidP="00704C48">
      <w:pPr>
        <w:numPr>
          <w:ilvl w:val="0"/>
          <w:numId w:val="38"/>
        </w:numPr>
        <w:rPr>
          <w:sz w:val="24"/>
          <w:szCs w:val="24"/>
          <w:lang w:val="en-IN"/>
        </w:rPr>
      </w:pPr>
      <w:r w:rsidRPr="00704C48">
        <w:rPr>
          <w:rFonts w:ascii="Courier New" w:hAnsi="Courier New" w:cs="Courier New"/>
          <w:b/>
          <w:bCs/>
          <w:sz w:val="24"/>
          <w:szCs w:val="24"/>
          <w:lang w:val="en-IN"/>
        </w:rPr>
        <w:t xml:space="preserve">--name </w:t>
      </w:r>
      <w:r>
        <w:rPr>
          <w:rFonts w:ascii="Courier New" w:hAnsi="Courier New" w:cs="Courier New"/>
          <w:b/>
          <w:bCs/>
          <w:sz w:val="24"/>
          <w:szCs w:val="24"/>
          <w:lang w:val="en-IN"/>
        </w:rPr>
        <w:t>&lt;</w:t>
      </w:r>
      <w:proofErr w:type="spellStart"/>
      <w:r w:rsidRPr="00704C48">
        <w:rPr>
          <w:rFonts w:ascii="Courier New" w:hAnsi="Courier New" w:cs="Courier New"/>
          <w:sz w:val="24"/>
          <w:szCs w:val="24"/>
          <w:lang w:val="en-IN"/>
        </w:rPr>
        <w:t>mynginx</w:t>
      </w:r>
      <w:proofErr w:type="spellEnd"/>
      <w:proofErr w:type="gramStart"/>
      <w:r w:rsidRPr="00704C48">
        <w:rPr>
          <w:rFonts w:ascii="Courier New" w:hAnsi="Courier New" w:cs="Courier New"/>
          <w:b/>
          <w:bCs/>
          <w:sz w:val="24"/>
          <w:szCs w:val="24"/>
          <w:lang w:val="en-IN"/>
        </w:rPr>
        <w:t>&gt;</w:t>
      </w:r>
      <w:r>
        <w:rPr>
          <w:rFonts w:ascii="Courier New" w:hAnsi="Courier New" w:cs="Courier New"/>
          <w:b/>
          <w:bCs/>
          <w:sz w:val="24"/>
          <w:szCs w:val="24"/>
          <w:lang w:val="en-IN"/>
        </w:rPr>
        <w:t xml:space="preserve"> </w:t>
      </w:r>
      <w:r w:rsidRPr="00704C48">
        <w:rPr>
          <w:sz w:val="24"/>
          <w:szCs w:val="24"/>
          <w:lang w:val="en-IN"/>
        </w:rPr>
        <w:t>:</w:t>
      </w:r>
      <w:proofErr w:type="gramEnd"/>
      <w:r w:rsidRPr="00704C48">
        <w:rPr>
          <w:sz w:val="24"/>
          <w:szCs w:val="24"/>
          <w:lang w:val="en-IN"/>
        </w:rPr>
        <w:t xml:space="preserve"> Assign the name "</w:t>
      </w:r>
      <w:proofErr w:type="spellStart"/>
      <w:r w:rsidRPr="00704C48">
        <w:rPr>
          <w:sz w:val="24"/>
          <w:szCs w:val="24"/>
          <w:lang w:val="en-IN"/>
        </w:rPr>
        <w:t>mynginx</w:t>
      </w:r>
      <w:proofErr w:type="spellEnd"/>
      <w:r w:rsidRPr="00704C48">
        <w:rPr>
          <w:sz w:val="24"/>
          <w:szCs w:val="24"/>
          <w:lang w:val="en-IN"/>
        </w:rPr>
        <w:t>" to the container.</w:t>
      </w:r>
    </w:p>
    <w:p w14:paraId="6F2E994E" w14:textId="36B2790A" w:rsidR="00704C48" w:rsidRPr="00704C48" w:rsidRDefault="00B71B77" w:rsidP="00704C48">
      <w:pPr>
        <w:numPr>
          <w:ilvl w:val="0"/>
          <w:numId w:val="38"/>
        </w:numPr>
        <w:rPr>
          <w:sz w:val="24"/>
          <w:szCs w:val="24"/>
          <w:lang w:val="en-IN"/>
        </w:rPr>
      </w:pPr>
      <w:proofErr w:type="gramStart"/>
      <w:r>
        <w:rPr>
          <w:rFonts w:ascii="Courier New" w:hAnsi="Courier New" w:cs="Courier New"/>
          <w:b/>
          <w:bCs/>
          <w:sz w:val="24"/>
          <w:szCs w:val="24"/>
          <w:lang w:val="en-IN"/>
        </w:rPr>
        <w:t xml:space="preserve">nginx </w:t>
      </w:r>
      <w:r w:rsidR="00704C48" w:rsidRPr="00704C48">
        <w:rPr>
          <w:sz w:val="24"/>
          <w:szCs w:val="24"/>
          <w:lang w:val="en-IN"/>
        </w:rPr>
        <w:t>:</w:t>
      </w:r>
      <w:proofErr w:type="gramEnd"/>
      <w:r w:rsidR="00704C48" w:rsidRPr="00704C48">
        <w:rPr>
          <w:sz w:val="24"/>
          <w:szCs w:val="24"/>
          <w:lang w:val="en-IN"/>
        </w:rPr>
        <w:t xml:space="preserve"> Use the official Nginx image from Docker Hub.</w:t>
      </w:r>
    </w:p>
    <w:p w14:paraId="403B688C" w14:textId="77777777" w:rsidR="007D3E48" w:rsidRDefault="007D3E48" w:rsidP="007D3E48">
      <w:pPr>
        <w:rPr>
          <w:lang w:val="en-IN"/>
        </w:rPr>
      </w:pPr>
    </w:p>
    <w:p w14:paraId="41E7FA79" w14:textId="7B80C0FB" w:rsidR="007D3E48" w:rsidRDefault="007D3E48" w:rsidP="007D3E48">
      <w:pPr>
        <w:rPr>
          <w:lang w:val="en-IN"/>
        </w:rPr>
      </w:pPr>
      <w:r w:rsidRPr="007D3E48">
        <w:rPr>
          <w:noProof/>
          <w:sz w:val="24"/>
          <w:szCs w:val="24"/>
          <w:lang w:val="en-IN"/>
        </w:rPr>
        <w:drawing>
          <wp:inline distT="0" distB="0" distL="0" distR="0" wp14:anchorId="157852E6" wp14:editId="16EF43B2">
            <wp:extent cx="6858000" cy="2409190"/>
            <wp:effectExtent l="0" t="0" r="0" b="0"/>
            <wp:docPr id="120890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00502" name=""/>
                    <pic:cNvPicPr/>
                  </pic:nvPicPr>
                  <pic:blipFill>
                    <a:blip r:embed="rId35"/>
                    <a:stretch>
                      <a:fillRect/>
                    </a:stretch>
                  </pic:blipFill>
                  <pic:spPr>
                    <a:xfrm>
                      <a:off x="0" y="0"/>
                      <a:ext cx="6858000" cy="2409190"/>
                    </a:xfrm>
                    <a:prstGeom prst="rect">
                      <a:avLst/>
                    </a:prstGeom>
                  </pic:spPr>
                </pic:pic>
              </a:graphicData>
            </a:graphic>
          </wp:inline>
        </w:drawing>
      </w:r>
    </w:p>
    <w:p w14:paraId="088901EE" w14:textId="77777777" w:rsidR="007D3E48" w:rsidRDefault="007D3E48" w:rsidP="007D3E48">
      <w:pPr>
        <w:rPr>
          <w:lang w:val="en-IN"/>
        </w:rPr>
      </w:pPr>
    </w:p>
    <w:p w14:paraId="1C5A7790" w14:textId="4808D23A" w:rsidR="007D3E48" w:rsidRDefault="007D3E48" w:rsidP="007D3E48">
      <w:pPr>
        <w:rPr>
          <w:lang w:val="en-IN"/>
        </w:rPr>
      </w:pPr>
      <w:r w:rsidRPr="007D3E48">
        <w:rPr>
          <w:noProof/>
          <w:lang w:val="en-IN"/>
        </w:rPr>
        <w:lastRenderedPageBreak/>
        <w:drawing>
          <wp:inline distT="0" distB="0" distL="0" distR="0" wp14:anchorId="1575E8EB" wp14:editId="61917F71">
            <wp:extent cx="6858000" cy="1441450"/>
            <wp:effectExtent l="0" t="0" r="0" b="6350"/>
            <wp:docPr id="135069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94285" name=""/>
                    <pic:cNvPicPr/>
                  </pic:nvPicPr>
                  <pic:blipFill>
                    <a:blip r:embed="rId33"/>
                    <a:stretch>
                      <a:fillRect/>
                    </a:stretch>
                  </pic:blipFill>
                  <pic:spPr>
                    <a:xfrm>
                      <a:off x="0" y="0"/>
                      <a:ext cx="6858000" cy="1441450"/>
                    </a:xfrm>
                    <a:prstGeom prst="rect">
                      <a:avLst/>
                    </a:prstGeom>
                  </pic:spPr>
                </pic:pic>
              </a:graphicData>
            </a:graphic>
          </wp:inline>
        </w:drawing>
      </w:r>
    </w:p>
    <w:p w14:paraId="0AB59B1A" w14:textId="77777777" w:rsidR="007D3E48" w:rsidRDefault="007D3E48" w:rsidP="007D3E48">
      <w:pPr>
        <w:rPr>
          <w:lang w:val="en-IN"/>
        </w:rPr>
      </w:pPr>
    </w:p>
    <w:p w14:paraId="69BC27CA" w14:textId="1F7E02BA" w:rsidR="00704C48" w:rsidRPr="00704C48" w:rsidRDefault="00704C48" w:rsidP="00B71B77">
      <w:pPr>
        <w:pStyle w:val="Heading3"/>
        <w:rPr>
          <w:lang w:val="en-IN"/>
        </w:rPr>
      </w:pPr>
      <w:bookmarkStart w:id="32" w:name="_Toc172585452"/>
      <w:r w:rsidRPr="00704C48">
        <w:rPr>
          <w:lang w:val="en-IN"/>
        </w:rPr>
        <w:t>Access Nginx in the Browser</w:t>
      </w:r>
      <w:bookmarkEnd w:id="32"/>
    </w:p>
    <w:p w14:paraId="724F644B" w14:textId="0D913AF5" w:rsidR="00704C48" w:rsidRDefault="00704C48" w:rsidP="00704C48">
      <w:pPr>
        <w:rPr>
          <w:sz w:val="24"/>
          <w:szCs w:val="24"/>
          <w:lang w:val="en-IN"/>
        </w:rPr>
      </w:pPr>
      <w:r w:rsidRPr="00704C48">
        <w:rPr>
          <w:sz w:val="24"/>
          <w:szCs w:val="24"/>
          <w:lang w:val="en-IN"/>
        </w:rPr>
        <w:t>Open your web browser and navigate to </w:t>
      </w:r>
      <w:hyperlink w:history="1">
        <w:r w:rsidR="00B71B77" w:rsidRPr="00704C48">
          <w:rPr>
            <w:rStyle w:val="Hyperlink"/>
            <w:rFonts w:ascii="Courier New" w:hAnsi="Courier New" w:cs="Courier New"/>
            <w:b/>
            <w:bCs/>
            <w:color w:val="FF0000"/>
            <w:szCs w:val="22"/>
            <w:lang w:val="en-IN"/>
          </w:rPr>
          <w:t>http://</w:t>
        </w:r>
        <w:r w:rsidR="00B71B77" w:rsidRPr="00FB4810">
          <w:rPr>
            <w:rStyle w:val="Hyperlink"/>
            <w:rFonts w:ascii="Courier New" w:hAnsi="Courier New" w:cs="Courier New"/>
            <w:b/>
            <w:bCs/>
            <w:color w:val="FF0000"/>
            <w:szCs w:val="22"/>
            <w:lang w:val="en-IN"/>
          </w:rPr>
          <w:t>&lt;</w:t>
        </w:r>
        <w:r w:rsidR="00B71B77" w:rsidRPr="00704C48">
          <w:rPr>
            <w:rStyle w:val="Hyperlink"/>
            <w:rFonts w:ascii="Courier New" w:hAnsi="Courier New" w:cs="Courier New"/>
            <w:color w:val="FF0000"/>
            <w:szCs w:val="22"/>
            <w:lang w:val="en-IN"/>
          </w:rPr>
          <w:t>your-ec2-instance-ip</w:t>
        </w:r>
      </w:hyperlink>
      <w:r w:rsidR="00B71B77" w:rsidRPr="00FB4810">
        <w:rPr>
          <w:rFonts w:ascii="Courier New" w:hAnsi="Courier New" w:cs="Courier New"/>
          <w:b/>
          <w:bCs/>
          <w:color w:val="FF0000"/>
          <w:szCs w:val="22"/>
          <w:lang w:val="en-IN"/>
        </w:rPr>
        <w:t>&gt;</w:t>
      </w:r>
      <w:r w:rsidRPr="00704C48">
        <w:rPr>
          <w:sz w:val="24"/>
          <w:szCs w:val="24"/>
          <w:lang w:val="en-IN"/>
        </w:rPr>
        <w:t>. You should see the default Nginx welcome page.</w:t>
      </w:r>
    </w:p>
    <w:p w14:paraId="253260C7" w14:textId="77777777" w:rsidR="003F3CF0" w:rsidRDefault="003F3CF0" w:rsidP="00704C48">
      <w:pPr>
        <w:rPr>
          <w:sz w:val="24"/>
          <w:szCs w:val="24"/>
          <w:lang w:val="en-IN"/>
        </w:rPr>
      </w:pPr>
    </w:p>
    <w:p w14:paraId="3496996E" w14:textId="50FE5B26" w:rsidR="003F3CF0" w:rsidRPr="00704C48" w:rsidRDefault="003F3CF0" w:rsidP="00704C48">
      <w:pPr>
        <w:rPr>
          <w:sz w:val="24"/>
          <w:szCs w:val="24"/>
          <w:lang w:val="en-IN"/>
        </w:rPr>
      </w:pPr>
      <w:r w:rsidRPr="003F3CF0">
        <w:rPr>
          <w:noProof/>
          <w:sz w:val="24"/>
          <w:szCs w:val="24"/>
          <w:lang w:val="en-IN"/>
        </w:rPr>
        <w:drawing>
          <wp:inline distT="0" distB="0" distL="0" distR="0" wp14:anchorId="48FBACC7" wp14:editId="54246992">
            <wp:extent cx="6858000" cy="1798320"/>
            <wp:effectExtent l="0" t="0" r="0" b="0"/>
            <wp:docPr id="114155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55405" name=""/>
                    <pic:cNvPicPr/>
                  </pic:nvPicPr>
                  <pic:blipFill>
                    <a:blip r:embed="rId36"/>
                    <a:stretch>
                      <a:fillRect/>
                    </a:stretch>
                  </pic:blipFill>
                  <pic:spPr>
                    <a:xfrm>
                      <a:off x="0" y="0"/>
                      <a:ext cx="6858000" cy="1798320"/>
                    </a:xfrm>
                    <a:prstGeom prst="rect">
                      <a:avLst/>
                    </a:prstGeom>
                  </pic:spPr>
                </pic:pic>
              </a:graphicData>
            </a:graphic>
          </wp:inline>
        </w:drawing>
      </w:r>
    </w:p>
    <w:p w14:paraId="6AC7915F" w14:textId="2D540D62" w:rsidR="00704C48" w:rsidRPr="00704C48" w:rsidRDefault="00704C48" w:rsidP="00B71B77">
      <w:pPr>
        <w:pStyle w:val="Heading3"/>
        <w:rPr>
          <w:lang w:val="en-IN"/>
        </w:rPr>
      </w:pPr>
      <w:bookmarkStart w:id="33" w:name="_Toc172585453"/>
      <w:r w:rsidRPr="00704C48">
        <w:rPr>
          <w:lang w:val="en-IN"/>
        </w:rPr>
        <w:t>Cleanup (Optional)</w:t>
      </w:r>
      <w:bookmarkEnd w:id="33"/>
    </w:p>
    <w:p w14:paraId="0520DABB" w14:textId="0BCB3C66" w:rsidR="00704C48" w:rsidRPr="00704C48" w:rsidRDefault="00704C48" w:rsidP="00704C48">
      <w:pPr>
        <w:rPr>
          <w:sz w:val="24"/>
          <w:szCs w:val="24"/>
          <w:lang w:val="en-IN"/>
        </w:rPr>
      </w:pPr>
      <w:r w:rsidRPr="00704C48">
        <w:rPr>
          <w:sz w:val="24"/>
          <w:szCs w:val="24"/>
          <w:lang w:val="en-IN"/>
        </w:rPr>
        <w:t>If you want to stop and remove the container:</w:t>
      </w:r>
    </w:p>
    <w:p w14:paraId="1882630D" w14:textId="77777777" w:rsidR="00B71B77" w:rsidRDefault="00B71B77" w:rsidP="00704C48">
      <w:pPr>
        <w:rPr>
          <w:sz w:val="24"/>
          <w:szCs w:val="24"/>
          <w:lang w:val="en-IN"/>
        </w:rPr>
      </w:pPr>
    </w:p>
    <w:p w14:paraId="0F8BB25F" w14:textId="1C3D262A" w:rsidR="00423E84" w:rsidRDefault="00423E84" w:rsidP="00704C48">
      <w:pPr>
        <w:rPr>
          <w:rFonts w:eastAsia="Consolas"/>
          <w:color w:val="1F2328"/>
          <w:kern w:val="2"/>
          <w:sz w:val="24"/>
          <w:szCs w:val="24"/>
          <w:lang w:val="en-IN" w:eastAsia="en-IN"/>
          <w14:ligatures w14:val="standardContextual"/>
        </w:rPr>
      </w:pPr>
      <w:r w:rsidRPr="00806EFD">
        <w:rPr>
          <w:rFonts w:ascii="Courier New" w:eastAsia="Consolas" w:hAnsi="Courier New" w:cs="Courier New"/>
          <w:b/>
          <w:bCs/>
          <w:color w:val="1F2328"/>
          <w:kern w:val="2"/>
          <w:sz w:val="24"/>
          <w:szCs w:val="24"/>
          <w:lang w:val="en-IN" w:eastAsia="en-IN"/>
          <w14:ligatures w14:val="standardContextual"/>
        </w:rPr>
        <w:t xml:space="preserve">docker stop </w:t>
      </w:r>
      <w:proofErr w:type="spellStart"/>
      <w:r w:rsidRPr="00806EFD">
        <w:rPr>
          <w:rFonts w:ascii="Courier New" w:eastAsia="Consolas" w:hAnsi="Courier New" w:cs="Courier New"/>
          <w:color w:val="1F2328"/>
          <w:kern w:val="2"/>
          <w:sz w:val="24"/>
          <w:szCs w:val="24"/>
          <w:lang w:val="en-IN" w:eastAsia="en-IN"/>
          <w14:ligatures w14:val="standardContextual"/>
        </w:rPr>
        <w:t>container_id</w:t>
      </w:r>
      <w:proofErr w:type="spellEnd"/>
    </w:p>
    <w:p w14:paraId="7DAC1ABA" w14:textId="54D2500B" w:rsidR="00B71B77" w:rsidRDefault="00423E84" w:rsidP="00704C48">
      <w:pPr>
        <w:rPr>
          <w:sz w:val="24"/>
          <w:szCs w:val="24"/>
          <w:lang w:val="en-IN"/>
        </w:rPr>
      </w:pPr>
      <w:r w:rsidRPr="00806EFD">
        <w:rPr>
          <w:rFonts w:ascii="Courier New" w:eastAsia="Consolas" w:hAnsi="Courier New" w:cs="Courier New"/>
          <w:b/>
          <w:bCs/>
          <w:color w:val="1F2328"/>
          <w:kern w:val="2"/>
          <w:sz w:val="24"/>
          <w:szCs w:val="28"/>
          <w:lang w:val="en-IN" w:eastAsia="en-IN"/>
          <w14:ligatures w14:val="standardContextual"/>
        </w:rPr>
        <w:t xml:space="preserve">docker rm </w:t>
      </w:r>
      <w:proofErr w:type="spellStart"/>
      <w:r w:rsidRPr="0027665C">
        <w:rPr>
          <w:rFonts w:ascii="Courier New" w:eastAsia="Consolas" w:hAnsi="Courier New" w:cs="Courier New"/>
          <w:color w:val="1F2328"/>
          <w:kern w:val="2"/>
          <w:szCs w:val="24"/>
          <w:lang w:val="en-IN" w:eastAsia="en-IN"/>
          <w14:ligatures w14:val="standardContextual"/>
        </w:rPr>
        <w:t>container_id</w:t>
      </w:r>
      <w:proofErr w:type="spellEnd"/>
    </w:p>
    <w:p w14:paraId="1DEB9243" w14:textId="5A0EE7A5" w:rsidR="00423E84" w:rsidRDefault="00380D1F" w:rsidP="00704C48">
      <w:pPr>
        <w:rPr>
          <w:sz w:val="24"/>
          <w:szCs w:val="24"/>
          <w:lang w:val="en-IN"/>
        </w:rPr>
      </w:pPr>
      <w:r w:rsidRPr="00806EFD">
        <w:rPr>
          <w:rFonts w:ascii="Courier New" w:eastAsia="Consolas" w:hAnsi="Courier New" w:cs="Courier New"/>
          <w:b/>
          <w:bCs/>
          <w:color w:val="1F2328"/>
          <w:kern w:val="2"/>
          <w:sz w:val="24"/>
          <w:szCs w:val="28"/>
          <w:lang w:val="en-IN" w:eastAsia="en-IN"/>
          <w14:ligatures w14:val="standardContextual"/>
        </w:rPr>
        <w:t xml:space="preserve">docker </w:t>
      </w:r>
      <w:proofErr w:type="spellStart"/>
      <w:r w:rsidRPr="00806EFD">
        <w:rPr>
          <w:rFonts w:ascii="Courier New" w:eastAsia="Consolas" w:hAnsi="Courier New" w:cs="Courier New"/>
          <w:b/>
          <w:bCs/>
          <w:color w:val="1F2328"/>
          <w:kern w:val="2"/>
          <w:sz w:val="24"/>
          <w:szCs w:val="28"/>
          <w:lang w:val="en-IN" w:eastAsia="en-IN"/>
          <w14:ligatures w14:val="standardContextual"/>
        </w:rPr>
        <w:t>rmi</w:t>
      </w:r>
      <w:proofErr w:type="spellEnd"/>
      <w:r w:rsidRPr="00806EFD">
        <w:rPr>
          <w:rFonts w:ascii="Courier New" w:eastAsia="Consolas" w:hAnsi="Courier New" w:cs="Courier New"/>
          <w:b/>
          <w:bCs/>
          <w:color w:val="1F2328"/>
          <w:kern w:val="2"/>
          <w:sz w:val="24"/>
          <w:szCs w:val="28"/>
          <w:lang w:val="en-IN" w:eastAsia="en-IN"/>
          <w14:ligatures w14:val="standardContextual"/>
        </w:rPr>
        <w:t xml:space="preserve"> </w:t>
      </w:r>
      <w:proofErr w:type="spellStart"/>
      <w:r w:rsidRPr="00806EFD">
        <w:rPr>
          <w:rFonts w:ascii="Courier New" w:eastAsia="Consolas" w:hAnsi="Courier New" w:cs="Courier New"/>
          <w:color w:val="1F2328"/>
          <w:kern w:val="2"/>
          <w:sz w:val="24"/>
          <w:szCs w:val="28"/>
          <w:lang w:val="en-IN" w:eastAsia="en-IN"/>
          <w14:ligatures w14:val="standardContextual"/>
        </w:rPr>
        <w:t>image_</w:t>
      </w:r>
      <w:proofErr w:type="gramStart"/>
      <w:r w:rsidRPr="00806EFD">
        <w:rPr>
          <w:rFonts w:ascii="Courier New" w:eastAsia="Consolas" w:hAnsi="Courier New" w:cs="Courier New"/>
          <w:color w:val="1F2328"/>
          <w:kern w:val="2"/>
          <w:sz w:val="24"/>
          <w:szCs w:val="28"/>
          <w:lang w:val="en-IN" w:eastAsia="en-IN"/>
          <w14:ligatures w14:val="standardContextual"/>
        </w:rPr>
        <w:t>name:tag</w:t>
      </w:r>
      <w:proofErr w:type="spellEnd"/>
      <w:proofErr w:type="gramEnd"/>
    </w:p>
    <w:p w14:paraId="2AE5DB76" w14:textId="77777777" w:rsidR="00423E84" w:rsidRDefault="00423E84" w:rsidP="00704C48">
      <w:pPr>
        <w:rPr>
          <w:sz w:val="24"/>
          <w:szCs w:val="24"/>
          <w:lang w:val="en-IN"/>
        </w:rPr>
      </w:pPr>
    </w:p>
    <w:p w14:paraId="2CE1A4BE" w14:textId="6189F01E" w:rsidR="00380D1F" w:rsidRDefault="00380D1F" w:rsidP="00704C48">
      <w:pPr>
        <w:rPr>
          <w:sz w:val="24"/>
          <w:szCs w:val="24"/>
          <w:lang w:val="en-IN"/>
        </w:rPr>
      </w:pPr>
      <w:r w:rsidRPr="00380D1F">
        <w:rPr>
          <w:noProof/>
          <w:sz w:val="24"/>
          <w:szCs w:val="24"/>
          <w:lang w:val="en-IN"/>
        </w:rPr>
        <w:drawing>
          <wp:inline distT="0" distB="0" distL="0" distR="0" wp14:anchorId="03CD975A" wp14:editId="27C9146B">
            <wp:extent cx="6858000" cy="3191510"/>
            <wp:effectExtent l="0" t="0" r="0" b="8890"/>
            <wp:docPr id="91673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39871" name=""/>
                    <pic:cNvPicPr/>
                  </pic:nvPicPr>
                  <pic:blipFill>
                    <a:blip r:embed="rId37"/>
                    <a:stretch>
                      <a:fillRect/>
                    </a:stretch>
                  </pic:blipFill>
                  <pic:spPr>
                    <a:xfrm>
                      <a:off x="0" y="0"/>
                      <a:ext cx="6858000" cy="3191510"/>
                    </a:xfrm>
                    <a:prstGeom prst="rect">
                      <a:avLst/>
                    </a:prstGeom>
                  </pic:spPr>
                </pic:pic>
              </a:graphicData>
            </a:graphic>
          </wp:inline>
        </w:drawing>
      </w:r>
    </w:p>
    <w:p w14:paraId="46E028E5" w14:textId="77777777" w:rsidR="00380D1F" w:rsidRDefault="00380D1F" w:rsidP="00704C48">
      <w:pPr>
        <w:rPr>
          <w:sz w:val="24"/>
          <w:szCs w:val="24"/>
          <w:lang w:val="en-IN"/>
        </w:rPr>
      </w:pPr>
    </w:p>
    <w:p w14:paraId="10982961" w14:textId="5D1EB254" w:rsidR="00704C48" w:rsidRPr="00704C48" w:rsidRDefault="00704C48" w:rsidP="00704C48">
      <w:pPr>
        <w:rPr>
          <w:sz w:val="24"/>
          <w:szCs w:val="24"/>
          <w:lang w:val="en-IN"/>
        </w:rPr>
      </w:pPr>
      <w:r w:rsidRPr="00704C48">
        <w:rPr>
          <w:sz w:val="24"/>
          <w:szCs w:val="24"/>
          <w:lang w:val="en-IN"/>
        </w:rPr>
        <w:t>Remember to replace </w:t>
      </w:r>
      <w:proofErr w:type="spellStart"/>
      <w:r w:rsidRPr="00704C48">
        <w:rPr>
          <w:i/>
          <w:iCs/>
          <w:sz w:val="24"/>
          <w:szCs w:val="24"/>
          <w:lang w:val="en-IN"/>
        </w:rPr>
        <w:t>YourKeyPair.pem</w:t>
      </w:r>
      <w:proofErr w:type="spellEnd"/>
      <w:r w:rsidRPr="00704C48">
        <w:rPr>
          <w:sz w:val="24"/>
          <w:szCs w:val="24"/>
          <w:lang w:val="en-IN"/>
        </w:rPr>
        <w:t> and your-ec2-instance-ip with your actual key pair and EC2 instance information.</w:t>
      </w:r>
    </w:p>
    <w:p w14:paraId="67DE6F45" w14:textId="77777777" w:rsidR="00423E84" w:rsidRDefault="00423E84" w:rsidP="00704C48">
      <w:pPr>
        <w:rPr>
          <w:sz w:val="24"/>
          <w:szCs w:val="24"/>
          <w:lang w:val="en-IN"/>
        </w:rPr>
      </w:pPr>
    </w:p>
    <w:p w14:paraId="38781906" w14:textId="4BED40DE" w:rsidR="00704C48" w:rsidRPr="00704C48" w:rsidRDefault="00704C48" w:rsidP="00704C48">
      <w:pPr>
        <w:rPr>
          <w:sz w:val="24"/>
          <w:szCs w:val="24"/>
          <w:lang w:val="en-IN"/>
        </w:rPr>
      </w:pPr>
      <w:r w:rsidRPr="00704C48">
        <w:rPr>
          <w:sz w:val="24"/>
          <w:szCs w:val="24"/>
          <w:lang w:val="en-IN"/>
        </w:rPr>
        <w:t>This is a basic example, but it demonstrates the process of installing Docker on an EC2 instance, running a container, and accessing the application. Depending on your application requirements, you may need to expose additional ports or configure other Docker options.</w:t>
      </w:r>
    </w:p>
    <w:p w14:paraId="380FE5C9" w14:textId="77777777" w:rsidR="00206AC4" w:rsidRDefault="00206AC4" w:rsidP="00206AC4">
      <w:pPr>
        <w:rPr>
          <w:sz w:val="24"/>
          <w:szCs w:val="24"/>
          <w:lang w:val="en-IN"/>
        </w:rPr>
      </w:pPr>
    </w:p>
    <w:p w14:paraId="696D0F1F" w14:textId="77777777" w:rsidR="00423E84" w:rsidRDefault="00423E84" w:rsidP="00206AC4">
      <w:pPr>
        <w:rPr>
          <w:sz w:val="24"/>
          <w:szCs w:val="24"/>
          <w:lang w:val="en-IN"/>
        </w:rPr>
      </w:pPr>
    </w:p>
    <w:p w14:paraId="1A69A5F9" w14:textId="7665E61E" w:rsidR="00423E84" w:rsidRDefault="00136FEB" w:rsidP="00136FEB">
      <w:pPr>
        <w:pStyle w:val="Heading2"/>
        <w:rPr>
          <w:lang w:val="en-IN"/>
        </w:rPr>
      </w:pPr>
      <w:r w:rsidRPr="00136FEB">
        <w:rPr>
          <w:lang w:val="en-IN"/>
        </w:rPr>
        <w:t>Build a Docker image</w:t>
      </w:r>
    </w:p>
    <w:p w14:paraId="773B4F43" w14:textId="77777777" w:rsidR="000919D9" w:rsidRPr="000919D9" w:rsidRDefault="000919D9" w:rsidP="000919D9">
      <w:pPr>
        <w:rPr>
          <w:lang w:val="en-IN"/>
        </w:rPr>
      </w:pPr>
    </w:p>
    <w:p w14:paraId="35820E98" w14:textId="3C4578B2" w:rsidR="0076292E" w:rsidRDefault="0076292E" w:rsidP="0076292E">
      <w:pPr>
        <w:pStyle w:val="Title"/>
        <w:jc w:val="left"/>
        <w:rPr>
          <w:b w:val="0"/>
          <w:bCs/>
          <w:sz w:val="24"/>
          <w:szCs w:val="24"/>
          <w:lang w:val="en-IN"/>
        </w:rPr>
      </w:pPr>
      <w:bookmarkStart w:id="34" w:name="_Toc172585455"/>
      <w:r>
        <w:rPr>
          <w:b w:val="0"/>
          <w:bCs/>
          <w:noProof/>
          <w:sz w:val="24"/>
          <w:szCs w:val="24"/>
          <w:lang w:val="en-IN"/>
        </w:rPr>
        <w:drawing>
          <wp:inline distT="0" distB="0" distL="0" distR="0" wp14:anchorId="5976BBDA" wp14:editId="3937FF7D">
            <wp:extent cx="6584950" cy="3213735"/>
            <wp:effectExtent l="19050" t="19050" r="25400" b="24765"/>
            <wp:docPr id="143053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35740" name="Picture 143053574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21711" cy="3231676"/>
                    </a:xfrm>
                    <a:prstGeom prst="rect">
                      <a:avLst/>
                    </a:prstGeom>
                    <a:ln>
                      <a:solidFill>
                        <a:schemeClr val="tx1"/>
                      </a:solidFill>
                    </a:ln>
                  </pic:spPr>
                </pic:pic>
              </a:graphicData>
            </a:graphic>
          </wp:inline>
        </w:drawing>
      </w:r>
    </w:p>
    <w:p w14:paraId="2FBF7324" w14:textId="77777777" w:rsidR="00136FEB" w:rsidRDefault="00136FEB" w:rsidP="0076292E">
      <w:pPr>
        <w:pStyle w:val="Title"/>
        <w:jc w:val="left"/>
        <w:rPr>
          <w:b w:val="0"/>
          <w:bCs/>
          <w:sz w:val="24"/>
          <w:szCs w:val="24"/>
          <w:lang w:val="en-IN"/>
        </w:rPr>
      </w:pPr>
    </w:p>
    <w:p w14:paraId="19C1A418" w14:textId="6EA218D3" w:rsidR="00136FEB" w:rsidRPr="007F1007" w:rsidRDefault="007F1007" w:rsidP="007F1007">
      <w:pPr>
        <w:pStyle w:val="Heading4"/>
        <w:numPr>
          <w:ilvl w:val="0"/>
          <w:numId w:val="0"/>
        </w:numPr>
        <w:ind w:left="864" w:hanging="864"/>
        <w:rPr>
          <w:sz w:val="24"/>
          <w:szCs w:val="22"/>
          <w:lang w:val="en-IN"/>
        </w:rPr>
      </w:pPr>
      <w:r w:rsidRPr="007F1007">
        <w:rPr>
          <w:sz w:val="24"/>
          <w:szCs w:val="22"/>
          <w:lang w:val="en-IN"/>
        </w:rPr>
        <w:t>HOW TO BUILD DOCKER IMAGE</w:t>
      </w:r>
      <w:r>
        <w:rPr>
          <w:sz w:val="24"/>
          <w:szCs w:val="22"/>
          <w:lang w:val="en-IN"/>
        </w:rPr>
        <w:t>, RUN CONTAINER WITH IT AND OPEN THE WEBSITE PAGE</w:t>
      </w:r>
      <w:r w:rsidRPr="007F1007">
        <w:rPr>
          <w:sz w:val="24"/>
          <w:szCs w:val="22"/>
          <w:lang w:val="en-IN"/>
        </w:rPr>
        <w:t>:</w:t>
      </w:r>
    </w:p>
    <w:p w14:paraId="1C23AD4C" w14:textId="77777777" w:rsidR="007F1007" w:rsidRDefault="007F1007" w:rsidP="007F1007">
      <w:pPr>
        <w:rPr>
          <w:lang w:val="en-IN"/>
        </w:rPr>
      </w:pPr>
    </w:p>
    <w:p w14:paraId="0ABF2D98" w14:textId="4D85C75F" w:rsidR="007F1007" w:rsidRDefault="007F1007" w:rsidP="007F1007">
      <w:pPr>
        <w:rPr>
          <w:lang w:val="en-IN"/>
        </w:rPr>
      </w:pPr>
      <w:r w:rsidRPr="007F1007">
        <w:rPr>
          <w:lang w:val="en-IN"/>
        </w:rPr>
        <w:t xml:space="preserve">Creating and testing a Flask application using Docker can streamline your development process, ensuring consistency across different environments. This guide will walk you through the steps to set up and test a Flask application using Docker. </w:t>
      </w:r>
      <w:proofErr w:type="gramStart"/>
      <w:r w:rsidRPr="007F1007">
        <w:rPr>
          <w:lang w:val="en-IN"/>
        </w:rPr>
        <w:t>Let's</w:t>
      </w:r>
      <w:proofErr w:type="gramEnd"/>
      <w:r w:rsidRPr="007F1007">
        <w:rPr>
          <w:lang w:val="en-IN"/>
        </w:rPr>
        <w:t xml:space="preserve"> get started!</w:t>
      </w:r>
    </w:p>
    <w:p w14:paraId="14350ADA" w14:textId="77777777" w:rsidR="007F1007" w:rsidRDefault="007F1007" w:rsidP="007F1007">
      <w:pPr>
        <w:rPr>
          <w:lang w:val="en-IN"/>
        </w:rPr>
      </w:pPr>
    </w:p>
    <w:p w14:paraId="5ECDF25B" w14:textId="77777777" w:rsidR="007F1007" w:rsidRPr="007F1007" w:rsidRDefault="007F1007" w:rsidP="007F1007">
      <w:pPr>
        <w:rPr>
          <w:lang w:val="en-IN"/>
        </w:rPr>
      </w:pPr>
      <w:r w:rsidRPr="007F1007">
        <w:rPr>
          <w:lang w:val="en-IN"/>
        </w:rPr>
        <w:t>Before we begin, make sure you have the following installed:</w:t>
      </w:r>
    </w:p>
    <w:p w14:paraId="1DD77DE7" w14:textId="77777777" w:rsidR="007F1007" w:rsidRPr="007F1007" w:rsidRDefault="007F1007" w:rsidP="007F1007">
      <w:pPr>
        <w:rPr>
          <w:lang w:val="en-IN"/>
        </w:rPr>
      </w:pPr>
    </w:p>
    <w:p w14:paraId="6F05CF85" w14:textId="3AD3FA09" w:rsidR="007F1007" w:rsidRPr="007F1007" w:rsidRDefault="007F1007" w:rsidP="007F1007">
      <w:pPr>
        <w:pStyle w:val="ListParagraph"/>
        <w:numPr>
          <w:ilvl w:val="0"/>
          <w:numId w:val="48"/>
        </w:numPr>
        <w:rPr>
          <w:lang w:val="en-IN"/>
        </w:rPr>
      </w:pPr>
      <w:r w:rsidRPr="007F1007">
        <w:rPr>
          <w:lang w:val="en-IN"/>
        </w:rPr>
        <w:t>I</w:t>
      </w:r>
      <w:r w:rsidRPr="007F1007">
        <w:rPr>
          <w:lang w:val="en-IN"/>
        </w:rPr>
        <w:t>nstall Docker on your AWS machine</w:t>
      </w:r>
    </w:p>
    <w:p w14:paraId="35D2B32C" w14:textId="3FDC1C58" w:rsidR="007F1007" w:rsidRPr="007F1007" w:rsidRDefault="007F1007" w:rsidP="007F1007">
      <w:pPr>
        <w:pStyle w:val="ListParagraph"/>
        <w:numPr>
          <w:ilvl w:val="0"/>
          <w:numId w:val="48"/>
        </w:numPr>
        <w:rPr>
          <w:lang w:val="en-IN"/>
        </w:rPr>
      </w:pPr>
      <w:r w:rsidRPr="007F1007">
        <w:rPr>
          <w:lang w:val="en-IN"/>
        </w:rPr>
        <w:t>AWS EC2 Machine</w:t>
      </w:r>
    </w:p>
    <w:p w14:paraId="6A708147" w14:textId="77777777" w:rsidR="00136FEB" w:rsidRDefault="00136FEB" w:rsidP="0076292E">
      <w:pPr>
        <w:pStyle w:val="Title"/>
        <w:jc w:val="left"/>
        <w:rPr>
          <w:b w:val="0"/>
          <w:bCs/>
          <w:sz w:val="24"/>
          <w:szCs w:val="24"/>
          <w:lang w:val="en-IN"/>
        </w:rPr>
      </w:pPr>
    </w:p>
    <w:p w14:paraId="519F7592" w14:textId="17149F95" w:rsidR="00136FEB" w:rsidRDefault="007F1007" w:rsidP="0076292E">
      <w:pPr>
        <w:pStyle w:val="Title"/>
        <w:jc w:val="left"/>
        <w:rPr>
          <w:b w:val="0"/>
          <w:bCs/>
          <w:sz w:val="24"/>
          <w:szCs w:val="24"/>
          <w:lang w:val="en-IN"/>
        </w:rPr>
      </w:pPr>
      <w:r>
        <w:rPr>
          <w:b w:val="0"/>
          <w:bCs/>
          <w:sz w:val="24"/>
          <w:szCs w:val="24"/>
          <w:lang w:val="en-IN"/>
        </w:rPr>
        <w:t>For the flask app</w:t>
      </w:r>
      <w:r w:rsidR="0001365E">
        <w:rPr>
          <w:b w:val="0"/>
          <w:bCs/>
          <w:sz w:val="24"/>
          <w:szCs w:val="24"/>
          <w:lang w:val="en-IN"/>
        </w:rPr>
        <w:t>, here</w:t>
      </w:r>
      <w:r>
        <w:rPr>
          <w:b w:val="0"/>
          <w:bCs/>
          <w:sz w:val="24"/>
          <w:szCs w:val="24"/>
          <w:lang w:val="en-IN"/>
        </w:rPr>
        <w:t xml:space="preserve"> </w:t>
      </w:r>
      <w:r w:rsidR="00DB7070">
        <w:rPr>
          <w:b w:val="0"/>
          <w:bCs/>
          <w:sz w:val="24"/>
          <w:szCs w:val="24"/>
          <w:lang w:val="en-IN"/>
        </w:rPr>
        <w:t xml:space="preserve">we </w:t>
      </w:r>
      <w:r w:rsidR="0001365E">
        <w:rPr>
          <w:b w:val="0"/>
          <w:bCs/>
          <w:sz w:val="24"/>
          <w:szCs w:val="24"/>
          <w:lang w:val="en-IN"/>
        </w:rPr>
        <w:t xml:space="preserve">are </w:t>
      </w:r>
      <w:r w:rsidR="00DB7070">
        <w:rPr>
          <w:b w:val="0"/>
          <w:bCs/>
          <w:sz w:val="24"/>
          <w:szCs w:val="24"/>
          <w:lang w:val="en-IN"/>
        </w:rPr>
        <w:t>us</w:t>
      </w:r>
      <w:r w:rsidR="0001365E">
        <w:rPr>
          <w:b w:val="0"/>
          <w:bCs/>
          <w:sz w:val="24"/>
          <w:szCs w:val="24"/>
          <w:lang w:val="en-IN"/>
        </w:rPr>
        <w:t>ing</w:t>
      </w:r>
      <w:r w:rsidR="00DB7070">
        <w:rPr>
          <w:b w:val="0"/>
          <w:bCs/>
          <w:sz w:val="24"/>
          <w:szCs w:val="24"/>
          <w:lang w:val="en-IN"/>
        </w:rPr>
        <w:t xml:space="preserve"> </w:t>
      </w:r>
      <w:r w:rsidR="0001365E" w:rsidRPr="0001365E">
        <w:rPr>
          <w:sz w:val="24"/>
          <w:szCs w:val="24"/>
          <w:lang w:val="en-IN"/>
        </w:rPr>
        <w:t>python:3.11-alpine3.20</w:t>
      </w:r>
    </w:p>
    <w:p w14:paraId="2429A9B7" w14:textId="77777777" w:rsidR="0001365E" w:rsidRDefault="0001365E" w:rsidP="0076292E">
      <w:pPr>
        <w:pStyle w:val="Title"/>
        <w:jc w:val="left"/>
        <w:rPr>
          <w:sz w:val="24"/>
          <w:szCs w:val="24"/>
          <w:lang w:val="en-IN"/>
        </w:rPr>
      </w:pPr>
    </w:p>
    <w:p w14:paraId="3C5A519D" w14:textId="56D77ED6" w:rsidR="00136FEB" w:rsidRPr="0001365E" w:rsidRDefault="00DB7070" w:rsidP="0076292E">
      <w:pPr>
        <w:pStyle w:val="Title"/>
        <w:jc w:val="left"/>
        <w:rPr>
          <w:sz w:val="24"/>
          <w:szCs w:val="24"/>
          <w:lang w:val="en-IN"/>
        </w:rPr>
      </w:pPr>
      <w:r w:rsidRPr="0001365E">
        <w:rPr>
          <w:sz w:val="24"/>
          <w:szCs w:val="24"/>
          <w:lang w:val="en-IN"/>
        </w:rPr>
        <w:t>Supported tags and respective Dockerfile links</w:t>
      </w:r>
    </w:p>
    <w:p w14:paraId="15FA87BD" w14:textId="77777777" w:rsidR="00E702D6" w:rsidRDefault="00E702D6" w:rsidP="0076292E">
      <w:pPr>
        <w:pStyle w:val="Title"/>
        <w:jc w:val="left"/>
        <w:rPr>
          <w:b w:val="0"/>
          <w:bCs/>
          <w:sz w:val="24"/>
          <w:szCs w:val="24"/>
          <w:lang w:val="en-IN"/>
        </w:rPr>
      </w:pPr>
    </w:p>
    <w:p w14:paraId="78150A49" w14:textId="3D1AADBA" w:rsidR="00E702D6" w:rsidRPr="00E702D6" w:rsidRDefault="00E702D6" w:rsidP="00E702D6">
      <w:pPr>
        <w:pStyle w:val="Title"/>
        <w:numPr>
          <w:ilvl w:val="0"/>
          <w:numId w:val="49"/>
        </w:numPr>
        <w:jc w:val="left"/>
        <w:rPr>
          <w:b w:val="0"/>
          <w:bCs/>
          <w:sz w:val="24"/>
          <w:szCs w:val="24"/>
          <w:lang w:val="en-IN"/>
        </w:rPr>
      </w:pPr>
      <w:r w:rsidRPr="00E702D6">
        <w:rPr>
          <w:b w:val="0"/>
          <w:bCs/>
          <w:sz w:val="24"/>
          <w:szCs w:val="24"/>
          <w:lang w:val="en-IN"/>
        </w:rPr>
        <w:t>Set Up Your Project Directory</w:t>
      </w:r>
    </w:p>
    <w:p w14:paraId="5A388A2E" w14:textId="77777777" w:rsidR="00E702D6" w:rsidRDefault="00E702D6" w:rsidP="00E702D6">
      <w:pPr>
        <w:pStyle w:val="Title"/>
        <w:jc w:val="left"/>
        <w:rPr>
          <w:b w:val="0"/>
          <w:bCs/>
          <w:sz w:val="24"/>
          <w:szCs w:val="24"/>
          <w:lang w:val="en-IN"/>
        </w:rPr>
      </w:pPr>
    </w:p>
    <w:p w14:paraId="2341DF29" w14:textId="4C43A907" w:rsidR="001C77F9" w:rsidRPr="00795CB1" w:rsidRDefault="00795CB1" w:rsidP="00795CB1">
      <w:pPr>
        <w:pStyle w:val="Title"/>
        <w:ind w:left="360"/>
        <w:jc w:val="left"/>
        <w:rPr>
          <w:rFonts w:ascii="Courier New" w:hAnsi="Courier New" w:cs="Courier New"/>
          <w:sz w:val="24"/>
          <w:szCs w:val="24"/>
          <w:lang w:val="en-IN"/>
        </w:rPr>
      </w:pPr>
      <w:proofErr w:type="spellStart"/>
      <w:r w:rsidRPr="00795CB1">
        <w:rPr>
          <w:rFonts w:ascii="Courier New" w:hAnsi="Courier New" w:cs="Courier New"/>
          <w:sz w:val="24"/>
          <w:szCs w:val="24"/>
          <w:lang w:val="en-IN"/>
        </w:rPr>
        <w:t>mkdir</w:t>
      </w:r>
      <w:proofErr w:type="spellEnd"/>
      <w:r w:rsidRPr="00795CB1">
        <w:rPr>
          <w:rFonts w:ascii="Courier New" w:hAnsi="Courier New" w:cs="Courier New"/>
          <w:sz w:val="24"/>
          <w:szCs w:val="24"/>
          <w:lang w:val="en-IN"/>
        </w:rPr>
        <w:t xml:space="preserve"> -p </w:t>
      </w:r>
      <w:r>
        <w:rPr>
          <w:rFonts w:ascii="Courier New" w:hAnsi="Courier New" w:cs="Courier New"/>
          <w:sz w:val="24"/>
          <w:szCs w:val="24"/>
          <w:lang w:val="en-IN"/>
        </w:rPr>
        <w:t>&lt;</w:t>
      </w:r>
      <w:r w:rsidRPr="00795CB1">
        <w:rPr>
          <w:rFonts w:ascii="Courier New" w:hAnsi="Courier New" w:cs="Courier New"/>
          <w:b w:val="0"/>
          <w:bCs/>
          <w:sz w:val="24"/>
          <w:szCs w:val="24"/>
          <w:lang w:val="en-IN"/>
        </w:rPr>
        <w:t>your Directory name</w:t>
      </w:r>
      <w:r>
        <w:rPr>
          <w:rFonts w:ascii="Courier New" w:hAnsi="Courier New" w:cs="Courier New"/>
          <w:sz w:val="24"/>
          <w:szCs w:val="24"/>
          <w:lang w:val="en-IN"/>
        </w:rPr>
        <w:t>&gt;</w:t>
      </w:r>
    </w:p>
    <w:p w14:paraId="0C182AE9" w14:textId="4109B59C" w:rsidR="0001365E" w:rsidRDefault="001C77F9" w:rsidP="00795CB1">
      <w:pPr>
        <w:pStyle w:val="Title"/>
        <w:ind w:left="360"/>
        <w:jc w:val="left"/>
        <w:rPr>
          <w:b w:val="0"/>
          <w:bCs/>
          <w:sz w:val="24"/>
          <w:szCs w:val="24"/>
          <w:lang w:val="en-IN"/>
        </w:rPr>
      </w:pPr>
      <w:r w:rsidRPr="001C77F9">
        <w:rPr>
          <w:b w:val="0"/>
          <w:bCs/>
          <w:sz w:val="24"/>
          <w:szCs w:val="24"/>
          <w:lang w:val="en-IN"/>
        </w:rPr>
        <w:drawing>
          <wp:inline distT="0" distB="0" distL="0" distR="0" wp14:anchorId="5CEF0D15" wp14:editId="56C335A7">
            <wp:extent cx="6178550" cy="1623060"/>
            <wp:effectExtent l="0" t="0" r="0" b="0"/>
            <wp:docPr id="54407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79510" name=""/>
                    <pic:cNvPicPr/>
                  </pic:nvPicPr>
                  <pic:blipFill>
                    <a:blip r:embed="rId39"/>
                    <a:stretch>
                      <a:fillRect/>
                    </a:stretch>
                  </pic:blipFill>
                  <pic:spPr>
                    <a:xfrm>
                      <a:off x="0" y="0"/>
                      <a:ext cx="6179087" cy="1623201"/>
                    </a:xfrm>
                    <a:prstGeom prst="rect">
                      <a:avLst/>
                    </a:prstGeom>
                  </pic:spPr>
                </pic:pic>
              </a:graphicData>
            </a:graphic>
          </wp:inline>
        </w:drawing>
      </w:r>
    </w:p>
    <w:p w14:paraId="1F143788" w14:textId="77777777" w:rsidR="00795CB1" w:rsidRPr="00E702D6" w:rsidRDefault="00795CB1" w:rsidP="00E702D6">
      <w:pPr>
        <w:pStyle w:val="Title"/>
        <w:jc w:val="left"/>
        <w:rPr>
          <w:b w:val="0"/>
          <w:bCs/>
          <w:sz w:val="24"/>
          <w:szCs w:val="24"/>
          <w:lang w:val="en-IN"/>
        </w:rPr>
      </w:pPr>
    </w:p>
    <w:p w14:paraId="4619E3B2" w14:textId="492B5645" w:rsidR="00E702D6" w:rsidRDefault="00E702D6" w:rsidP="000919D9">
      <w:pPr>
        <w:pStyle w:val="Title"/>
        <w:numPr>
          <w:ilvl w:val="0"/>
          <w:numId w:val="49"/>
        </w:numPr>
        <w:spacing w:after="0"/>
        <w:jc w:val="left"/>
        <w:rPr>
          <w:b w:val="0"/>
          <w:bCs/>
          <w:sz w:val="24"/>
          <w:szCs w:val="24"/>
          <w:lang w:val="en-IN"/>
        </w:rPr>
      </w:pPr>
      <w:r>
        <w:rPr>
          <w:b w:val="0"/>
          <w:bCs/>
          <w:sz w:val="24"/>
          <w:szCs w:val="24"/>
          <w:lang w:val="en-IN"/>
        </w:rPr>
        <w:t>C</w:t>
      </w:r>
      <w:r w:rsidRPr="00E702D6">
        <w:rPr>
          <w:b w:val="0"/>
          <w:bCs/>
          <w:sz w:val="24"/>
          <w:szCs w:val="24"/>
          <w:lang w:val="en-IN"/>
        </w:rPr>
        <w:t>lone repo</w:t>
      </w:r>
      <w:r w:rsidR="00795CB1">
        <w:rPr>
          <w:b w:val="0"/>
          <w:bCs/>
          <w:sz w:val="24"/>
          <w:szCs w:val="24"/>
          <w:lang w:val="en-IN"/>
        </w:rPr>
        <w:t>sitory</w:t>
      </w:r>
      <w:r w:rsidRPr="00E702D6">
        <w:rPr>
          <w:b w:val="0"/>
          <w:bCs/>
          <w:sz w:val="24"/>
          <w:szCs w:val="24"/>
          <w:lang w:val="en-IN"/>
        </w:rPr>
        <w:t xml:space="preserve"> </w:t>
      </w:r>
      <w:r w:rsidR="00795CB1">
        <w:rPr>
          <w:b w:val="0"/>
          <w:bCs/>
          <w:sz w:val="24"/>
          <w:szCs w:val="24"/>
          <w:lang w:val="en-IN"/>
        </w:rPr>
        <w:t>of</w:t>
      </w:r>
      <w:r w:rsidRPr="00E702D6">
        <w:rPr>
          <w:b w:val="0"/>
          <w:bCs/>
          <w:sz w:val="24"/>
          <w:szCs w:val="24"/>
          <w:lang w:val="en-IN"/>
        </w:rPr>
        <w:t xml:space="preserve"> </w:t>
      </w:r>
      <w:r w:rsidR="0001365E" w:rsidRPr="00E702D6">
        <w:rPr>
          <w:b w:val="0"/>
          <w:bCs/>
          <w:sz w:val="24"/>
          <w:szCs w:val="24"/>
          <w:lang w:val="en-IN"/>
        </w:rPr>
        <w:t>GitHub</w:t>
      </w:r>
      <w:r w:rsidR="00795CB1">
        <w:rPr>
          <w:b w:val="0"/>
          <w:bCs/>
          <w:sz w:val="24"/>
          <w:szCs w:val="24"/>
          <w:lang w:val="en-IN"/>
        </w:rPr>
        <w:t xml:space="preserve"> on th</w:t>
      </w:r>
      <w:r w:rsidR="000919D9">
        <w:rPr>
          <w:b w:val="0"/>
          <w:bCs/>
          <w:sz w:val="24"/>
          <w:szCs w:val="24"/>
          <w:lang w:val="en-IN"/>
        </w:rPr>
        <w:t>at</w:t>
      </w:r>
      <w:r w:rsidR="00795CB1">
        <w:rPr>
          <w:b w:val="0"/>
          <w:bCs/>
          <w:sz w:val="24"/>
          <w:szCs w:val="24"/>
          <w:lang w:val="en-IN"/>
        </w:rPr>
        <w:t xml:space="preserve"> created directory</w:t>
      </w:r>
      <w:r w:rsidRPr="00E702D6">
        <w:rPr>
          <w:b w:val="0"/>
          <w:bCs/>
          <w:sz w:val="24"/>
          <w:szCs w:val="24"/>
          <w:lang w:val="en-IN"/>
        </w:rPr>
        <w:t>:</w:t>
      </w:r>
    </w:p>
    <w:p w14:paraId="1874736A" w14:textId="77777777" w:rsidR="00795CB1" w:rsidRDefault="00795CB1" w:rsidP="000919D9">
      <w:pPr>
        <w:pStyle w:val="Title"/>
        <w:spacing w:after="0"/>
        <w:ind w:left="360"/>
        <w:jc w:val="left"/>
        <w:rPr>
          <w:b w:val="0"/>
          <w:bCs/>
          <w:sz w:val="24"/>
          <w:szCs w:val="24"/>
          <w:lang w:val="en-IN"/>
        </w:rPr>
      </w:pPr>
    </w:p>
    <w:p w14:paraId="30497035" w14:textId="1CDFD749" w:rsidR="00795CB1" w:rsidRPr="00E702D6" w:rsidRDefault="000919D9" w:rsidP="000919D9">
      <w:pPr>
        <w:pStyle w:val="Title"/>
        <w:spacing w:after="0"/>
        <w:ind w:left="360"/>
        <w:jc w:val="left"/>
        <w:rPr>
          <w:b w:val="0"/>
          <w:bCs/>
          <w:sz w:val="24"/>
          <w:szCs w:val="24"/>
          <w:lang w:val="en-IN"/>
        </w:rPr>
      </w:pPr>
      <w:r>
        <w:rPr>
          <w:b w:val="0"/>
          <w:bCs/>
          <w:sz w:val="24"/>
          <w:szCs w:val="24"/>
          <w:lang w:val="en-IN"/>
        </w:rPr>
        <w:t>This GitHub repository contains the flask app codes which can be copied to local directory and build the image with flask app.</w:t>
      </w:r>
    </w:p>
    <w:p w14:paraId="6A410D76" w14:textId="77777777" w:rsidR="00E702D6" w:rsidRPr="00E702D6" w:rsidRDefault="00E702D6" w:rsidP="000919D9">
      <w:pPr>
        <w:pStyle w:val="Title"/>
        <w:spacing w:after="0"/>
        <w:jc w:val="left"/>
        <w:rPr>
          <w:b w:val="0"/>
          <w:bCs/>
          <w:sz w:val="24"/>
          <w:szCs w:val="24"/>
          <w:lang w:val="en-IN"/>
        </w:rPr>
      </w:pPr>
    </w:p>
    <w:p w14:paraId="26D8EEDF" w14:textId="15D53488" w:rsidR="00E702D6" w:rsidRDefault="000919D9" w:rsidP="000919D9">
      <w:pPr>
        <w:pStyle w:val="Title"/>
        <w:spacing w:after="0"/>
        <w:ind w:left="720"/>
        <w:jc w:val="left"/>
        <w:rPr>
          <w:b w:val="0"/>
          <w:bCs/>
          <w:sz w:val="24"/>
          <w:szCs w:val="24"/>
          <w:lang w:val="en-IN"/>
        </w:rPr>
      </w:pPr>
      <w:hyperlink r:id="rId40" w:history="1">
        <w:r w:rsidRPr="00FA7492">
          <w:rPr>
            <w:rStyle w:val="Hyperlink"/>
            <w:b w:val="0"/>
            <w:bCs/>
            <w:sz w:val="24"/>
            <w:szCs w:val="24"/>
            <w:lang w:val="en-IN"/>
          </w:rPr>
          <w:t>https://github.com/dheeruyadav54/flask-app.git</w:t>
        </w:r>
      </w:hyperlink>
    </w:p>
    <w:p w14:paraId="21009518" w14:textId="0A798D3C" w:rsidR="000919D9" w:rsidRDefault="000919D9" w:rsidP="000919D9">
      <w:pPr>
        <w:pStyle w:val="Title"/>
        <w:spacing w:after="0"/>
        <w:ind w:left="720"/>
        <w:jc w:val="left"/>
        <w:rPr>
          <w:b w:val="0"/>
          <w:bCs/>
          <w:sz w:val="24"/>
          <w:szCs w:val="24"/>
          <w:lang w:val="en-IN"/>
        </w:rPr>
      </w:pPr>
      <w:hyperlink r:id="rId41" w:history="1">
        <w:r w:rsidRPr="00FA7492">
          <w:rPr>
            <w:rStyle w:val="Hyperlink"/>
            <w:b w:val="0"/>
            <w:bCs/>
            <w:sz w:val="24"/>
            <w:szCs w:val="24"/>
            <w:lang w:val="en-IN"/>
          </w:rPr>
          <w:t>https://github.com/chaitanyarajndn/flask-app.git</w:t>
        </w:r>
      </w:hyperlink>
    </w:p>
    <w:p w14:paraId="6DF3FE8D" w14:textId="77777777" w:rsidR="000919D9" w:rsidRPr="00E702D6" w:rsidRDefault="000919D9" w:rsidP="000919D9">
      <w:pPr>
        <w:pStyle w:val="Title"/>
        <w:spacing w:after="0"/>
        <w:ind w:left="360"/>
        <w:jc w:val="left"/>
        <w:rPr>
          <w:b w:val="0"/>
          <w:bCs/>
          <w:sz w:val="24"/>
          <w:szCs w:val="24"/>
          <w:lang w:val="en-IN"/>
        </w:rPr>
      </w:pPr>
    </w:p>
    <w:p w14:paraId="7D0AA89B" w14:textId="1B6BE4A4" w:rsidR="00E702D6" w:rsidRPr="000919D9" w:rsidRDefault="00E702D6" w:rsidP="0001365E">
      <w:pPr>
        <w:pStyle w:val="Title"/>
        <w:ind w:left="360"/>
        <w:jc w:val="left"/>
        <w:rPr>
          <w:rFonts w:ascii="Courier New" w:hAnsi="Courier New" w:cs="Courier New"/>
          <w:sz w:val="22"/>
          <w:szCs w:val="22"/>
          <w:lang w:val="en-IN"/>
        </w:rPr>
      </w:pPr>
      <w:r w:rsidRPr="000919D9">
        <w:rPr>
          <w:rFonts w:ascii="Courier New" w:hAnsi="Courier New" w:cs="Courier New"/>
          <w:sz w:val="22"/>
          <w:szCs w:val="22"/>
          <w:lang w:val="en-IN"/>
        </w:rPr>
        <w:t xml:space="preserve">git clone </w:t>
      </w:r>
      <w:r w:rsidR="000919D9" w:rsidRPr="000919D9">
        <w:rPr>
          <w:rFonts w:ascii="Courier New" w:hAnsi="Courier New" w:cs="Courier New"/>
          <w:b w:val="0"/>
          <w:bCs/>
          <w:sz w:val="22"/>
          <w:szCs w:val="22"/>
          <w:lang w:val="en-IN"/>
        </w:rPr>
        <w:t>https://github.com/chaitanyarajndn/flask-app.git</w:t>
      </w:r>
    </w:p>
    <w:p w14:paraId="53777657" w14:textId="7D9BB479" w:rsidR="0001365E" w:rsidRPr="000919D9" w:rsidRDefault="000919D9" w:rsidP="000919D9">
      <w:pPr>
        <w:pStyle w:val="Title"/>
        <w:jc w:val="left"/>
        <w:rPr>
          <w:rFonts w:ascii="Courier New" w:hAnsi="Courier New" w:cs="Courier New"/>
          <w:b w:val="0"/>
          <w:bCs/>
          <w:sz w:val="22"/>
          <w:szCs w:val="22"/>
          <w:lang w:val="en-IN"/>
        </w:rPr>
      </w:pPr>
      <w:r w:rsidRPr="000919D9">
        <w:rPr>
          <w:rFonts w:ascii="Courier New" w:hAnsi="Courier New" w:cs="Courier New"/>
          <w:noProof/>
          <w:sz w:val="36"/>
          <w:szCs w:val="18"/>
        </w:rPr>
        <w:drawing>
          <wp:inline distT="0" distB="0" distL="0" distR="0" wp14:anchorId="596793CC" wp14:editId="270E39D7">
            <wp:extent cx="7004050" cy="2178050"/>
            <wp:effectExtent l="0" t="0" r="6350" b="0"/>
            <wp:docPr id="3" name="Picture 2">
              <a:extLst xmlns:a="http://schemas.openxmlformats.org/drawingml/2006/main">
                <a:ext uri="{FF2B5EF4-FFF2-40B4-BE49-F238E27FC236}">
                  <a16:creationId xmlns:a16="http://schemas.microsoft.com/office/drawing/2014/main" id="{2156F6E2-E005-9843-8631-9E2DCCBDAB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156F6E2-E005-9843-8631-9E2DCCBDAB7C}"/>
                        </a:ext>
                      </a:extLst>
                    </pic:cNvPr>
                    <pic:cNvPicPr>
                      <a:picLocks noChangeAspect="1"/>
                    </pic:cNvPicPr>
                  </pic:nvPicPr>
                  <pic:blipFill>
                    <a:blip r:embed="rId42"/>
                    <a:stretch>
                      <a:fillRect/>
                    </a:stretch>
                  </pic:blipFill>
                  <pic:spPr>
                    <a:xfrm>
                      <a:off x="0" y="0"/>
                      <a:ext cx="7004050" cy="2178050"/>
                    </a:xfrm>
                    <a:prstGeom prst="rect">
                      <a:avLst/>
                    </a:prstGeom>
                  </pic:spPr>
                </pic:pic>
              </a:graphicData>
            </a:graphic>
          </wp:inline>
        </w:drawing>
      </w:r>
    </w:p>
    <w:p w14:paraId="7DF8DAB1" w14:textId="77777777" w:rsidR="000919D9" w:rsidRPr="000919D9" w:rsidRDefault="000919D9" w:rsidP="00E702D6">
      <w:pPr>
        <w:pStyle w:val="Title"/>
        <w:jc w:val="left"/>
        <w:rPr>
          <w:rFonts w:ascii="Courier New" w:hAnsi="Courier New" w:cs="Courier New"/>
          <w:b w:val="0"/>
          <w:bCs/>
          <w:sz w:val="22"/>
          <w:szCs w:val="22"/>
          <w:lang w:val="en-IN"/>
        </w:rPr>
      </w:pPr>
    </w:p>
    <w:p w14:paraId="34A4A63E" w14:textId="02C42397" w:rsidR="00E702D6" w:rsidRPr="00E702D6" w:rsidRDefault="00E702D6" w:rsidP="0001365E">
      <w:pPr>
        <w:pStyle w:val="Title"/>
        <w:numPr>
          <w:ilvl w:val="0"/>
          <w:numId w:val="49"/>
        </w:numPr>
        <w:jc w:val="left"/>
        <w:rPr>
          <w:b w:val="0"/>
          <w:bCs/>
          <w:sz w:val="24"/>
          <w:szCs w:val="24"/>
          <w:lang w:val="en-IN"/>
        </w:rPr>
      </w:pPr>
      <w:r w:rsidRPr="00E702D6">
        <w:rPr>
          <w:b w:val="0"/>
          <w:bCs/>
          <w:sz w:val="24"/>
          <w:szCs w:val="24"/>
          <w:lang w:val="en-IN"/>
        </w:rPr>
        <w:t>Create a Dockerfile</w:t>
      </w:r>
      <w:r w:rsidR="000919D9">
        <w:rPr>
          <w:b w:val="0"/>
          <w:bCs/>
          <w:sz w:val="24"/>
          <w:szCs w:val="24"/>
          <w:lang w:val="en-IN"/>
        </w:rPr>
        <w:t>.</w:t>
      </w:r>
    </w:p>
    <w:p w14:paraId="395CA651" w14:textId="77777777" w:rsidR="000919D9" w:rsidRPr="00DA7D94" w:rsidRDefault="000919D9" w:rsidP="000919D9">
      <w:pPr>
        <w:spacing w:after="229" w:line="250" w:lineRule="auto"/>
        <w:rPr>
          <w:rFonts w:eastAsia="Calibri"/>
          <w:color w:val="000000"/>
          <w:kern w:val="2"/>
          <w:sz w:val="24"/>
          <w:szCs w:val="24"/>
          <w:lang w:val="en-IN" w:eastAsia="en-IN"/>
          <w14:ligatures w14:val="standardContextual"/>
        </w:rPr>
      </w:pPr>
      <w:r w:rsidRPr="00DA7D94">
        <w:rPr>
          <w:rFonts w:eastAsia="Segoe UI"/>
          <w:color w:val="1F2328"/>
          <w:kern w:val="2"/>
          <w:sz w:val="24"/>
          <w:szCs w:val="24"/>
          <w:lang w:val="en-IN" w:eastAsia="en-IN"/>
          <w14:ligatures w14:val="standardContextual"/>
        </w:rPr>
        <w:t xml:space="preserve">A Dockerfile is a script that contains a set of instructions for building a Docker image. Docker images are lightweight, standalone, and executable packages that include everything needed to run a piece of software, including the code, runtime, libraries, and system tools. </w:t>
      </w:r>
      <w:proofErr w:type="spellStart"/>
      <w:r w:rsidRPr="00DA7D94">
        <w:rPr>
          <w:rFonts w:eastAsia="Segoe UI"/>
          <w:color w:val="1F2328"/>
          <w:kern w:val="2"/>
          <w:sz w:val="24"/>
          <w:szCs w:val="24"/>
          <w:lang w:val="en-IN" w:eastAsia="en-IN"/>
          <w14:ligatures w14:val="standardContextual"/>
        </w:rPr>
        <w:t>Dockerfiles</w:t>
      </w:r>
      <w:proofErr w:type="spellEnd"/>
      <w:r w:rsidRPr="00DA7D94">
        <w:rPr>
          <w:rFonts w:eastAsia="Segoe UI"/>
          <w:color w:val="1F2328"/>
          <w:kern w:val="2"/>
          <w:sz w:val="24"/>
          <w:szCs w:val="24"/>
          <w:lang w:val="en-IN" w:eastAsia="en-IN"/>
          <w14:ligatures w14:val="standardContextual"/>
        </w:rPr>
        <w:t xml:space="preserve"> are used to automate the process of creating Docker images. </w:t>
      </w:r>
    </w:p>
    <w:p w14:paraId="32653756" w14:textId="77777777" w:rsidR="000919D9" w:rsidRPr="00DA7D94" w:rsidRDefault="000919D9" w:rsidP="000919D9">
      <w:pPr>
        <w:spacing w:after="147" w:line="250" w:lineRule="auto"/>
        <w:ind w:left="-5" w:hanging="10"/>
        <w:rPr>
          <w:rFonts w:eastAsia="Calibri"/>
          <w:color w:val="000000"/>
          <w:kern w:val="2"/>
          <w:sz w:val="24"/>
          <w:szCs w:val="24"/>
          <w:lang w:val="en-IN" w:eastAsia="en-IN"/>
          <w14:ligatures w14:val="standardContextual"/>
        </w:rPr>
      </w:pPr>
      <w:proofErr w:type="gramStart"/>
      <w:r w:rsidRPr="00DA7D94">
        <w:rPr>
          <w:rFonts w:eastAsia="Segoe UI"/>
          <w:color w:val="1F2328"/>
          <w:kern w:val="2"/>
          <w:sz w:val="24"/>
          <w:szCs w:val="24"/>
          <w:lang w:val="en-IN" w:eastAsia="en-IN"/>
          <w14:ligatures w14:val="standardContextual"/>
        </w:rPr>
        <w:t>Here's</w:t>
      </w:r>
      <w:proofErr w:type="gramEnd"/>
      <w:r w:rsidRPr="00DA7D94">
        <w:rPr>
          <w:rFonts w:eastAsia="Segoe UI"/>
          <w:color w:val="1F2328"/>
          <w:kern w:val="2"/>
          <w:sz w:val="24"/>
          <w:szCs w:val="24"/>
          <w:lang w:val="en-IN" w:eastAsia="en-IN"/>
          <w14:ligatures w14:val="standardContextual"/>
        </w:rPr>
        <w:t xml:space="preserve"> a basic example of a Dockerfile: </w:t>
      </w:r>
    </w:p>
    <w:p w14:paraId="6FF33ECB" w14:textId="77777777" w:rsidR="007F621E" w:rsidRPr="007F621E" w:rsidRDefault="007F621E" w:rsidP="007F621E">
      <w:pPr>
        <w:spacing w:line="259" w:lineRule="auto"/>
        <w:ind w:left="720"/>
        <w:rPr>
          <w:rFonts w:ascii="Courier New" w:hAnsi="Courier New" w:cs="Courier New"/>
          <w:bCs/>
          <w:kern w:val="28"/>
          <w:sz w:val="20"/>
          <w:lang w:val="en-IN"/>
        </w:rPr>
      </w:pPr>
      <w:r w:rsidRPr="007F621E">
        <w:rPr>
          <w:rFonts w:ascii="Courier New" w:hAnsi="Courier New" w:cs="Courier New"/>
          <w:bCs/>
          <w:kern w:val="28"/>
          <w:sz w:val="20"/>
          <w:lang w:val="en-IN"/>
        </w:rPr>
        <w:t># Use an official Python runtime as a parent image</w:t>
      </w:r>
    </w:p>
    <w:p w14:paraId="61BCDB9E" w14:textId="77777777" w:rsidR="007F621E" w:rsidRPr="007F621E" w:rsidRDefault="007F621E" w:rsidP="007F621E">
      <w:pPr>
        <w:spacing w:line="259" w:lineRule="auto"/>
        <w:ind w:left="720"/>
        <w:rPr>
          <w:rFonts w:ascii="Courier New" w:hAnsi="Courier New" w:cs="Courier New"/>
          <w:bCs/>
          <w:kern w:val="28"/>
          <w:sz w:val="20"/>
          <w:lang w:val="en-IN"/>
        </w:rPr>
      </w:pPr>
      <w:r w:rsidRPr="007F621E">
        <w:rPr>
          <w:rFonts w:ascii="Courier New" w:hAnsi="Courier New" w:cs="Courier New"/>
          <w:bCs/>
          <w:kern w:val="28"/>
          <w:sz w:val="20"/>
          <w:lang w:val="en-IN"/>
        </w:rPr>
        <w:t>FROM python:3.9-alpine3.19</w:t>
      </w:r>
    </w:p>
    <w:p w14:paraId="25422F91" w14:textId="77777777" w:rsidR="007F621E" w:rsidRPr="007F621E" w:rsidRDefault="007F621E" w:rsidP="007F621E">
      <w:pPr>
        <w:spacing w:line="259" w:lineRule="auto"/>
        <w:ind w:left="720"/>
        <w:rPr>
          <w:rFonts w:ascii="Courier New" w:hAnsi="Courier New" w:cs="Courier New"/>
          <w:bCs/>
          <w:kern w:val="28"/>
          <w:sz w:val="20"/>
          <w:lang w:val="en-IN"/>
        </w:rPr>
      </w:pPr>
    </w:p>
    <w:p w14:paraId="7727881E" w14:textId="77777777" w:rsidR="007F621E" w:rsidRPr="007F621E" w:rsidRDefault="007F621E" w:rsidP="007F621E">
      <w:pPr>
        <w:spacing w:line="259" w:lineRule="auto"/>
        <w:ind w:left="720"/>
        <w:rPr>
          <w:rFonts w:ascii="Courier New" w:hAnsi="Courier New" w:cs="Courier New"/>
          <w:bCs/>
          <w:kern w:val="28"/>
          <w:sz w:val="20"/>
          <w:lang w:val="en-IN"/>
        </w:rPr>
      </w:pPr>
      <w:r w:rsidRPr="007F621E">
        <w:rPr>
          <w:rFonts w:ascii="Courier New" w:hAnsi="Courier New" w:cs="Courier New"/>
          <w:bCs/>
          <w:kern w:val="28"/>
          <w:sz w:val="20"/>
          <w:lang w:val="en-IN"/>
        </w:rPr>
        <w:t># Set the working directory in the container</w:t>
      </w:r>
    </w:p>
    <w:p w14:paraId="429DDAD0" w14:textId="77777777" w:rsidR="007F621E" w:rsidRPr="007F621E" w:rsidRDefault="007F621E" w:rsidP="007F621E">
      <w:pPr>
        <w:spacing w:line="259" w:lineRule="auto"/>
        <w:ind w:left="720"/>
        <w:rPr>
          <w:rFonts w:ascii="Courier New" w:hAnsi="Courier New" w:cs="Courier New"/>
          <w:bCs/>
          <w:kern w:val="28"/>
          <w:sz w:val="20"/>
          <w:lang w:val="en-IN"/>
        </w:rPr>
      </w:pPr>
      <w:r w:rsidRPr="007F621E">
        <w:rPr>
          <w:rFonts w:ascii="Courier New" w:hAnsi="Courier New" w:cs="Courier New"/>
          <w:bCs/>
          <w:kern w:val="28"/>
          <w:sz w:val="20"/>
          <w:lang w:val="en-IN"/>
        </w:rPr>
        <w:t>WORKDIR /app</w:t>
      </w:r>
    </w:p>
    <w:p w14:paraId="3CE03767" w14:textId="77777777" w:rsidR="007F621E" w:rsidRPr="007F621E" w:rsidRDefault="007F621E" w:rsidP="007F621E">
      <w:pPr>
        <w:spacing w:line="259" w:lineRule="auto"/>
        <w:ind w:left="720"/>
        <w:rPr>
          <w:rFonts w:ascii="Courier New" w:hAnsi="Courier New" w:cs="Courier New"/>
          <w:bCs/>
          <w:kern w:val="28"/>
          <w:sz w:val="20"/>
          <w:lang w:val="en-IN"/>
        </w:rPr>
      </w:pPr>
    </w:p>
    <w:p w14:paraId="00BA3C18" w14:textId="77777777" w:rsidR="007F621E" w:rsidRPr="007F621E" w:rsidRDefault="007F621E" w:rsidP="007F621E">
      <w:pPr>
        <w:spacing w:line="259" w:lineRule="auto"/>
        <w:ind w:left="720"/>
        <w:rPr>
          <w:rFonts w:ascii="Courier New" w:hAnsi="Courier New" w:cs="Courier New"/>
          <w:bCs/>
          <w:kern w:val="28"/>
          <w:sz w:val="20"/>
          <w:lang w:val="en-IN"/>
        </w:rPr>
      </w:pPr>
      <w:r w:rsidRPr="007F621E">
        <w:rPr>
          <w:rFonts w:ascii="Courier New" w:hAnsi="Courier New" w:cs="Courier New"/>
          <w:bCs/>
          <w:kern w:val="28"/>
          <w:sz w:val="20"/>
          <w:lang w:val="en-IN"/>
        </w:rPr>
        <w:t># Copy the current directory contents into the container at /app</w:t>
      </w:r>
    </w:p>
    <w:p w14:paraId="03A017C0" w14:textId="77777777" w:rsidR="007F621E" w:rsidRPr="007F621E" w:rsidRDefault="007F621E" w:rsidP="007F621E">
      <w:pPr>
        <w:spacing w:line="259" w:lineRule="auto"/>
        <w:ind w:left="720"/>
        <w:rPr>
          <w:rFonts w:ascii="Courier New" w:hAnsi="Courier New" w:cs="Courier New"/>
          <w:bCs/>
          <w:kern w:val="28"/>
          <w:sz w:val="20"/>
          <w:lang w:val="en-IN"/>
        </w:rPr>
      </w:pPr>
      <w:proofErr w:type="gramStart"/>
      <w:r w:rsidRPr="007F621E">
        <w:rPr>
          <w:rFonts w:ascii="Courier New" w:hAnsi="Courier New" w:cs="Courier New"/>
          <w:bCs/>
          <w:kern w:val="28"/>
          <w:sz w:val="20"/>
          <w:lang w:val="en-IN"/>
        </w:rPr>
        <w:lastRenderedPageBreak/>
        <w:t>COPY .</w:t>
      </w:r>
      <w:proofErr w:type="gramEnd"/>
      <w:r w:rsidRPr="007F621E">
        <w:rPr>
          <w:rFonts w:ascii="Courier New" w:hAnsi="Courier New" w:cs="Courier New"/>
          <w:bCs/>
          <w:kern w:val="28"/>
          <w:sz w:val="20"/>
          <w:lang w:val="en-IN"/>
        </w:rPr>
        <w:t xml:space="preserve"> /</w:t>
      </w:r>
      <w:proofErr w:type="gramStart"/>
      <w:r w:rsidRPr="007F621E">
        <w:rPr>
          <w:rFonts w:ascii="Courier New" w:hAnsi="Courier New" w:cs="Courier New"/>
          <w:bCs/>
          <w:kern w:val="28"/>
          <w:sz w:val="20"/>
          <w:lang w:val="en-IN"/>
        </w:rPr>
        <w:t>app</w:t>
      </w:r>
      <w:proofErr w:type="gramEnd"/>
    </w:p>
    <w:p w14:paraId="2FBBC89D" w14:textId="77777777" w:rsidR="007F621E" w:rsidRPr="007F621E" w:rsidRDefault="007F621E" w:rsidP="007F621E">
      <w:pPr>
        <w:spacing w:line="259" w:lineRule="auto"/>
        <w:ind w:left="720"/>
        <w:rPr>
          <w:rFonts w:ascii="Courier New" w:hAnsi="Courier New" w:cs="Courier New"/>
          <w:bCs/>
          <w:kern w:val="28"/>
          <w:sz w:val="20"/>
          <w:lang w:val="en-IN"/>
        </w:rPr>
      </w:pPr>
    </w:p>
    <w:p w14:paraId="520C0649" w14:textId="77777777" w:rsidR="007F621E" w:rsidRPr="007F621E" w:rsidRDefault="007F621E" w:rsidP="007F621E">
      <w:pPr>
        <w:spacing w:line="259" w:lineRule="auto"/>
        <w:ind w:left="720"/>
        <w:rPr>
          <w:rFonts w:ascii="Courier New" w:hAnsi="Courier New" w:cs="Courier New"/>
          <w:bCs/>
          <w:kern w:val="28"/>
          <w:sz w:val="20"/>
          <w:lang w:val="en-IN"/>
        </w:rPr>
      </w:pPr>
      <w:r w:rsidRPr="007F621E">
        <w:rPr>
          <w:rFonts w:ascii="Courier New" w:hAnsi="Courier New" w:cs="Courier New"/>
          <w:bCs/>
          <w:kern w:val="28"/>
          <w:sz w:val="20"/>
          <w:lang w:val="en-IN"/>
        </w:rPr>
        <w:t># Install any needed packages specified in requirements.txt</w:t>
      </w:r>
    </w:p>
    <w:p w14:paraId="3259F181" w14:textId="77777777" w:rsidR="007F621E" w:rsidRPr="007F621E" w:rsidRDefault="007F621E" w:rsidP="007F621E">
      <w:pPr>
        <w:spacing w:line="259" w:lineRule="auto"/>
        <w:ind w:left="720"/>
        <w:rPr>
          <w:rFonts w:ascii="Courier New" w:hAnsi="Courier New" w:cs="Courier New"/>
          <w:bCs/>
          <w:kern w:val="28"/>
          <w:sz w:val="20"/>
          <w:lang w:val="en-IN"/>
        </w:rPr>
      </w:pPr>
      <w:r w:rsidRPr="007F621E">
        <w:rPr>
          <w:rFonts w:ascii="Courier New" w:hAnsi="Courier New" w:cs="Courier New"/>
          <w:bCs/>
          <w:kern w:val="28"/>
          <w:sz w:val="20"/>
          <w:lang w:val="en-IN"/>
        </w:rPr>
        <w:t>RUN pip install --no-cache-</w:t>
      </w:r>
      <w:proofErr w:type="spellStart"/>
      <w:r w:rsidRPr="007F621E">
        <w:rPr>
          <w:rFonts w:ascii="Courier New" w:hAnsi="Courier New" w:cs="Courier New"/>
          <w:bCs/>
          <w:kern w:val="28"/>
          <w:sz w:val="20"/>
          <w:lang w:val="en-IN"/>
        </w:rPr>
        <w:t>dir</w:t>
      </w:r>
      <w:proofErr w:type="spellEnd"/>
      <w:r w:rsidRPr="007F621E">
        <w:rPr>
          <w:rFonts w:ascii="Courier New" w:hAnsi="Courier New" w:cs="Courier New"/>
          <w:bCs/>
          <w:kern w:val="28"/>
          <w:sz w:val="20"/>
          <w:lang w:val="en-IN"/>
        </w:rPr>
        <w:t xml:space="preserve"> -r requirements.txt</w:t>
      </w:r>
    </w:p>
    <w:p w14:paraId="3F92AEE4" w14:textId="77777777" w:rsidR="007F621E" w:rsidRPr="007F621E" w:rsidRDefault="007F621E" w:rsidP="007F621E">
      <w:pPr>
        <w:spacing w:line="259" w:lineRule="auto"/>
        <w:ind w:left="720"/>
        <w:rPr>
          <w:rFonts w:ascii="Courier New" w:hAnsi="Courier New" w:cs="Courier New"/>
          <w:bCs/>
          <w:kern w:val="28"/>
          <w:sz w:val="20"/>
          <w:lang w:val="en-IN"/>
        </w:rPr>
      </w:pPr>
    </w:p>
    <w:p w14:paraId="794C302D" w14:textId="77777777" w:rsidR="007F621E" w:rsidRPr="007F621E" w:rsidRDefault="007F621E" w:rsidP="007F621E">
      <w:pPr>
        <w:spacing w:line="259" w:lineRule="auto"/>
        <w:ind w:left="720"/>
        <w:rPr>
          <w:rFonts w:ascii="Courier New" w:hAnsi="Courier New" w:cs="Courier New"/>
          <w:bCs/>
          <w:kern w:val="28"/>
          <w:sz w:val="20"/>
          <w:lang w:val="en-IN"/>
        </w:rPr>
      </w:pPr>
      <w:r w:rsidRPr="007F621E">
        <w:rPr>
          <w:rFonts w:ascii="Courier New" w:hAnsi="Courier New" w:cs="Courier New"/>
          <w:bCs/>
          <w:kern w:val="28"/>
          <w:sz w:val="20"/>
          <w:lang w:val="en-IN"/>
        </w:rPr>
        <w:t># Expose the port that the Flask app runs on</w:t>
      </w:r>
    </w:p>
    <w:p w14:paraId="7AE115E5" w14:textId="77777777" w:rsidR="007F621E" w:rsidRPr="007F621E" w:rsidRDefault="007F621E" w:rsidP="007F621E">
      <w:pPr>
        <w:spacing w:line="259" w:lineRule="auto"/>
        <w:ind w:left="720"/>
        <w:rPr>
          <w:rFonts w:ascii="Courier New" w:hAnsi="Courier New" w:cs="Courier New"/>
          <w:bCs/>
          <w:kern w:val="28"/>
          <w:sz w:val="20"/>
          <w:lang w:val="en-IN"/>
        </w:rPr>
      </w:pPr>
      <w:r w:rsidRPr="007F621E">
        <w:rPr>
          <w:rFonts w:ascii="Courier New" w:hAnsi="Courier New" w:cs="Courier New"/>
          <w:bCs/>
          <w:kern w:val="28"/>
          <w:sz w:val="20"/>
          <w:lang w:val="en-IN"/>
        </w:rPr>
        <w:t>EXPOSE 5000</w:t>
      </w:r>
    </w:p>
    <w:p w14:paraId="2811F398" w14:textId="77777777" w:rsidR="007F621E" w:rsidRPr="007F621E" w:rsidRDefault="007F621E" w:rsidP="007F621E">
      <w:pPr>
        <w:spacing w:line="259" w:lineRule="auto"/>
        <w:ind w:left="720"/>
        <w:rPr>
          <w:rFonts w:ascii="Courier New" w:hAnsi="Courier New" w:cs="Courier New"/>
          <w:bCs/>
          <w:kern w:val="28"/>
          <w:sz w:val="20"/>
          <w:lang w:val="en-IN"/>
        </w:rPr>
      </w:pPr>
    </w:p>
    <w:p w14:paraId="53BADC5E" w14:textId="77777777" w:rsidR="007F621E" w:rsidRPr="007F621E" w:rsidRDefault="007F621E" w:rsidP="007F621E">
      <w:pPr>
        <w:spacing w:line="259" w:lineRule="auto"/>
        <w:ind w:left="720"/>
        <w:rPr>
          <w:rFonts w:ascii="Courier New" w:hAnsi="Courier New" w:cs="Courier New"/>
          <w:bCs/>
          <w:kern w:val="28"/>
          <w:sz w:val="20"/>
          <w:lang w:val="en-IN"/>
        </w:rPr>
      </w:pPr>
      <w:r w:rsidRPr="007F621E">
        <w:rPr>
          <w:rFonts w:ascii="Courier New" w:hAnsi="Courier New" w:cs="Courier New"/>
          <w:bCs/>
          <w:kern w:val="28"/>
          <w:sz w:val="20"/>
          <w:lang w:val="en-IN"/>
        </w:rPr>
        <w:t># Run app.py when the container launches</w:t>
      </w:r>
    </w:p>
    <w:p w14:paraId="36081D18" w14:textId="42A4ED4C" w:rsidR="000919D9" w:rsidRDefault="007F621E" w:rsidP="007F621E">
      <w:pPr>
        <w:spacing w:line="259" w:lineRule="auto"/>
        <w:ind w:left="720"/>
        <w:rPr>
          <w:rFonts w:eastAsia="Segoe UI"/>
          <w:color w:val="1F2328"/>
          <w:kern w:val="2"/>
          <w:sz w:val="24"/>
          <w:szCs w:val="24"/>
          <w:lang w:val="en-IN" w:eastAsia="en-IN"/>
          <w14:ligatures w14:val="standardContextual"/>
        </w:rPr>
      </w:pPr>
      <w:r w:rsidRPr="007F621E">
        <w:rPr>
          <w:rFonts w:ascii="Courier New" w:hAnsi="Courier New" w:cs="Courier New"/>
          <w:bCs/>
          <w:kern w:val="28"/>
          <w:sz w:val="20"/>
          <w:lang w:val="en-IN"/>
        </w:rPr>
        <w:t>CMD ["python", "app.py"]</w:t>
      </w:r>
    </w:p>
    <w:p w14:paraId="63183386" w14:textId="401BDB9C" w:rsidR="007F621E" w:rsidRDefault="005B7534" w:rsidP="000919D9">
      <w:pPr>
        <w:spacing w:after="140" w:line="259" w:lineRule="auto"/>
        <w:rPr>
          <w:rFonts w:eastAsia="Segoe UI"/>
          <w:color w:val="1F2328"/>
          <w:kern w:val="2"/>
          <w:sz w:val="24"/>
          <w:szCs w:val="24"/>
          <w:lang w:val="en-IN" w:eastAsia="en-IN"/>
          <w14:ligatures w14:val="standardContextual"/>
        </w:rPr>
      </w:pPr>
      <w:r>
        <w:rPr>
          <w:noProof/>
        </w:rPr>
        <w:drawing>
          <wp:inline distT="0" distB="0" distL="0" distR="0" wp14:anchorId="07C4D74D" wp14:editId="3824ED29">
            <wp:extent cx="6858000" cy="5356860"/>
            <wp:effectExtent l="0" t="0" r="0" b="0"/>
            <wp:docPr id="1845454831" name="Picture 2">
              <a:extLst xmlns:a="http://schemas.openxmlformats.org/drawingml/2006/main">
                <a:ext uri="{FF2B5EF4-FFF2-40B4-BE49-F238E27FC236}">
                  <a16:creationId xmlns:a16="http://schemas.microsoft.com/office/drawing/2014/main" id="{324161D1-F81B-C3BF-7297-EB7C7F2C79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24161D1-F81B-C3BF-7297-EB7C7F2C7945}"/>
                        </a:ext>
                      </a:extLst>
                    </pic:cNvPr>
                    <pic:cNvPicPr>
                      <a:picLocks noChangeAspect="1"/>
                    </pic:cNvPicPr>
                  </pic:nvPicPr>
                  <pic:blipFill>
                    <a:blip r:embed="rId43"/>
                    <a:stretch>
                      <a:fillRect/>
                    </a:stretch>
                  </pic:blipFill>
                  <pic:spPr>
                    <a:xfrm>
                      <a:off x="0" y="0"/>
                      <a:ext cx="6858000" cy="5356860"/>
                    </a:xfrm>
                    <a:prstGeom prst="rect">
                      <a:avLst/>
                    </a:prstGeom>
                  </pic:spPr>
                </pic:pic>
              </a:graphicData>
            </a:graphic>
          </wp:inline>
        </w:drawing>
      </w:r>
    </w:p>
    <w:p w14:paraId="2D123B1D" w14:textId="74B1C67A" w:rsidR="000919D9" w:rsidRPr="00DA7D94" w:rsidRDefault="000919D9" w:rsidP="000919D9">
      <w:pPr>
        <w:spacing w:after="140" w:line="259" w:lineRule="auto"/>
        <w:rPr>
          <w:rFonts w:eastAsia="Calibri"/>
          <w:color w:val="000000"/>
          <w:kern w:val="2"/>
          <w:sz w:val="24"/>
          <w:szCs w:val="24"/>
          <w:lang w:val="en-IN" w:eastAsia="en-IN"/>
          <w14:ligatures w14:val="standardContextual"/>
        </w:rPr>
      </w:pPr>
      <w:r w:rsidRPr="00DA7D94">
        <w:rPr>
          <w:rFonts w:eastAsia="Segoe UI"/>
          <w:color w:val="1F2328"/>
          <w:kern w:val="2"/>
          <w:sz w:val="24"/>
          <w:szCs w:val="24"/>
          <w:lang w:val="en-IN" w:eastAsia="en-IN"/>
          <w14:ligatures w14:val="standardContextual"/>
        </w:rPr>
        <w:t xml:space="preserve">Now, </w:t>
      </w:r>
      <w:proofErr w:type="gramStart"/>
      <w:r w:rsidRPr="00DA7D94">
        <w:rPr>
          <w:rFonts w:eastAsia="Segoe UI"/>
          <w:color w:val="1F2328"/>
          <w:kern w:val="2"/>
          <w:sz w:val="24"/>
          <w:szCs w:val="24"/>
          <w:lang w:val="en-IN" w:eastAsia="en-IN"/>
          <w14:ligatures w14:val="standardContextual"/>
        </w:rPr>
        <w:t>let's</w:t>
      </w:r>
      <w:proofErr w:type="gramEnd"/>
      <w:r w:rsidRPr="00DA7D94">
        <w:rPr>
          <w:rFonts w:eastAsia="Segoe UI"/>
          <w:color w:val="1F2328"/>
          <w:kern w:val="2"/>
          <w:sz w:val="24"/>
          <w:szCs w:val="24"/>
          <w:lang w:val="en-IN" w:eastAsia="en-IN"/>
          <w14:ligatures w14:val="standardContextual"/>
        </w:rPr>
        <w:t xml:space="preserve"> break down each part of this Dockerfile: </w:t>
      </w:r>
    </w:p>
    <w:p w14:paraId="59F4D581" w14:textId="77777777" w:rsidR="007F621E" w:rsidRPr="007F621E" w:rsidRDefault="007F621E" w:rsidP="007F621E">
      <w:pPr>
        <w:rPr>
          <w:b/>
          <w:bCs/>
          <w:lang w:val="en-IN" w:eastAsia="en-IN"/>
        </w:rPr>
      </w:pPr>
      <w:r w:rsidRPr="007F621E">
        <w:rPr>
          <w:b/>
          <w:bCs/>
          <w:lang w:val="en-IN" w:eastAsia="en-IN"/>
        </w:rPr>
        <w:t>Explanation:</w:t>
      </w:r>
    </w:p>
    <w:p w14:paraId="20AFAD3A" w14:textId="77777777" w:rsidR="007F621E" w:rsidRPr="007F621E" w:rsidRDefault="007F621E" w:rsidP="007F621E">
      <w:pPr>
        <w:numPr>
          <w:ilvl w:val="0"/>
          <w:numId w:val="51"/>
        </w:numPr>
        <w:spacing w:before="100" w:beforeAutospacing="1" w:after="100" w:afterAutospacing="1"/>
        <w:rPr>
          <w:sz w:val="24"/>
          <w:szCs w:val="24"/>
          <w:lang w:val="en-IN" w:eastAsia="en-IN"/>
        </w:rPr>
      </w:pPr>
      <w:r w:rsidRPr="007F621E">
        <w:rPr>
          <w:b/>
          <w:bCs/>
          <w:sz w:val="24"/>
          <w:szCs w:val="24"/>
          <w:lang w:val="en-IN" w:eastAsia="en-IN"/>
        </w:rPr>
        <w:t>Base Image</w:t>
      </w:r>
      <w:r w:rsidRPr="007F621E">
        <w:rPr>
          <w:sz w:val="24"/>
          <w:szCs w:val="24"/>
          <w:lang w:val="en-IN" w:eastAsia="en-IN"/>
        </w:rPr>
        <w:t xml:space="preserve">: </w:t>
      </w:r>
      <w:r w:rsidRPr="007F621E">
        <w:rPr>
          <w:rFonts w:ascii="Courier New" w:hAnsi="Courier New" w:cs="Courier New"/>
          <w:sz w:val="20"/>
          <w:lang w:val="en-IN" w:eastAsia="en-IN"/>
        </w:rPr>
        <w:t>python:3.9-alpine3.19</w:t>
      </w:r>
      <w:r w:rsidRPr="007F621E">
        <w:rPr>
          <w:sz w:val="24"/>
          <w:szCs w:val="24"/>
          <w:lang w:val="en-IN" w:eastAsia="en-IN"/>
        </w:rPr>
        <w:t xml:space="preserve"> is used as the base image. Alpine Linux provides a lightweight base image with smaller size and enhanced security features compared to standard Linux distributions.</w:t>
      </w:r>
    </w:p>
    <w:p w14:paraId="0E954B1D" w14:textId="77777777" w:rsidR="007F621E" w:rsidRPr="007F621E" w:rsidRDefault="007F621E" w:rsidP="007F621E">
      <w:pPr>
        <w:numPr>
          <w:ilvl w:val="0"/>
          <w:numId w:val="51"/>
        </w:numPr>
        <w:spacing w:before="100" w:beforeAutospacing="1" w:after="100" w:afterAutospacing="1"/>
        <w:rPr>
          <w:sz w:val="24"/>
          <w:szCs w:val="24"/>
          <w:lang w:val="en-IN" w:eastAsia="en-IN"/>
        </w:rPr>
      </w:pPr>
      <w:r w:rsidRPr="007F621E">
        <w:rPr>
          <w:b/>
          <w:bCs/>
          <w:sz w:val="24"/>
          <w:szCs w:val="24"/>
          <w:lang w:val="en-IN" w:eastAsia="en-IN"/>
        </w:rPr>
        <w:t>Working Directory</w:t>
      </w:r>
      <w:r w:rsidRPr="007F621E">
        <w:rPr>
          <w:sz w:val="24"/>
          <w:szCs w:val="24"/>
          <w:lang w:val="en-IN" w:eastAsia="en-IN"/>
        </w:rPr>
        <w:t xml:space="preserve">: </w:t>
      </w:r>
      <w:r w:rsidRPr="007F621E">
        <w:rPr>
          <w:rFonts w:ascii="Courier New" w:hAnsi="Courier New" w:cs="Courier New"/>
          <w:sz w:val="20"/>
          <w:lang w:val="en-IN" w:eastAsia="en-IN"/>
        </w:rPr>
        <w:t>WORKDIR /app</w:t>
      </w:r>
      <w:r w:rsidRPr="007F621E">
        <w:rPr>
          <w:sz w:val="24"/>
          <w:szCs w:val="24"/>
          <w:lang w:val="en-IN" w:eastAsia="en-IN"/>
        </w:rPr>
        <w:t xml:space="preserve"> sets the working directory inside the container to </w:t>
      </w:r>
      <w:r w:rsidRPr="007F621E">
        <w:rPr>
          <w:rFonts w:ascii="Courier New" w:hAnsi="Courier New" w:cs="Courier New"/>
          <w:sz w:val="20"/>
          <w:lang w:val="en-IN" w:eastAsia="en-IN"/>
        </w:rPr>
        <w:t>/app</w:t>
      </w:r>
      <w:r w:rsidRPr="007F621E">
        <w:rPr>
          <w:sz w:val="24"/>
          <w:szCs w:val="24"/>
          <w:lang w:val="en-IN" w:eastAsia="en-IN"/>
        </w:rPr>
        <w:t>. This is where your application code will be copied and where the Python interpreter will execute.</w:t>
      </w:r>
    </w:p>
    <w:p w14:paraId="106F3E20" w14:textId="77777777" w:rsidR="007F621E" w:rsidRDefault="007F621E" w:rsidP="007F621E">
      <w:pPr>
        <w:numPr>
          <w:ilvl w:val="0"/>
          <w:numId w:val="51"/>
        </w:numPr>
        <w:spacing w:before="100" w:beforeAutospacing="1" w:after="100" w:afterAutospacing="1"/>
        <w:rPr>
          <w:sz w:val="24"/>
          <w:szCs w:val="24"/>
          <w:lang w:val="en-IN" w:eastAsia="en-IN"/>
        </w:rPr>
      </w:pPr>
      <w:r w:rsidRPr="007F621E">
        <w:rPr>
          <w:b/>
          <w:bCs/>
          <w:sz w:val="24"/>
          <w:szCs w:val="24"/>
          <w:lang w:val="en-IN" w:eastAsia="en-IN"/>
        </w:rPr>
        <w:t>Copy Files</w:t>
      </w:r>
      <w:r w:rsidRPr="007F621E">
        <w:rPr>
          <w:sz w:val="24"/>
          <w:szCs w:val="24"/>
          <w:lang w:val="en-IN" w:eastAsia="en-IN"/>
        </w:rPr>
        <w:t xml:space="preserve">: </w:t>
      </w:r>
      <w:proofErr w:type="gramStart"/>
      <w:r w:rsidRPr="007F621E">
        <w:rPr>
          <w:rFonts w:ascii="Courier New" w:hAnsi="Courier New" w:cs="Courier New"/>
          <w:sz w:val="20"/>
          <w:lang w:val="en-IN" w:eastAsia="en-IN"/>
        </w:rPr>
        <w:t>COPY .</w:t>
      </w:r>
      <w:proofErr w:type="gramEnd"/>
      <w:r w:rsidRPr="007F621E">
        <w:rPr>
          <w:rFonts w:ascii="Courier New" w:hAnsi="Courier New" w:cs="Courier New"/>
          <w:sz w:val="20"/>
          <w:lang w:val="en-IN" w:eastAsia="en-IN"/>
        </w:rPr>
        <w:t xml:space="preserve"> /</w:t>
      </w:r>
      <w:proofErr w:type="gramStart"/>
      <w:r w:rsidRPr="007F621E">
        <w:rPr>
          <w:rFonts w:ascii="Courier New" w:hAnsi="Courier New" w:cs="Courier New"/>
          <w:sz w:val="20"/>
          <w:lang w:val="en-IN" w:eastAsia="en-IN"/>
        </w:rPr>
        <w:t>app</w:t>
      </w:r>
      <w:proofErr w:type="gramEnd"/>
      <w:r w:rsidRPr="007F621E">
        <w:rPr>
          <w:sz w:val="24"/>
          <w:szCs w:val="24"/>
          <w:lang w:val="en-IN" w:eastAsia="en-IN"/>
        </w:rPr>
        <w:t xml:space="preserve"> copies all files from your local directory into the </w:t>
      </w:r>
      <w:r w:rsidRPr="007F621E">
        <w:rPr>
          <w:rFonts w:ascii="Courier New" w:hAnsi="Courier New" w:cs="Courier New"/>
          <w:sz w:val="20"/>
          <w:lang w:val="en-IN" w:eastAsia="en-IN"/>
        </w:rPr>
        <w:t>/app</w:t>
      </w:r>
      <w:r w:rsidRPr="007F621E">
        <w:rPr>
          <w:sz w:val="24"/>
          <w:szCs w:val="24"/>
          <w:lang w:val="en-IN" w:eastAsia="en-IN"/>
        </w:rPr>
        <w:t xml:space="preserve"> directory inside the container. This includes your Flask application code (</w:t>
      </w:r>
      <w:r w:rsidRPr="007F621E">
        <w:rPr>
          <w:rFonts w:ascii="Courier New" w:hAnsi="Courier New" w:cs="Courier New"/>
          <w:sz w:val="20"/>
          <w:lang w:val="en-IN" w:eastAsia="en-IN"/>
        </w:rPr>
        <w:t>app.py</w:t>
      </w:r>
      <w:r w:rsidRPr="007F621E">
        <w:rPr>
          <w:sz w:val="24"/>
          <w:szCs w:val="24"/>
          <w:lang w:val="en-IN" w:eastAsia="en-IN"/>
        </w:rPr>
        <w:t xml:space="preserve"> and possibly other files) and </w:t>
      </w:r>
      <w:r w:rsidRPr="007F621E">
        <w:rPr>
          <w:rFonts w:ascii="Courier New" w:hAnsi="Courier New" w:cs="Courier New"/>
          <w:sz w:val="20"/>
          <w:lang w:val="en-IN" w:eastAsia="en-IN"/>
        </w:rPr>
        <w:t>requirements.txt</w:t>
      </w:r>
      <w:r w:rsidRPr="007F621E">
        <w:rPr>
          <w:sz w:val="24"/>
          <w:szCs w:val="24"/>
          <w:lang w:val="en-IN" w:eastAsia="en-IN"/>
        </w:rPr>
        <w:t>.</w:t>
      </w:r>
    </w:p>
    <w:p w14:paraId="5F1BE8F2" w14:textId="03AD750A" w:rsidR="005B7534" w:rsidRPr="007F621E" w:rsidRDefault="005B7534" w:rsidP="005B7534">
      <w:pPr>
        <w:spacing w:before="100" w:beforeAutospacing="1" w:after="100" w:afterAutospacing="1"/>
        <w:rPr>
          <w:sz w:val="24"/>
          <w:szCs w:val="24"/>
          <w:lang w:val="en-IN" w:eastAsia="en-IN"/>
        </w:rPr>
      </w:pPr>
      <w:r>
        <w:rPr>
          <w:noProof/>
        </w:rPr>
        <w:lastRenderedPageBreak/>
        <w:drawing>
          <wp:inline distT="0" distB="0" distL="0" distR="0" wp14:anchorId="306FA69F" wp14:editId="6A065025">
            <wp:extent cx="6858000" cy="3114675"/>
            <wp:effectExtent l="0" t="0" r="0" b="9525"/>
            <wp:docPr id="5" name="Picture 4">
              <a:extLst xmlns:a="http://schemas.openxmlformats.org/drawingml/2006/main">
                <a:ext uri="{FF2B5EF4-FFF2-40B4-BE49-F238E27FC236}">
                  <a16:creationId xmlns:a16="http://schemas.microsoft.com/office/drawing/2014/main" id="{4FE397CD-2418-80CD-1FED-8BA288E0B1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FE397CD-2418-80CD-1FED-8BA288E0B101}"/>
                        </a:ext>
                      </a:extLst>
                    </pic:cNvPr>
                    <pic:cNvPicPr>
                      <a:picLocks noChangeAspect="1"/>
                    </pic:cNvPicPr>
                  </pic:nvPicPr>
                  <pic:blipFill>
                    <a:blip r:embed="rId44"/>
                    <a:stretch>
                      <a:fillRect/>
                    </a:stretch>
                  </pic:blipFill>
                  <pic:spPr>
                    <a:xfrm>
                      <a:off x="0" y="0"/>
                      <a:ext cx="6858000" cy="3114675"/>
                    </a:xfrm>
                    <a:prstGeom prst="rect">
                      <a:avLst/>
                    </a:prstGeom>
                  </pic:spPr>
                </pic:pic>
              </a:graphicData>
            </a:graphic>
          </wp:inline>
        </w:drawing>
      </w:r>
    </w:p>
    <w:p w14:paraId="16AF1A02" w14:textId="77777777" w:rsidR="007F621E" w:rsidRPr="007F621E" w:rsidRDefault="007F621E" w:rsidP="007F621E">
      <w:pPr>
        <w:numPr>
          <w:ilvl w:val="0"/>
          <w:numId w:val="51"/>
        </w:numPr>
        <w:spacing w:before="100" w:beforeAutospacing="1" w:after="100" w:afterAutospacing="1"/>
        <w:rPr>
          <w:sz w:val="24"/>
          <w:szCs w:val="24"/>
          <w:lang w:val="en-IN" w:eastAsia="en-IN"/>
        </w:rPr>
      </w:pPr>
      <w:r w:rsidRPr="007F621E">
        <w:rPr>
          <w:b/>
          <w:bCs/>
          <w:sz w:val="24"/>
          <w:szCs w:val="24"/>
          <w:lang w:val="en-IN" w:eastAsia="en-IN"/>
        </w:rPr>
        <w:t>Install Dependencies</w:t>
      </w:r>
      <w:r w:rsidRPr="007F621E">
        <w:rPr>
          <w:sz w:val="24"/>
          <w:szCs w:val="24"/>
          <w:lang w:val="en-IN" w:eastAsia="en-IN"/>
        </w:rPr>
        <w:t xml:space="preserve">: </w:t>
      </w:r>
      <w:r w:rsidRPr="007F621E">
        <w:rPr>
          <w:rFonts w:ascii="Courier New" w:hAnsi="Courier New" w:cs="Courier New"/>
          <w:sz w:val="20"/>
          <w:lang w:val="en-IN" w:eastAsia="en-IN"/>
        </w:rPr>
        <w:t>RUN pip install --no-cache-</w:t>
      </w:r>
      <w:proofErr w:type="spellStart"/>
      <w:r w:rsidRPr="007F621E">
        <w:rPr>
          <w:rFonts w:ascii="Courier New" w:hAnsi="Courier New" w:cs="Courier New"/>
          <w:sz w:val="20"/>
          <w:lang w:val="en-IN" w:eastAsia="en-IN"/>
        </w:rPr>
        <w:t>dir</w:t>
      </w:r>
      <w:proofErr w:type="spellEnd"/>
      <w:r w:rsidRPr="007F621E">
        <w:rPr>
          <w:rFonts w:ascii="Courier New" w:hAnsi="Courier New" w:cs="Courier New"/>
          <w:sz w:val="20"/>
          <w:lang w:val="en-IN" w:eastAsia="en-IN"/>
        </w:rPr>
        <w:t xml:space="preserve"> -r requirements.txt</w:t>
      </w:r>
      <w:r w:rsidRPr="007F621E">
        <w:rPr>
          <w:sz w:val="24"/>
          <w:szCs w:val="24"/>
          <w:lang w:val="en-IN" w:eastAsia="en-IN"/>
        </w:rPr>
        <w:t xml:space="preserve"> installs the Python dependencies listed in </w:t>
      </w:r>
      <w:r w:rsidRPr="007F621E">
        <w:rPr>
          <w:rFonts w:ascii="Courier New" w:hAnsi="Courier New" w:cs="Courier New"/>
          <w:sz w:val="20"/>
          <w:lang w:val="en-IN" w:eastAsia="en-IN"/>
        </w:rPr>
        <w:t>requirements.txt</w:t>
      </w:r>
      <w:r w:rsidRPr="007F621E">
        <w:rPr>
          <w:sz w:val="24"/>
          <w:szCs w:val="24"/>
          <w:lang w:val="en-IN" w:eastAsia="en-IN"/>
        </w:rPr>
        <w:t xml:space="preserve">. The </w:t>
      </w:r>
      <w:r w:rsidRPr="007F621E">
        <w:rPr>
          <w:rFonts w:ascii="Courier New" w:hAnsi="Courier New" w:cs="Courier New"/>
          <w:sz w:val="20"/>
          <w:lang w:val="en-IN" w:eastAsia="en-IN"/>
        </w:rPr>
        <w:t>--no-cache-</w:t>
      </w:r>
      <w:proofErr w:type="spellStart"/>
      <w:r w:rsidRPr="007F621E">
        <w:rPr>
          <w:rFonts w:ascii="Courier New" w:hAnsi="Courier New" w:cs="Courier New"/>
          <w:sz w:val="20"/>
          <w:lang w:val="en-IN" w:eastAsia="en-IN"/>
        </w:rPr>
        <w:t>dir</w:t>
      </w:r>
      <w:proofErr w:type="spellEnd"/>
      <w:r w:rsidRPr="007F621E">
        <w:rPr>
          <w:sz w:val="24"/>
          <w:szCs w:val="24"/>
          <w:lang w:val="en-IN" w:eastAsia="en-IN"/>
        </w:rPr>
        <w:t xml:space="preserve"> option prevents caching of installed packages, reducing the final image size.</w:t>
      </w:r>
    </w:p>
    <w:p w14:paraId="56858409" w14:textId="77777777" w:rsidR="007F621E" w:rsidRPr="007F621E" w:rsidRDefault="007F621E" w:rsidP="007F621E">
      <w:pPr>
        <w:numPr>
          <w:ilvl w:val="0"/>
          <w:numId w:val="51"/>
        </w:numPr>
        <w:spacing w:before="100" w:beforeAutospacing="1" w:after="100" w:afterAutospacing="1"/>
        <w:rPr>
          <w:sz w:val="24"/>
          <w:szCs w:val="24"/>
          <w:lang w:val="en-IN" w:eastAsia="en-IN"/>
        </w:rPr>
      </w:pPr>
      <w:r w:rsidRPr="007F621E">
        <w:rPr>
          <w:b/>
          <w:bCs/>
          <w:sz w:val="24"/>
          <w:szCs w:val="24"/>
          <w:lang w:val="en-IN" w:eastAsia="en-IN"/>
        </w:rPr>
        <w:t>Expose Port</w:t>
      </w:r>
      <w:r w:rsidRPr="007F621E">
        <w:rPr>
          <w:sz w:val="24"/>
          <w:szCs w:val="24"/>
          <w:lang w:val="en-IN" w:eastAsia="en-IN"/>
        </w:rPr>
        <w:t xml:space="preserve">: </w:t>
      </w:r>
      <w:r w:rsidRPr="007F621E">
        <w:rPr>
          <w:rFonts w:ascii="Courier New" w:hAnsi="Courier New" w:cs="Courier New"/>
          <w:sz w:val="20"/>
          <w:lang w:val="en-IN" w:eastAsia="en-IN"/>
        </w:rPr>
        <w:t>EXPOSE 5000</w:t>
      </w:r>
      <w:r w:rsidRPr="007F621E">
        <w:rPr>
          <w:sz w:val="24"/>
          <w:szCs w:val="24"/>
          <w:lang w:val="en-IN" w:eastAsia="en-IN"/>
        </w:rPr>
        <w:t xml:space="preserve"> documents that the container listens on port </w:t>
      </w:r>
      <w:r w:rsidRPr="007F621E">
        <w:rPr>
          <w:rFonts w:ascii="Courier New" w:hAnsi="Courier New" w:cs="Courier New"/>
          <w:sz w:val="20"/>
          <w:lang w:val="en-IN" w:eastAsia="en-IN"/>
        </w:rPr>
        <w:t>5000</w:t>
      </w:r>
      <w:r w:rsidRPr="007F621E">
        <w:rPr>
          <w:sz w:val="24"/>
          <w:szCs w:val="24"/>
          <w:lang w:val="en-IN" w:eastAsia="en-IN"/>
        </w:rPr>
        <w:t xml:space="preserve"> at runtime. This does not actually publish the port; it is informational and typically used when running the container with </w:t>
      </w:r>
      <w:r w:rsidRPr="007F621E">
        <w:rPr>
          <w:rFonts w:ascii="Courier New" w:hAnsi="Courier New" w:cs="Courier New"/>
          <w:sz w:val="20"/>
          <w:lang w:val="en-IN" w:eastAsia="en-IN"/>
        </w:rPr>
        <w:t>-p</w:t>
      </w:r>
      <w:r w:rsidRPr="007F621E">
        <w:rPr>
          <w:sz w:val="24"/>
          <w:szCs w:val="24"/>
          <w:lang w:val="en-IN" w:eastAsia="en-IN"/>
        </w:rPr>
        <w:t xml:space="preserve"> or </w:t>
      </w:r>
      <w:r w:rsidRPr="007F621E">
        <w:rPr>
          <w:rFonts w:ascii="Courier New" w:hAnsi="Courier New" w:cs="Courier New"/>
          <w:sz w:val="20"/>
          <w:lang w:val="en-IN" w:eastAsia="en-IN"/>
        </w:rPr>
        <w:t>-P</w:t>
      </w:r>
      <w:r w:rsidRPr="007F621E">
        <w:rPr>
          <w:sz w:val="24"/>
          <w:szCs w:val="24"/>
          <w:lang w:val="en-IN" w:eastAsia="en-IN"/>
        </w:rPr>
        <w:t xml:space="preserve"> to map ports.</w:t>
      </w:r>
    </w:p>
    <w:p w14:paraId="5B2727C8" w14:textId="77777777" w:rsidR="007F621E" w:rsidRPr="007F621E" w:rsidRDefault="007F621E" w:rsidP="007F621E">
      <w:pPr>
        <w:numPr>
          <w:ilvl w:val="0"/>
          <w:numId w:val="51"/>
        </w:numPr>
        <w:spacing w:before="100" w:beforeAutospacing="1" w:after="100" w:afterAutospacing="1"/>
        <w:rPr>
          <w:sz w:val="24"/>
          <w:szCs w:val="24"/>
          <w:lang w:val="en-IN" w:eastAsia="en-IN"/>
        </w:rPr>
      </w:pPr>
      <w:r w:rsidRPr="007F621E">
        <w:rPr>
          <w:b/>
          <w:bCs/>
          <w:sz w:val="24"/>
          <w:szCs w:val="24"/>
          <w:lang w:val="en-IN" w:eastAsia="en-IN"/>
        </w:rPr>
        <w:t>CMD</w:t>
      </w:r>
      <w:r w:rsidRPr="007F621E">
        <w:rPr>
          <w:sz w:val="24"/>
          <w:szCs w:val="24"/>
          <w:lang w:val="en-IN" w:eastAsia="en-IN"/>
        </w:rPr>
        <w:t xml:space="preserve">: </w:t>
      </w:r>
      <w:r w:rsidRPr="007F621E">
        <w:rPr>
          <w:rFonts w:ascii="Courier New" w:hAnsi="Courier New" w:cs="Courier New"/>
          <w:sz w:val="20"/>
          <w:lang w:val="en-IN" w:eastAsia="en-IN"/>
        </w:rPr>
        <w:t>CMD ["python", "app.py"]</w:t>
      </w:r>
      <w:r w:rsidRPr="007F621E">
        <w:rPr>
          <w:sz w:val="24"/>
          <w:szCs w:val="24"/>
          <w:lang w:val="en-IN" w:eastAsia="en-IN"/>
        </w:rPr>
        <w:t xml:space="preserve"> specifies the default command to run when the container starts. It runs </w:t>
      </w:r>
      <w:r w:rsidRPr="007F621E">
        <w:rPr>
          <w:rFonts w:ascii="Courier New" w:hAnsi="Courier New" w:cs="Courier New"/>
          <w:sz w:val="20"/>
          <w:lang w:val="en-IN" w:eastAsia="en-IN"/>
        </w:rPr>
        <w:t>python app.py</w:t>
      </w:r>
      <w:r w:rsidRPr="007F621E">
        <w:rPr>
          <w:sz w:val="24"/>
          <w:szCs w:val="24"/>
          <w:lang w:val="en-IN" w:eastAsia="en-IN"/>
        </w:rPr>
        <w:t xml:space="preserve">, assuming </w:t>
      </w:r>
      <w:r w:rsidRPr="007F621E">
        <w:rPr>
          <w:rFonts w:ascii="Courier New" w:hAnsi="Courier New" w:cs="Courier New"/>
          <w:sz w:val="20"/>
          <w:lang w:val="en-IN" w:eastAsia="en-IN"/>
        </w:rPr>
        <w:t>app.py</w:t>
      </w:r>
      <w:r w:rsidRPr="007F621E">
        <w:rPr>
          <w:sz w:val="24"/>
          <w:szCs w:val="24"/>
          <w:lang w:val="en-IN" w:eastAsia="en-IN"/>
        </w:rPr>
        <w:t xml:space="preserve"> is your Flask application entry point script.</w:t>
      </w:r>
    </w:p>
    <w:p w14:paraId="57DEBA14" w14:textId="77777777" w:rsidR="0001365E" w:rsidRPr="000919D9" w:rsidRDefault="0001365E" w:rsidP="00E702D6">
      <w:pPr>
        <w:pStyle w:val="Title"/>
        <w:jc w:val="left"/>
        <w:rPr>
          <w:b w:val="0"/>
          <w:bCs/>
          <w:sz w:val="24"/>
          <w:szCs w:val="24"/>
          <w:lang w:val="en-IN"/>
        </w:rPr>
      </w:pPr>
    </w:p>
    <w:p w14:paraId="4D698223" w14:textId="2C411566" w:rsidR="00E702D6" w:rsidRPr="00E702D6" w:rsidRDefault="00E702D6" w:rsidP="0001365E">
      <w:pPr>
        <w:pStyle w:val="Title"/>
        <w:numPr>
          <w:ilvl w:val="0"/>
          <w:numId w:val="49"/>
        </w:numPr>
        <w:jc w:val="left"/>
        <w:rPr>
          <w:b w:val="0"/>
          <w:bCs/>
          <w:sz w:val="24"/>
          <w:szCs w:val="24"/>
          <w:lang w:val="en-IN"/>
        </w:rPr>
      </w:pPr>
      <w:r w:rsidRPr="00E702D6">
        <w:rPr>
          <w:b w:val="0"/>
          <w:bCs/>
          <w:sz w:val="24"/>
          <w:szCs w:val="24"/>
          <w:lang w:val="en-IN"/>
        </w:rPr>
        <w:t>Build Your Docker image</w:t>
      </w:r>
    </w:p>
    <w:p w14:paraId="225AFFB5" w14:textId="18107C14" w:rsidR="005B7534" w:rsidRDefault="005B7534" w:rsidP="0001365E">
      <w:pPr>
        <w:pStyle w:val="Title"/>
        <w:ind w:firstLine="360"/>
        <w:jc w:val="left"/>
        <w:rPr>
          <w:rFonts w:ascii="Courier New" w:hAnsi="Courier New" w:cs="Courier New"/>
          <w:sz w:val="22"/>
          <w:szCs w:val="22"/>
          <w:lang w:val="en-IN"/>
        </w:rPr>
      </w:pPr>
    </w:p>
    <w:p w14:paraId="33C5FBD9" w14:textId="6F301322" w:rsidR="00E702D6" w:rsidRPr="0001365E" w:rsidRDefault="00E702D6" w:rsidP="0001365E">
      <w:pPr>
        <w:pStyle w:val="Title"/>
        <w:ind w:firstLine="360"/>
        <w:jc w:val="left"/>
        <w:rPr>
          <w:rFonts w:ascii="Courier New" w:hAnsi="Courier New" w:cs="Courier New"/>
          <w:sz w:val="22"/>
          <w:szCs w:val="22"/>
          <w:lang w:val="en-IN"/>
        </w:rPr>
      </w:pPr>
      <w:r w:rsidRPr="0001365E">
        <w:rPr>
          <w:rFonts w:ascii="Courier New" w:hAnsi="Courier New" w:cs="Courier New"/>
          <w:sz w:val="22"/>
          <w:szCs w:val="22"/>
          <w:lang w:val="en-IN"/>
        </w:rPr>
        <w:t xml:space="preserve">docker build -t </w:t>
      </w:r>
      <w:bookmarkStart w:id="35" w:name="_Hlk172745211"/>
      <w:r w:rsidR="005B7534">
        <w:rPr>
          <w:rFonts w:ascii="Courier New" w:hAnsi="Courier New" w:cs="Courier New"/>
          <w:sz w:val="22"/>
          <w:szCs w:val="22"/>
          <w:lang w:val="en-IN"/>
        </w:rPr>
        <w:t>my_</w:t>
      </w:r>
      <w:proofErr w:type="gramStart"/>
      <w:r w:rsidR="005B7534">
        <w:rPr>
          <w:rFonts w:ascii="Courier New" w:hAnsi="Courier New" w:cs="Courier New"/>
          <w:sz w:val="22"/>
          <w:szCs w:val="22"/>
          <w:lang w:val="en-IN"/>
        </w:rPr>
        <w:t>app:V</w:t>
      </w:r>
      <w:proofErr w:type="gramEnd"/>
      <w:r w:rsidR="005B7534">
        <w:rPr>
          <w:rFonts w:ascii="Courier New" w:hAnsi="Courier New" w:cs="Courier New"/>
          <w:sz w:val="22"/>
          <w:szCs w:val="22"/>
          <w:lang w:val="en-IN"/>
        </w:rPr>
        <w:t>1</w:t>
      </w:r>
      <w:bookmarkEnd w:id="35"/>
      <w:r w:rsidR="005B7534">
        <w:rPr>
          <w:rFonts w:ascii="Courier New" w:hAnsi="Courier New" w:cs="Courier New"/>
          <w:sz w:val="22"/>
          <w:szCs w:val="22"/>
          <w:lang w:val="en-IN"/>
        </w:rPr>
        <w:t xml:space="preserve"> .</w:t>
      </w:r>
    </w:p>
    <w:p w14:paraId="4A40CCBE" w14:textId="77777777" w:rsidR="005B7534" w:rsidRPr="005B7534" w:rsidRDefault="005B7534" w:rsidP="005B7534">
      <w:pPr>
        <w:spacing w:before="100" w:beforeAutospacing="1" w:after="100" w:afterAutospacing="1"/>
        <w:ind w:firstLine="360"/>
        <w:rPr>
          <w:sz w:val="24"/>
          <w:szCs w:val="24"/>
          <w:lang w:val="en-IN" w:eastAsia="en-IN"/>
        </w:rPr>
      </w:pPr>
      <w:proofErr w:type="gramStart"/>
      <w:r w:rsidRPr="005B7534">
        <w:rPr>
          <w:sz w:val="24"/>
          <w:szCs w:val="24"/>
          <w:lang w:val="en-IN" w:eastAsia="en-IN"/>
        </w:rPr>
        <w:t>Let's</w:t>
      </w:r>
      <w:proofErr w:type="gramEnd"/>
      <w:r w:rsidRPr="005B7534">
        <w:rPr>
          <w:sz w:val="24"/>
          <w:szCs w:val="24"/>
          <w:lang w:val="en-IN" w:eastAsia="en-IN"/>
        </w:rPr>
        <w:t xml:space="preserve"> break down the command:</w:t>
      </w:r>
    </w:p>
    <w:p w14:paraId="32FB6E6A" w14:textId="77777777" w:rsidR="005B7534" w:rsidRPr="005B7534" w:rsidRDefault="005B7534" w:rsidP="005B7534">
      <w:pPr>
        <w:numPr>
          <w:ilvl w:val="0"/>
          <w:numId w:val="52"/>
        </w:numPr>
        <w:spacing w:before="100" w:beforeAutospacing="1" w:after="100" w:afterAutospacing="1"/>
        <w:rPr>
          <w:sz w:val="24"/>
          <w:szCs w:val="24"/>
          <w:lang w:val="en-IN" w:eastAsia="en-IN"/>
        </w:rPr>
      </w:pPr>
      <w:r w:rsidRPr="005B7534">
        <w:rPr>
          <w:rFonts w:ascii="Courier New" w:hAnsi="Courier New" w:cs="Courier New"/>
          <w:sz w:val="20"/>
          <w:lang w:val="en-IN" w:eastAsia="en-IN"/>
        </w:rPr>
        <w:t>-t my_</w:t>
      </w:r>
      <w:proofErr w:type="gramStart"/>
      <w:r w:rsidRPr="005B7534">
        <w:rPr>
          <w:rFonts w:ascii="Courier New" w:hAnsi="Courier New" w:cs="Courier New"/>
          <w:sz w:val="20"/>
          <w:lang w:val="en-IN" w:eastAsia="en-IN"/>
        </w:rPr>
        <w:t>app:V</w:t>
      </w:r>
      <w:proofErr w:type="gramEnd"/>
      <w:r w:rsidRPr="005B7534">
        <w:rPr>
          <w:rFonts w:ascii="Courier New" w:hAnsi="Courier New" w:cs="Courier New"/>
          <w:sz w:val="20"/>
          <w:lang w:val="en-IN" w:eastAsia="en-IN"/>
        </w:rPr>
        <w:t>1</w:t>
      </w:r>
      <w:r w:rsidRPr="005B7534">
        <w:rPr>
          <w:sz w:val="24"/>
          <w:szCs w:val="24"/>
          <w:lang w:val="en-IN" w:eastAsia="en-IN"/>
        </w:rPr>
        <w:t>: This specifies the tag (</w:t>
      </w:r>
      <w:r w:rsidRPr="005B7534">
        <w:rPr>
          <w:rFonts w:ascii="Courier New" w:hAnsi="Courier New" w:cs="Courier New"/>
          <w:sz w:val="20"/>
          <w:lang w:val="en-IN" w:eastAsia="en-IN"/>
        </w:rPr>
        <w:t>my_app:V1</w:t>
      </w:r>
      <w:r w:rsidRPr="005B7534">
        <w:rPr>
          <w:sz w:val="24"/>
          <w:szCs w:val="24"/>
          <w:lang w:val="en-IN" w:eastAsia="en-IN"/>
        </w:rPr>
        <w:t xml:space="preserve">) you want to give to your Docker image. Replace </w:t>
      </w:r>
      <w:proofErr w:type="spellStart"/>
      <w:r w:rsidRPr="005B7534">
        <w:rPr>
          <w:rFonts w:ascii="Courier New" w:hAnsi="Courier New" w:cs="Courier New"/>
          <w:sz w:val="20"/>
          <w:lang w:val="en-IN" w:eastAsia="en-IN"/>
        </w:rPr>
        <w:t>my_app</w:t>
      </w:r>
      <w:proofErr w:type="spellEnd"/>
      <w:r w:rsidRPr="005B7534">
        <w:rPr>
          <w:sz w:val="24"/>
          <w:szCs w:val="24"/>
          <w:lang w:val="en-IN" w:eastAsia="en-IN"/>
        </w:rPr>
        <w:t xml:space="preserve"> with your preferred image name and </w:t>
      </w:r>
      <w:r w:rsidRPr="005B7534">
        <w:rPr>
          <w:rFonts w:ascii="Courier New" w:hAnsi="Courier New" w:cs="Courier New"/>
          <w:sz w:val="20"/>
          <w:lang w:val="en-IN" w:eastAsia="en-IN"/>
        </w:rPr>
        <w:t>V1</w:t>
      </w:r>
      <w:r w:rsidRPr="005B7534">
        <w:rPr>
          <w:sz w:val="24"/>
          <w:szCs w:val="24"/>
          <w:lang w:val="en-IN" w:eastAsia="en-IN"/>
        </w:rPr>
        <w:t xml:space="preserve"> with the version tag you want to use.</w:t>
      </w:r>
    </w:p>
    <w:p w14:paraId="72C7A6BB" w14:textId="77777777" w:rsidR="005B7534" w:rsidRPr="005B7534" w:rsidRDefault="005B7534" w:rsidP="005B7534">
      <w:pPr>
        <w:numPr>
          <w:ilvl w:val="0"/>
          <w:numId w:val="52"/>
        </w:numPr>
        <w:spacing w:before="100" w:beforeAutospacing="1" w:after="100" w:afterAutospacing="1"/>
        <w:rPr>
          <w:sz w:val="24"/>
          <w:szCs w:val="24"/>
          <w:lang w:val="en-IN" w:eastAsia="en-IN"/>
        </w:rPr>
      </w:pPr>
      <w:r w:rsidRPr="005B7534">
        <w:rPr>
          <w:rFonts w:ascii="Courier New" w:hAnsi="Courier New" w:cs="Courier New"/>
          <w:sz w:val="20"/>
          <w:lang w:val="en-IN" w:eastAsia="en-IN"/>
        </w:rPr>
        <w:t>.</w:t>
      </w:r>
      <w:r w:rsidRPr="005B7534">
        <w:rPr>
          <w:sz w:val="24"/>
          <w:szCs w:val="24"/>
          <w:lang w:val="en-IN" w:eastAsia="en-IN"/>
        </w:rPr>
        <w:t>: This dot (</w:t>
      </w:r>
      <w:r w:rsidRPr="005B7534">
        <w:rPr>
          <w:rFonts w:ascii="Courier New" w:hAnsi="Courier New" w:cs="Courier New"/>
          <w:sz w:val="20"/>
          <w:lang w:val="en-IN" w:eastAsia="en-IN"/>
        </w:rPr>
        <w:t>.</w:t>
      </w:r>
      <w:r w:rsidRPr="005B7534">
        <w:rPr>
          <w:sz w:val="24"/>
          <w:szCs w:val="24"/>
          <w:lang w:val="en-IN" w:eastAsia="en-IN"/>
        </w:rPr>
        <w:t>) at the end of the command denotes the build context. It tells Docker to use the current directory (where your Dockerfile is located) as the build context. Make sure you run this command from the directory where your Dockerfile (</w:t>
      </w:r>
      <w:proofErr w:type="spellStart"/>
      <w:r w:rsidRPr="005B7534">
        <w:rPr>
          <w:rFonts w:ascii="Courier New" w:hAnsi="Courier New" w:cs="Courier New"/>
          <w:sz w:val="20"/>
          <w:lang w:val="en-IN" w:eastAsia="en-IN"/>
        </w:rPr>
        <w:t>my_flask_app</w:t>
      </w:r>
      <w:proofErr w:type="spellEnd"/>
      <w:r w:rsidRPr="005B7534">
        <w:rPr>
          <w:rFonts w:ascii="Courier New" w:hAnsi="Courier New" w:cs="Courier New"/>
          <w:sz w:val="20"/>
          <w:lang w:val="en-IN" w:eastAsia="en-IN"/>
        </w:rPr>
        <w:t>/Dockerfile</w:t>
      </w:r>
      <w:r w:rsidRPr="005B7534">
        <w:rPr>
          <w:sz w:val="24"/>
          <w:szCs w:val="24"/>
          <w:lang w:val="en-IN" w:eastAsia="en-IN"/>
        </w:rPr>
        <w:t>) is located.</w:t>
      </w:r>
    </w:p>
    <w:p w14:paraId="1F69F629" w14:textId="70893E76" w:rsidR="005B7534" w:rsidRDefault="0077570C" w:rsidP="005B7534">
      <w:pPr>
        <w:pStyle w:val="Title"/>
        <w:jc w:val="left"/>
        <w:rPr>
          <w:b w:val="0"/>
          <w:bCs/>
          <w:sz w:val="24"/>
          <w:szCs w:val="24"/>
          <w:lang w:val="en-IN"/>
        </w:rPr>
      </w:pPr>
      <w:r w:rsidRPr="0077570C">
        <w:rPr>
          <w:b w:val="0"/>
          <w:bCs/>
          <w:sz w:val="24"/>
          <w:szCs w:val="24"/>
          <w:lang w:val="en-IN"/>
        </w:rPr>
        <w:lastRenderedPageBreak/>
        <w:drawing>
          <wp:inline distT="0" distB="0" distL="0" distR="0" wp14:anchorId="5C2E2735" wp14:editId="60EC3011">
            <wp:extent cx="6813550" cy="8143493"/>
            <wp:effectExtent l="0" t="0" r="6350" b="0"/>
            <wp:docPr id="15789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9587" name=""/>
                    <pic:cNvPicPr/>
                  </pic:nvPicPr>
                  <pic:blipFill>
                    <a:blip r:embed="rId45"/>
                    <a:stretch>
                      <a:fillRect/>
                    </a:stretch>
                  </pic:blipFill>
                  <pic:spPr>
                    <a:xfrm>
                      <a:off x="0" y="0"/>
                      <a:ext cx="6820487" cy="8151784"/>
                    </a:xfrm>
                    <a:prstGeom prst="rect">
                      <a:avLst/>
                    </a:prstGeom>
                  </pic:spPr>
                </pic:pic>
              </a:graphicData>
            </a:graphic>
          </wp:inline>
        </w:drawing>
      </w:r>
    </w:p>
    <w:p w14:paraId="2FB07FB2" w14:textId="77777777" w:rsidR="005B7534" w:rsidRDefault="005B7534" w:rsidP="005B7534">
      <w:pPr>
        <w:pStyle w:val="Title"/>
        <w:jc w:val="left"/>
        <w:rPr>
          <w:b w:val="0"/>
          <w:bCs/>
          <w:sz w:val="24"/>
          <w:szCs w:val="24"/>
          <w:lang w:val="en-IN"/>
        </w:rPr>
      </w:pPr>
    </w:p>
    <w:p w14:paraId="75626809" w14:textId="211606AC" w:rsidR="00897396" w:rsidRDefault="00897396" w:rsidP="00897396">
      <w:pPr>
        <w:pStyle w:val="Title"/>
        <w:numPr>
          <w:ilvl w:val="0"/>
          <w:numId w:val="49"/>
        </w:numPr>
        <w:jc w:val="left"/>
        <w:rPr>
          <w:b w:val="0"/>
          <w:bCs/>
          <w:sz w:val="24"/>
          <w:szCs w:val="24"/>
          <w:lang w:val="en-IN"/>
        </w:rPr>
      </w:pPr>
      <w:r>
        <w:rPr>
          <w:b w:val="0"/>
          <w:bCs/>
          <w:sz w:val="24"/>
          <w:szCs w:val="24"/>
          <w:lang w:val="en-IN"/>
        </w:rPr>
        <w:t>Verify the container has been created.</w:t>
      </w:r>
    </w:p>
    <w:p w14:paraId="67F0D679" w14:textId="77777777" w:rsidR="00897396" w:rsidRDefault="00897396" w:rsidP="00897396">
      <w:pPr>
        <w:pStyle w:val="Title"/>
        <w:jc w:val="left"/>
        <w:rPr>
          <w:b w:val="0"/>
          <w:bCs/>
          <w:sz w:val="24"/>
          <w:szCs w:val="24"/>
          <w:lang w:val="en-IN"/>
        </w:rPr>
      </w:pPr>
    </w:p>
    <w:p w14:paraId="2556DB2B" w14:textId="77777777" w:rsidR="00897396" w:rsidRDefault="00897396" w:rsidP="00897396">
      <w:pPr>
        <w:pStyle w:val="Title"/>
        <w:jc w:val="left"/>
        <w:rPr>
          <w:b w:val="0"/>
          <w:bCs/>
          <w:sz w:val="24"/>
          <w:szCs w:val="24"/>
          <w:lang w:val="en-IN"/>
        </w:rPr>
      </w:pPr>
    </w:p>
    <w:p w14:paraId="209FFB05" w14:textId="77EFBE39" w:rsidR="00897396" w:rsidRDefault="00897396" w:rsidP="00897396">
      <w:pPr>
        <w:pStyle w:val="Title"/>
        <w:jc w:val="left"/>
        <w:rPr>
          <w:b w:val="0"/>
          <w:bCs/>
          <w:sz w:val="24"/>
          <w:szCs w:val="24"/>
          <w:lang w:val="en-IN"/>
        </w:rPr>
      </w:pPr>
      <w:r w:rsidRPr="00897396">
        <w:rPr>
          <w:b w:val="0"/>
          <w:bCs/>
          <w:sz w:val="24"/>
          <w:szCs w:val="24"/>
          <w:lang w:val="en-IN"/>
        </w:rPr>
        <w:drawing>
          <wp:inline distT="0" distB="0" distL="0" distR="0" wp14:anchorId="43619A33" wp14:editId="071DFDE2">
            <wp:extent cx="6858000" cy="3749040"/>
            <wp:effectExtent l="0" t="0" r="0" b="3810"/>
            <wp:docPr id="186651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16774" name=""/>
                    <pic:cNvPicPr/>
                  </pic:nvPicPr>
                  <pic:blipFill>
                    <a:blip r:embed="rId46"/>
                    <a:stretch>
                      <a:fillRect/>
                    </a:stretch>
                  </pic:blipFill>
                  <pic:spPr>
                    <a:xfrm>
                      <a:off x="0" y="0"/>
                      <a:ext cx="6858000" cy="3749040"/>
                    </a:xfrm>
                    <a:prstGeom prst="rect">
                      <a:avLst/>
                    </a:prstGeom>
                  </pic:spPr>
                </pic:pic>
              </a:graphicData>
            </a:graphic>
          </wp:inline>
        </w:drawing>
      </w:r>
    </w:p>
    <w:p w14:paraId="05D2B947" w14:textId="001A9590" w:rsidR="0077570C" w:rsidRDefault="0077570C" w:rsidP="005B7534">
      <w:pPr>
        <w:pStyle w:val="Title"/>
        <w:jc w:val="left"/>
        <w:rPr>
          <w:b w:val="0"/>
          <w:bCs/>
          <w:sz w:val="24"/>
          <w:szCs w:val="24"/>
          <w:lang w:val="en-IN"/>
        </w:rPr>
      </w:pPr>
      <w:r>
        <w:rPr>
          <w:b w:val="0"/>
          <w:bCs/>
          <w:sz w:val="24"/>
          <w:szCs w:val="24"/>
          <w:lang w:val="en-IN"/>
        </w:rPr>
        <w:t xml:space="preserve"> </w:t>
      </w:r>
    </w:p>
    <w:p w14:paraId="4D5B7C70" w14:textId="64F007BB" w:rsidR="00E702D6" w:rsidRPr="00E702D6" w:rsidRDefault="00E702D6" w:rsidP="0001365E">
      <w:pPr>
        <w:pStyle w:val="Title"/>
        <w:numPr>
          <w:ilvl w:val="0"/>
          <w:numId w:val="49"/>
        </w:numPr>
        <w:jc w:val="left"/>
        <w:rPr>
          <w:b w:val="0"/>
          <w:bCs/>
          <w:sz w:val="24"/>
          <w:szCs w:val="24"/>
          <w:lang w:val="en-IN"/>
        </w:rPr>
      </w:pPr>
      <w:r w:rsidRPr="00E702D6">
        <w:rPr>
          <w:b w:val="0"/>
          <w:bCs/>
          <w:sz w:val="24"/>
          <w:szCs w:val="24"/>
          <w:lang w:val="en-IN"/>
        </w:rPr>
        <w:t>Run your container</w:t>
      </w:r>
    </w:p>
    <w:p w14:paraId="3296FA85" w14:textId="53AC39E5" w:rsidR="00E702D6" w:rsidRPr="0001365E" w:rsidRDefault="00E702D6" w:rsidP="0001365E">
      <w:pPr>
        <w:pStyle w:val="Title"/>
        <w:ind w:firstLine="360"/>
        <w:jc w:val="left"/>
        <w:rPr>
          <w:rFonts w:ascii="Courier New" w:hAnsi="Courier New" w:cs="Courier New"/>
          <w:sz w:val="22"/>
          <w:szCs w:val="22"/>
          <w:lang w:val="en-IN"/>
        </w:rPr>
      </w:pPr>
      <w:r w:rsidRPr="0001365E">
        <w:rPr>
          <w:rFonts w:ascii="Courier New" w:hAnsi="Courier New" w:cs="Courier New"/>
          <w:sz w:val="22"/>
          <w:szCs w:val="22"/>
          <w:lang w:val="en-IN"/>
        </w:rPr>
        <w:t>docker run -p 8080:5000 --name test</w:t>
      </w:r>
      <w:r w:rsidR="00471BCF">
        <w:rPr>
          <w:rFonts w:ascii="Courier New" w:hAnsi="Courier New" w:cs="Courier New"/>
          <w:sz w:val="22"/>
          <w:szCs w:val="22"/>
          <w:lang w:val="en-IN"/>
        </w:rPr>
        <w:t xml:space="preserve">_flask </w:t>
      </w:r>
      <w:r w:rsidR="00471BCF">
        <w:rPr>
          <w:rFonts w:ascii="Courier New" w:hAnsi="Courier New" w:cs="Courier New"/>
          <w:sz w:val="22"/>
          <w:szCs w:val="22"/>
          <w:lang w:val="en-IN"/>
        </w:rPr>
        <w:t>my_app:V1</w:t>
      </w:r>
    </w:p>
    <w:p w14:paraId="057D8819" w14:textId="77777777" w:rsidR="00E702D6" w:rsidRPr="00E702D6" w:rsidRDefault="00E702D6" w:rsidP="00E702D6">
      <w:pPr>
        <w:pStyle w:val="Title"/>
        <w:jc w:val="left"/>
        <w:rPr>
          <w:b w:val="0"/>
          <w:bCs/>
          <w:sz w:val="24"/>
          <w:szCs w:val="24"/>
          <w:lang w:val="en-IN"/>
        </w:rPr>
      </w:pPr>
    </w:p>
    <w:p w14:paraId="3BDAEC51" w14:textId="64A1A08D" w:rsidR="00E702D6" w:rsidRPr="00E702D6" w:rsidRDefault="00E702D6" w:rsidP="0001365E">
      <w:pPr>
        <w:pStyle w:val="Title"/>
        <w:numPr>
          <w:ilvl w:val="0"/>
          <w:numId w:val="49"/>
        </w:numPr>
        <w:jc w:val="left"/>
        <w:rPr>
          <w:b w:val="0"/>
          <w:bCs/>
          <w:sz w:val="24"/>
          <w:szCs w:val="24"/>
          <w:lang w:val="en-IN"/>
        </w:rPr>
      </w:pPr>
      <w:r w:rsidRPr="00E702D6">
        <w:rPr>
          <w:b w:val="0"/>
          <w:bCs/>
          <w:sz w:val="24"/>
          <w:szCs w:val="24"/>
          <w:lang w:val="en-IN"/>
        </w:rPr>
        <w:t xml:space="preserve">Now </w:t>
      </w:r>
      <w:r w:rsidRPr="0001365E">
        <w:rPr>
          <w:rFonts w:ascii="Segoe UI Emoji" w:hAnsi="Segoe UI Emoji" w:cs="Segoe UI Emoji"/>
          <w:b w:val="0"/>
          <w:bCs/>
          <w:sz w:val="24"/>
          <w:szCs w:val="24"/>
          <w:lang w:val="en-IN"/>
        </w:rPr>
        <w:t>✅</w:t>
      </w:r>
      <w:r w:rsidRPr="00E702D6">
        <w:rPr>
          <w:b w:val="0"/>
          <w:bCs/>
          <w:sz w:val="24"/>
          <w:szCs w:val="24"/>
          <w:lang w:val="en-IN"/>
        </w:rPr>
        <w:t xml:space="preserve"> Testing Your Flask App</w:t>
      </w:r>
      <w:r w:rsidR="00BF6721">
        <w:rPr>
          <w:b w:val="0"/>
          <w:bCs/>
          <w:sz w:val="24"/>
          <w:szCs w:val="24"/>
          <w:lang w:val="en-IN"/>
        </w:rPr>
        <w:t xml:space="preserve"> </w:t>
      </w:r>
    </w:p>
    <w:p w14:paraId="58A8B2F8" w14:textId="77777777" w:rsidR="00E702D6" w:rsidRPr="00E702D6" w:rsidRDefault="00E702D6" w:rsidP="00E702D6">
      <w:pPr>
        <w:pStyle w:val="Title"/>
        <w:jc w:val="left"/>
        <w:rPr>
          <w:b w:val="0"/>
          <w:bCs/>
          <w:sz w:val="24"/>
          <w:szCs w:val="24"/>
          <w:lang w:val="en-IN"/>
        </w:rPr>
      </w:pPr>
    </w:p>
    <w:p w14:paraId="5AE6C23D" w14:textId="77777777" w:rsidR="00E702D6" w:rsidRPr="00E702D6" w:rsidRDefault="00E702D6" w:rsidP="00E702D6">
      <w:pPr>
        <w:pStyle w:val="Title"/>
        <w:jc w:val="left"/>
        <w:rPr>
          <w:b w:val="0"/>
          <w:bCs/>
          <w:sz w:val="24"/>
          <w:szCs w:val="24"/>
          <w:lang w:val="en-IN"/>
        </w:rPr>
      </w:pPr>
      <w:r w:rsidRPr="00E702D6">
        <w:rPr>
          <w:rFonts w:ascii="Segoe UI Emoji" w:hAnsi="Segoe UI Emoji" w:cs="Segoe UI Emoji"/>
          <w:b w:val="0"/>
          <w:bCs/>
          <w:sz w:val="24"/>
          <w:szCs w:val="24"/>
          <w:lang w:val="en-IN"/>
        </w:rPr>
        <w:t>🌐</w:t>
      </w:r>
      <w:r w:rsidRPr="00E702D6">
        <w:rPr>
          <w:b w:val="0"/>
          <w:bCs/>
          <w:sz w:val="24"/>
          <w:szCs w:val="24"/>
          <w:lang w:val="en-IN"/>
        </w:rPr>
        <w:t xml:space="preserve"> Access Your Flask Application</w:t>
      </w:r>
    </w:p>
    <w:p w14:paraId="61B67872" w14:textId="77777777" w:rsidR="00E702D6" w:rsidRPr="00E702D6" w:rsidRDefault="00E702D6" w:rsidP="00E702D6">
      <w:pPr>
        <w:pStyle w:val="Title"/>
        <w:jc w:val="left"/>
        <w:rPr>
          <w:b w:val="0"/>
          <w:bCs/>
          <w:sz w:val="24"/>
          <w:szCs w:val="24"/>
          <w:lang w:val="en-IN"/>
        </w:rPr>
      </w:pPr>
    </w:p>
    <w:p w14:paraId="3037A8E6" w14:textId="77777777" w:rsidR="00E702D6" w:rsidRPr="00E702D6" w:rsidRDefault="00E702D6" w:rsidP="00E702D6">
      <w:pPr>
        <w:pStyle w:val="Title"/>
        <w:jc w:val="left"/>
        <w:rPr>
          <w:b w:val="0"/>
          <w:bCs/>
          <w:sz w:val="24"/>
          <w:szCs w:val="24"/>
          <w:lang w:val="en-IN"/>
        </w:rPr>
      </w:pPr>
      <w:r w:rsidRPr="00E702D6">
        <w:rPr>
          <w:b w:val="0"/>
          <w:bCs/>
          <w:sz w:val="24"/>
          <w:szCs w:val="24"/>
          <w:lang w:val="en-IN"/>
        </w:rPr>
        <w:t>Copy public IP of your Instance and paste on tab</w:t>
      </w:r>
    </w:p>
    <w:p w14:paraId="62574037" w14:textId="77777777" w:rsidR="00E702D6" w:rsidRPr="00E702D6" w:rsidRDefault="00E702D6" w:rsidP="00E702D6">
      <w:pPr>
        <w:pStyle w:val="Title"/>
        <w:jc w:val="left"/>
        <w:rPr>
          <w:b w:val="0"/>
          <w:bCs/>
          <w:sz w:val="24"/>
          <w:szCs w:val="24"/>
          <w:lang w:val="en-IN"/>
        </w:rPr>
      </w:pPr>
    </w:p>
    <w:p w14:paraId="4808F256" w14:textId="484774D1" w:rsidR="00E702D6" w:rsidRDefault="00E702D6" w:rsidP="00E702D6">
      <w:pPr>
        <w:pStyle w:val="Title"/>
        <w:jc w:val="left"/>
        <w:rPr>
          <w:b w:val="0"/>
          <w:bCs/>
          <w:sz w:val="24"/>
          <w:szCs w:val="24"/>
          <w:lang w:val="en-IN"/>
        </w:rPr>
      </w:pPr>
      <w:r w:rsidRPr="00E702D6">
        <w:rPr>
          <w:b w:val="0"/>
          <w:bCs/>
          <w:sz w:val="24"/>
          <w:szCs w:val="24"/>
          <w:lang w:val="en-IN"/>
        </w:rPr>
        <w:t>127.152.55.44:8080</w:t>
      </w:r>
    </w:p>
    <w:p w14:paraId="5C02EB91" w14:textId="77777777" w:rsidR="00136FEB" w:rsidRDefault="00136FEB" w:rsidP="00E702D6">
      <w:pPr>
        <w:pStyle w:val="Title"/>
        <w:jc w:val="left"/>
        <w:rPr>
          <w:b w:val="0"/>
          <w:bCs/>
          <w:sz w:val="24"/>
          <w:szCs w:val="24"/>
          <w:lang w:val="en-IN"/>
        </w:rPr>
      </w:pPr>
    </w:p>
    <w:p w14:paraId="52C56862" w14:textId="77777777" w:rsidR="00136FEB" w:rsidRDefault="00136FEB" w:rsidP="0076292E">
      <w:pPr>
        <w:pStyle w:val="Title"/>
        <w:jc w:val="left"/>
        <w:rPr>
          <w:b w:val="0"/>
          <w:bCs/>
          <w:sz w:val="24"/>
          <w:szCs w:val="24"/>
          <w:lang w:val="en-IN"/>
        </w:rPr>
      </w:pPr>
    </w:p>
    <w:p w14:paraId="5FBF10C1" w14:textId="2865CE21" w:rsidR="00136FEB" w:rsidRDefault="00BF6721" w:rsidP="0076292E">
      <w:pPr>
        <w:pStyle w:val="Title"/>
        <w:jc w:val="left"/>
        <w:rPr>
          <w:b w:val="0"/>
          <w:bCs/>
          <w:sz w:val="24"/>
          <w:szCs w:val="24"/>
          <w:lang w:val="en-IN"/>
        </w:rPr>
      </w:pPr>
      <w:r>
        <w:rPr>
          <w:b w:val="0"/>
          <w:bCs/>
          <w:sz w:val="24"/>
          <w:szCs w:val="24"/>
          <w:lang w:val="en-IN"/>
        </w:rPr>
        <w:t xml:space="preserve"> </w:t>
      </w:r>
    </w:p>
    <w:p w14:paraId="580807F8" w14:textId="77777777" w:rsidR="00136FEB" w:rsidRDefault="00136FEB" w:rsidP="0076292E">
      <w:pPr>
        <w:pStyle w:val="Title"/>
        <w:jc w:val="left"/>
        <w:rPr>
          <w:b w:val="0"/>
          <w:bCs/>
          <w:sz w:val="24"/>
          <w:szCs w:val="24"/>
          <w:lang w:val="en-IN"/>
        </w:rPr>
      </w:pPr>
    </w:p>
    <w:p w14:paraId="2C718211" w14:textId="77777777" w:rsidR="00136FEB" w:rsidRDefault="00136FEB" w:rsidP="0076292E">
      <w:pPr>
        <w:pStyle w:val="Title"/>
        <w:jc w:val="left"/>
        <w:rPr>
          <w:b w:val="0"/>
          <w:bCs/>
          <w:sz w:val="24"/>
          <w:szCs w:val="24"/>
          <w:lang w:val="en-IN"/>
        </w:rPr>
      </w:pPr>
    </w:p>
    <w:p w14:paraId="68868F43" w14:textId="77777777" w:rsidR="00136FEB" w:rsidRDefault="00136FEB" w:rsidP="0076292E">
      <w:pPr>
        <w:pStyle w:val="Title"/>
        <w:jc w:val="left"/>
        <w:rPr>
          <w:b w:val="0"/>
          <w:bCs/>
          <w:sz w:val="24"/>
          <w:szCs w:val="24"/>
          <w:lang w:val="en-IN"/>
        </w:rPr>
      </w:pPr>
    </w:p>
    <w:p w14:paraId="74E87530" w14:textId="77777777" w:rsidR="00136FEB" w:rsidRDefault="00136FEB" w:rsidP="0076292E">
      <w:pPr>
        <w:pStyle w:val="Title"/>
        <w:jc w:val="left"/>
        <w:rPr>
          <w:b w:val="0"/>
          <w:bCs/>
          <w:sz w:val="24"/>
          <w:szCs w:val="24"/>
          <w:lang w:val="en-IN"/>
        </w:rPr>
      </w:pPr>
    </w:p>
    <w:p w14:paraId="222DABC7" w14:textId="77777777" w:rsidR="00136FEB" w:rsidRPr="00DA7D94" w:rsidRDefault="00136FEB" w:rsidP="0076292E">
      <w:pPr>
        <w:pStyle w:val="Title"/>
        <w:jc w:val="left"/>
        <w:rPr>
          <w:b w:val="0"/>
          <w:bCs/>
          <w:sz w:val="24"/>
          <w:szCs w:val="24"/>
          <w:lang w:val="en-IN"/>
        </w:rPr>
      </w:pPr>
    </w:p>
    <w:p w14:paraId="26AADBE6" w14:textId="3AE3698E" w:rsidR="00C74BBC" w:rsidRPr="00087108" w:rsidRDefault="00B02CDB" w:rsidP="00766CCC">
      <w:pPr>
        <w:pStyle w:val="Heading3"/>
        <w:numPr>
          <w:ilvl w:val="0"/>
          <w:numId w:val="0"/>
        </w:numPr>
        <w:ind w:left="720" w:hanging="720"/>
        <w:rPr>
          <w:lang w:val="en-IN"/>
        </w:rPr>
      </w:pPr>
      <w:r w:rsidRPr="00B02CDB">
        <w:rPr>
          <w:lang w:val="en-IN"/>
        </w:rPr>
        <w:lastRenderedPageBreak/>
        <w:t xml:space="preserve">Building a Python </w:t>
      </w:r>
      <w:r w:rsidR="0027665C">
        <w:rPr>
          <w:lang w:val="en-IN"/>
        </w:rPr>
        <w:t>W</w:t>
      </w:r>
      <w:r w:rsidRPr="00B02CDB">
        <w:rPr>
          <w:lang w:val="en-IN"/>
        </w:rPr>
        <w:t xml:space="preserve">eb </w:t>
      </w:r>
      <w:r w:rsidR="0027665C">
        <w:rPr>
          <w:lang w:val="en-IN"/>
        </w:rPr>
        <w:t>A</w:t>
      </w:r>
      <w:r w:rsidRPr="00B02CDB">
        <w:rPr>
          <w:lang w:val="en-IN"/>
        </w:rPr>
        <w:t>pp</w:t>
      </w:r>
      <w:bookmarkEnd w:id="34"/>
    </w:p>
    <w:p w14:paraId="688461F0" w14:textId="77777777" w:rsidR="00C74BBC" w:rsidRPr="00087108" w:rsidRDefault="00C74BBC" w:rsidP="00C74BBC">
      <w:pPr>
        <w:pStyle w:val="Title"/>
        <w:jc w:val="left"/>
        <w:rPr>
          <w:b w:val="0"/>
          <w:bCs/>
          <w:sz w:val="22"/>
          <w:szCs w:val="22"/>
          <w:lang w:val="en-IN"/>
        </w:rPr>
      </w:pPr>
    </w:p>
    <w:p w14:paraId="689BAED6" w14:textId="73E336FB" w:rsidR="00C74BBC" w:rsidRDefault="00B02CDB" w:rsidP="00423E84">
      <w:pPr>
        <w:pStyle w:val="Title"/>
        <w:jc w:val="left"/>
        <w:rPr>
          <w:b w:val="0"/>
          <w:bCs/>
          <w:sz w:val="22"/>
          <w:szCs w:val="22"/>
          <w:lang w:val="en-IN"/>
        </w:rPr>
      </w:pPr>
      <w:r>
        <w:rPr>
          <w:noProof/>
        </w:rPr>
        <w:drawing>
          <wp:inline distT="0" distB="0" distL="0" distR="0" wp14:anchorId="6EC12F52" wp14:editId="3407CEA1">
            <wp:extent cx="6686550" cy="3702050"/>
            <wp:effectExtent l="0" t="0" r="19050" b="12700"/>
            <wp:docPr id="1226846465" name="Diagram 1">
              <a:extLst xmlns:a="http://schemas.openxmlformats.org/drawingml/2006/main">
                <a:ext uri="{FF2B5EF4-FFF2-40B4-BE49-F238E27FC236}">
                  <a16:creationId xmlns:a16="http://schemas.microsoft.com/office/drawing/2014/main" id="{0FA88FBB-74C6-4B68-8328-C61BD8BD639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436ADD3B" w14:textId="77777777" w:rsidR="0076292E" w:rsidRPr="00087108" w:rsidRDefault="0076292E" w:rsidP="00423E84">
      <w:pPr>
        <w:pStyle w:val="Title"/>
        <w:jc w:val="left"/>
        <w:rPr>
          <w:b w:val="0"/>
          <w:bCs/>
          <w:sz w:val="22"/>
          <w:szCs w:val="22"/>
          <w:lang w:val="en-IN"/>
        </w:rPr>
      </w:pPr>
    </w:p>
    <w:p w14:paraId="426A0227" w14:textId="46036D93" w:rsidR="00423E84" w:rsidRDefault="00423E84" w:rsidP="00C74BBC">
      <w:pPr>
        <w:pStyle w:val="Title"/>
        <w:jc w:val="left"/>
        <w:rPr>
          <w:b w:val="0"/>
          <w:bCs/>
          <w:sz w:val="22"/>
          <w:szCs w:val="22"/>
          <w:lang w:val="en-IN"/>
        </w:rPr>
      </w:pPr>
    </w:p>
    <w:p w14:paraId="7773ECA4" w14:textId="77777777" w:rsidR="00423E84" w:rsidRDefault="00423E84" w:rsidP="00C74BBC">
      <w:pPr>
        <w:pStyle w:val="Title"/>
        <w:jc w:val="left"/>
        <w:rPr>
          <w:b w:val="0"/>
          <w:bCs/>
          <w:sz w:val="22"/>
          <w:szCs w:val="22"/>
          <w:lang w:val="en-IN"/>
        </w:rPr>
      </w:pPr>
    </w:p>
    <w:p w14:paraId="7D28D151" w14:textId="77777777" w:rsidR="00423E84" w:rsidRPr="00087108" w:rsidRDefault="00423E84" w:rsidP="00C74BBC">
      <w:pPr>
        <w:pStyle w:val="Title"/>
        <w:jc w:val="left"/>
        <w:rPr>
          <w:b w:val="0"/>
          <w:bCs/>
          <w:sz w:val="22"/>
          <w:szCs w:val="22"/>
          <w:lang w:val="en-IN"/>
        </w:rPr>
      </w:pPr>
    </w:p>
    <w:p w14:paraId="59681580" w14:textId="77777777" w:rsidR="00494459" w:rsidRDefault="00494459" w:rsidP="00494459">
      <w:pPr>
        <w:pStyle w:val="Heading1"/>
        <w:rPr>
          <w:lang w:val="en-IN"/>
        </w:rPr>
      </w:pPr>
      <w:bookmarkStart w:id="36" w:name="_Toc172585456"/>
      <w:r>
        <w:rPr>
          <w:lang w:val="en-IN"/>
        </w:rPr>
        <w:lastRenderedPageBreak/>
        <w:t>Uninstall &amp; Remove DOCKER</w:t>
      </w:r>
      <w:bookmarkEnd w:id="36"/>
    </w:p>
    <w:p w14:paraId="4CF13103" w14:textId="77777777" w:rsidR="00494459" w:rsidRDefault="00494459" w:rsidP="00494459">
      <w:pPr>
        <w:rPr>
          <w:lang w:val="en-IN"/>
        </w:rPr>
      </w:pPr>
    </w:p>
    <w:p w14:paraId="5BF21AE7" w14:textId="77777777" w:rsidR="00494459" w:rsidRPr="005E3BEE" w:rsidRDefault="00494459" w:rsidP="00494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C0D0E"/>
          <w:sz w:val="24"/>
          <w:szCs w:val="24"/>
          <w:bdr w:val="none" w:sz="0" w:space="0" w:color="auto" w:frame="1"/>
          <w:lang w:val="en-IN" w:eastAsia="en-IN"/>
        </w:rPr>
      </w:pPr>
      <w:r w:rsidRPr="005E3BEE">
        <w:rPr>
          <w:color w:val="0C0D0E"/>
          <w:sz w:val="24"/>
          <w:szCs w:val="24"/>
          <w:bdr w:val="none" w:sz="0" w:space="0" w:color="auto" w:frame="1"/>
          <w:lang w:val="en-IN" w:eastAsia="en-IN"/>
        </w:rPr>
        <w:t>// check docker is installed or not</w:t>
      </w:r>
    </w:p>
    <w:p w14:paraId="71FF0674" w14:textId="77777777" w:rsidR="00494459" w:rsidRDefault="00494459" w:rsidP="00494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b/>
          <w:bCs/>
          <w:color w:val="0C0D0E"/>
          <w:sz w:val="24"/>
          <w:szCs w:val="24"/>
          <w:bdr w:val="none" w:sz="0" w:space="0" w:color="auto" w:frame="1"/>
          <w:lang w:val="en-IN" w:eastAsia="en-IN"/>
        </w:rPr>
      </w:pPr>
    </w:p>
    <w:p w14:paraId="5FA7779D" w14:textId="77777777" w:rsidR="00494459" w:rsidRPr="005E3BEE" w:rsidRDefault="00494459" w:rsidP="00494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hAnsi="Courier New" w:cs="Courier New"/>
          <w:b/>
          <w:bCs/>
          <w:color w:val="0C0D0E"/>
          <w:sz w:val="24"/>
          <w:szCs w:val="24"/>
          <w:bdr w:val="none" w:sz="0" w:space="0" w:color="auto" w:frame="1"/>
          <w:lang w:val="en-IN" w:eastAsia="en-IN"/>
        </w:rPr>
      </w:pPr>
      <w:r>
        <w:rPr>
          <w:rFonts w:ascii="Courier New" w:hAnsi="Courier New" w:cs="Courier New"/>
          <w:b/>
          <w:bCs/>
          <w:color w:val="0C0D0E"/>
          <w:sz w:val="24"/>
          <w:szCs w:val="24"/>
          <w:bdr w:val="none" w:sz="0" w:space="0" w:color="auto" w:frame="1"/>
          <w:lang w:val="en-IN" w:eastAsia="en-IN"/>
        </w:rPr>
        <w:tab/>
      </w:r>
      <w:proofErr w:type="spellStart"/>
      <w:r w:rsidRPr="005E3BEE">
        <w:rPr>
          <w:rFonts w:ascii="Courier New" w:hAnsi="Courier New" w:cs="Courier New"/>
          <w:b/>
          <w:bCs/>
          <w:color w:val="0C0D0E"/>
          <w:sz w:val="24"/>
          <w:szCs w:val="24"/>
          <w:bdr w:val="none" w:sz="0" w:space="0" w:color="auto" w:frame="1"/>
          <w:lang w:val="en-IN" w:eastAsia="en-IN"/>
        </w:rPr>
        <w:t>dpkg</w:t>
      </w:r>
      <w:proofErr w:type="spellEnd"/>
      <w:r w:rsidRPr="005E3BEE">
        <w:rPr>
          <w:rFonts w:ascii="Courier New" w:hAnsi="Courier New" w:cs="Courier New"/>
          <w:b/>
          <w:bCs/>
          <w:color w:val="0C0D0E"/>
          <w:sz w:val="24"/>
          <w:szCs w:val="24"/>
          <w:bdr w:val="none" w:sz="0" w:space="0" w:color="auto" w:frame="1"/>
          <w:lang w:val="en-IN" w:eastAsia="en-IN"/>
        </w:rPr>
        <w:t xml:space="preserve"> -l | grep -</w:t>
      </w:r>
      <w:proofErr w:type="spellStart"/>
      <w:r w:rsidRPr="005E3BEE">
        <w:rPr>
          <w:rFonts w:ascii="Courier New" w:hAnsi="Courier New" w:cs="Courier New"/>
          <w:b/>
          <w:bCs/>
          <w:color w:val="0C0D0E"/>
          <w:sz w:val="24"/>
          <w:szCs w:val="24"/>
          <w:bdr w:val="none" w:sz="0" w:space="0" w:color="auto" w:frame="1"/>
          <w:lang w:val="en-IN" w:eastAsia="en-IN"/>
        </w:rPr>
        <w:t>i</w:t>
      </w:r>
      <w:proofErr w:type="spellEnd"/>
      <w:r w:rsidRPr="005E3BEE">
        <w:rPr>
          <w:rFonts w:ascii="Courier New" w:hAnsi="Courier New" w:cs="Courier New"/>
          <w:b/>
          <w:bCs/>
          <w:color w:val="0C0D0E"/>
          <w:sz w:val="24"/>
          <w:szCs w:val="24"/>
          <w:bdr w:val="none" w:sz="0" w:space="0" w:color="auto" w:frame="1"/>
          <w:lang w:val="en-IN" w:eastAsia="en-IN"/>
        </w:rPr>
        <w:t xml:space="preserve"> docker</w:t>
      </w:r>
    </w:p>
    <w:p w14:paraId="36A4BC65" w14:textId="77777777" w:rsidR="00494459" w:rsidRPr="005E3BEE" w:rsidRDefault="00494459" w:rsidP="00494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C0D0E"/>
          <w:sz w:val="24"/>
          <w:szCs w:val="24"/>
          <w:bdr w:val="none" w:sz="0" w:space="0" w:color="auto" w:frame="1"/>
          <w:lang w:val="en-IN" w:eastAsia="en-IN"/>
        </w:rPr>
      </w:pPr>
    </w:p>
    <w:p w14:paraId="68DC39EB" w14:textId="77777777" w:rsidR="00494459" w:rsidRPr="005E3BEE" w:rsidRDefault="00494459" w:rsidP="00494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C0D0E"/>
          <w:sz w:val="24"/>
          <w:szCs w:val="24"/>
          <w:bdr w:val="none" w:sz="0" w:space="0" w:color="auto" w:frame="1"/>
          <w:lang w:val="en-IN" w:eastAsia="en-IN"/>
        </w:rPr>
      </w:pPr>
      <w:r w:rsidRPr="005E3BEE">
        <w:rPr>
          <w:color w:val="0C0D0E"/>
          <w:sz w:val="24"/>
          <w:szCs w:val="24"/>
          <w:bdr w:val="none" w:sz="0" w:space="0" w:color="auto" w:frame="1"/>
          <w:lang w:val="en-IN" w:eastAsia="en-IN"/>
        </w:rPr>
        <w:t>// remove volume , network , container and image files</w:t>
      </w:r>
    </w:p>
    <w:p w14:paraId="63A6D44B" w14:textId="77777777" w:rsidR="00494459" w:rsidRPr="005E3BEE" w:rsidRDefault="00494459" w:rsidP="00494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urier New" w:hAnsi="Courier New" w:cs="Courier New"/>
          <w:b/>
          <w:bCs/>
          <w:color w:val="0C0D0E"/>
          <w:sz w:val="24"/>
          <w:szCs w:val="24"/>
          <w:bdr w:val="none" w:sz="0" w:space="0" w:color="auto" w:frame="1"/>
          <w:lang w:val="en-IN" w:eastAsia="en-IN"/>
        </w:rPr>
      </w:pPr>
      <w:proofErr w:type="spellStart"/>
      <w:r w:rsidRPr="005E3BEE">
        <w:rPr>
          <w:rFonts w:ascii="Courier New" w:hAnsi="Courier New" w:cs="Courier New"/>
          <w:b/>
          <w:bCs/>
          <w:color w:val="0C0D0E"/>
          <w:sz w:val="24"/>
          <w:szCs w:val="24"/>
          <w:bdr w:val="none" w:sz="0" w:space="0" w:color="auto" w:frame="1"/>
          <w:lang w:val="en-IN" w:eastAsia="en-IN"/>
        </w:rPr>
        <w:t>sudo</w:t>
      </w:r>
      <w:proofErr w:type="spellEnd"/>
      <w:r w:rsidRPr="005E3BEE">
        <w:rPr>
          <w:rFonts w:ascii="Courier New" w:hAnsi="Courier New" w:cs="Courier New"/>
          <w:b/>
          <w:bCs/>
          <w:color w:val="0C0D0E"/>
          <w:sz w:val="24"/>
          <w:szCs w:val="24"/>
          <w:bdr w:val="none" w:sz="0" w:space="0" w:color="auto" w:frame="1"/>
          <w:lang w:val="en-IN" w:eastAsia="en-IN"/>
        </w:rPr>
        <w:t xml:space="preserve"> docker volume prune -f</w:t>
      </w:r>
    </w:p>
    <w:p w14:paraId="122B3EFB" w14:textId="77777777" w:rsidR="00494459" w:rsidRPr="005E3BEE" w:rsidRDefault="00494459" w:rsidP="00494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urier New" w:hAnsi="Courier New" w:cs="Courier New"/>
          <w:b/>
          <w:bCs/>
          <w:color w:val="0C0D0E"/>
          <w:sz w:val="24"/>
          <w:szCs w:val="24"/>
          <w:bdr w:val="none" w:sz="0" w:space="0" w:color="auto" w:frame="1"/>
          <w:lang w:val="en-IN" w:eastAsia="en-IN"/>
        </w:rPr>
      </w:pPr>
      <w:proofErr w:type="spellStart"/>
      <w:r w:rsidRPr="005E3BEE">
        <w:rPr>
          <w:rFonts w:ascii="Courier New" w:hAnsi="Courier New" w:cs="Courier New"/>
          <w:b/>
          <w:bCs/>
          <w:color w:val="0C0D0E"/>
          <w:sz w:val="24"/>
          <w:szCs w:val="24"/>
          <w:bdr w:val="none" w:sz="0" w:space="0" w:color="auto" w:frame="1"/>
          <w:lang w:val="en-IN" w:eastAsia="en-IN"/>
        </w:rPr>
        <w:t>sudo</w:t>
      </w:r>
      <w:proofErr w:type="spellEnd"/>
      <w:r w:rsidRPr="005E3BEE">
        <w:rPr>
          <w:rFonts w:ascii="Courier New" w:hAnsi="Courier New" w:cs="Courier New"/>
          <w:b/>
          <w:bCs/>
          <w:color w:val="0C0D0E"/>
          <w:sz w:val="24"/>
          <w:szCs w:val="24"/>
          <w:bdr w:val="none" w:sz="0" w:space="0" w:color="auto" w:frame="1"/>
          <w:lang w:val="en-IN" w:eastAsia="en-IN"/>
        </w:rPr>
        <w:t xml:space="preserve"> docker network prune -f</w:t>
      </w:r>
    </w:p>
    <w:p w14:paraId="201BCEB8" w14:textId="77777777" w:rsidR="00494459" w:rsidRPr="005E3BEE" w:rsidRDefault="00494459" w:rsidP="00494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urier New" w:hAnsi="Courier New" w:cs="Courier New"/>
          <w:b/>
          <w:bCs/>
          <w:color w:val="0C0D0E"/>
          <w:sz w:val="24"/>
          <w:szCs w:val="24"/>
          <w:bdr w:val="none" w:sz="0" w:space="0" w:color="auto" w:frame="1"/>
          <w:lang w:val="en-IN" w:eastAsia="en-IN"/>
        </w:rPr>
      </w:pPr>
      <w:proofErr w:type="spellStart"/>
      <w:r w:rsidRPr="005E3BEE">
        <w:rPr>
          <w:rFonts w:ascii="Courier New" w:hAnsi="Courier New" w:cs="Courier New"/>
          <w:b/>
          <w:bCs/>
          <w:color w:val="0C0D0E"/>
          <w:sz w:val="24"/>
          <w:szCs w:val="24"/>
          <w:bdr w:val="none" w:sz="0" w:space="0" w:color="auto" w:frame="1"/>
          <w:lang w:val="en-IN" w:eastAsia="en-IN"/>
        </w:rPr>
        <w:t>sudo</w:t>
      </w:r>
      <w:proofErr w:type="spellEnd"/>
      <w:r w:rsidRPr="005E3BEE">
        <w:rPr>
          <w:rFonts w:ascii="Courier New" w:hAnsi="Courier New" w:cs="Courier New"/>
          <w:b/>
          <w:bCs/>
          <w:color w:val="0C0D0E"/>
          <w:sz w:val="24"/>
          <w:szCs w:val="24"/>
          <w:bdr w:val="none" w:sz="0" w:space="0" w:color="auto" w:frame="1"/>
          <w:lang w:val="en-IN" w:eastAsia="en-IN"/>
        </w:rPr>
        <w:t xml:space="preserve"> docker container prune -f</w:t>
      </w:r>
    </w:p>
    <w:p w14:paraId="65D630C6" w14:textId="77777777" w:rsidR="00494459" w:rsidRPr="005E3BEE" w:rsidRDefault="00494459" w:rsidP="00494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urier New" w:hAnsi="Courier New" w:cs="Courier New"/>
          <w:b/>
          <w:bCs/>
          <w:color w:val="0C0D0E"/>
          <w:sz w:val="24"/>
          <w:szCs w:val="24"/>
          <w:bdr w:val="none" w:sz="0" w:space="0" w:color="auto" w:frame="1"/>
          <w:lang w:val="en-IN" w:eastAsia="en-IN"/>
        </w:rPr>
      </w:pPr>
      <w:proofErr w:type="spellStart"/>
      <w:r w:rsidRPr="005E3BEE">
        <w:rPr>
          <w:rFonts w:ascii="Courier New" w:hAnsi="Courier New" w:cs="Courier New"/>
          <w:b/>
          <w:bCs/>
          <w:color w:val="0C0D0E"/>
          <w:sz w:val="24"/>
          <w:szCs w:val="24"/>
          <w:bdr w:val="none" w:sz="0" w:space="0" w:color="auto" w:frame="1"/>
          <w:lang w:val="en-IN" w:eastAsia="en-IN"/>
        </w:rPr>
        <w:t>sudo</w:t>
      </w:r>
      <w:proofErr w:type="spellEnd"/>
      <w:r w:rsidRPr="005E3BEE">
        <w:rPr>
          <w:rFonts w:ascii="Courier New" w:hAnsi="Courier New" w:cs="Courier New"/>
          <w:b/>
          <w:bCs/>
          <w:color w:val="0C0D0E"/>
          <w:sz w:val="24"/>
          <w:szCs w:val="24"/>
          <w:bdr w:val="none" w:sz="0" w:space="0" w:color="auto" w:frame="1"/>
          <w:lang w:val="en-IN" w:eastAsia="en-IN"/>
        </w:rPr>
        <w:t xml:space="preserve"> docker image prune -a</w:t>
      </w:r>
    </w:p>
    <w:p w14:paraId="651A0427" w14:textId="77777777" w:rsidR="00494459" w:rsidRPr="005E3BEE" w:rsidRDefault="00494459" w:rsidP="00494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C0D0E"/>
          <w:sz w:val="24"/>
          <w:szCs w:val="24"/>
          <w:bdr w:val="none" w:sz="0" w:space="0" w:color="auto" w:frame="1"/>
          <w:lang w:val="en-IN" w:eastAsia="en-IN"/>
        </w:rPr>
      </w:pPr>
    </w:p>
    <w:p w14:paraId="321E3F69" w14:textId="77777777" w:rsidR="00494459" w:rsidRPr="005E3BEE" w:rsidRDefault="00494459" w:rsidP="00494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C0D0E"/>
          <w:sz w:val="24"/>
          <w:szCs w:val="24"/>
          <w:bdr w:val="none" w:sz="0" w:space="0" w:color="auto" w:frame="1"/>
          <w:lang w:val="en-IN" w:eastAsia="en-IN"/>
        </w:rPr>
      </w:pPr>
      <w:r w:rsidRPr="005E3BEE">
        <w:rPr>
          <w:color w:val="0C0D0E"/>
          <w:sz w:val="24"/>
          <w:szCs w:val="24"/>
          <w:bdr w:val="none" w:sz="0" w:space="0" w:color="auto" w:frame="1"/>
          <w:lang w:val="en-IN" w:eastAsia="en-IN"/>
        </w:rPr>
        <w:t>// remove docker</w:t>
      </w:r>
    </w:p>
    <w:p w14:paraId="4D73608E" w14:textId="77777777" w:rsidR="00494459" w:rsidRPr="005E3BEE" w:rsidRDefault="00494459" w:rsidP="00494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urier New" w:hAnsi="Courier New" w:cs="Courier New"/>
          <w:b/>
          <w:bCs/>
          <w:color w:val="0C0D0E"/>
          <w:sz w:val="24"/>
          <w:szCs w:val="24"/>
          <w:bdr w:val="none" w:sz="0" w:space="0" w:color="auto" w:frame="1"/>
          <w:lang w:val="en-IN" w:eastAsia="en-IN"/>
        </w:rPr>
      </w:pPr>
      <w:proofErr w:type="spellStart"/>
      <w:r w:rsidRPr="005E3BEE">
        <w:rPr>
          <w:rFonts w:ascii="Courier New" w:hAnsi="Courier New" w:cs="Courier New"/>
          <w:b/>
          <w:bCs/>
          <w:color w:val="0C0D0E"/>
          <w:sz w:val="24"/>
          <w:szCs w:val="24"/>
          <w:bdr w:val="none" w:sz="0" w:space="0" w:color="auto" w:frame="1"/>
          <w:lang w:val="en-IN" w:eastAsia="en-IN"/>
        </w:rPr>
        <w:t>sudo</w:t>
      </w:r>
      <w:proofErr w:type="spellEnd"/>
      <w:r w:rsidRPr="005E3BEE">
        <w:rPr>
          <w:rFonts w:ascii="Courier New" w:hAnsi="Courier New" w:cs="Courier New"/>
          <w:b/>
          <w:bCs/>
          <w:color w:val="0C0D0E"/>
          <w:sz w:val="24"/>
          <w:szCs w:val="24"/>
          <w:bdr w:val="none" w:sz="0" w:space="0" w:color="auto" w:frame="1"/>
          <w:lang w:val="en-IN" w:eastAsia="en-IN"/>
        </w:rPr>
        <w:t xml:space="preserve"> apt purge docker</w:t>
      </w:r>
    </w:p>
    <w:p w14:paraId="5E4C1761" w14:textId="77777777" w:rsidR="00494459" w:rsidRPr="005E3BEE" w:rsidRDefault="00494459" w:rsidP="00494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urier New" w:hAnsi="Courier New" w:cs="Courier New"/>
          <w:b/>
          <w:bCs/>
          <w:color w:val="0C0D0E"/>
          <w:sz w:val="24"/>
          <w:szCs w:val="24"/>
          <w:bdr w:val="none" w:sz="0" w:space="0" w:color="auto" w:frame="1"/>
          <w:lang w:val="en-IN" w:eastAsia="en-IN"/>
        </w:rPr>
      </w:pPr>
      <w:r>
        <w:rPr>
          <w:rFonts w:ascii="Courier New" w:hAnsi="Courier New" w:cs="Courier New"/>
          <w:b/>
          <w:bCs/>
          <w:color w:val="0C0D0E"/>
          <w:sz w:val="24"/>
          <w:szCs w:val="24"/>
          <w:bdr w:val="none" w:sz="0" w:space="0" w:color="auto" w:frame="1"/>
          <w:lang w:val="en-IN" w:eastAsia="en-IN"/>
        </w:rPr>
        <w:t>OR</w:t>
      </w:r>
    </w:p>
    <w:p w14:paraId="2829BE61" w14:textId="77777777" w:rsidR="00494459" w:rsidRPr="005E3BEE" w:rsidRDefault="00494459" w:rsidP="00494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urier New" w:hAnsi="Courier New" w:cs="Courier New"/>
          <w:b/>
          <w:bCs/>
          <w:color w:val="0C0D0E"/>
          <w:sz w:val="24"/>
          <w:szCs w:val="24"/>
          <w:bdr w:val="none" w:sz="0" w:space="0" w:color="auto" w:frame="1"/>
          <w:lang w:val="en-IN" w:eastAsia="en-IN"/>
        </w:rPr>
      </w:pPr>
      <w:proofErr w:type="spellStart"/>
      <w:r w:rsidRPr="005E3BEE">
        <w:rPr>
          <w:rFonts w:ascii="Courier New" w:hAnsi="Courier New" w:cs="Courier New"/>
          <w:b/>
          <w:bCs/>
          <w:color w:val="0C0D0E"/>
          <w:sz w:val="24"/>
          <w:szCs w:val="24"/>
          <w:bdr w:val="none" w:sz="0" w:space="0" w:color="auto" w:frame="1"/>
          <w:lang w:val="en-IN" w:eastAsia="en-IN"/>
        </w:rPr>
        <w:t>sudo</w:t>
      </w:r>
      <w:proofErr w:type="spellEnd"/>
      <w:r w:rsidRPr="005E3BEE">
        <w:rPr>
          <w:rFonts w:ascii="Courier New" w:hAnsi="Courier New" w:cs="Courier New"/>
          <w:b/>
          <w:bCs/>
          <w:color w:val="0C0D0E"/>
          <w:sz w:val="24"/>
          <w:szCs w:val="24"/>
          <w:bdr w:val="none" w:sz="0" w:space="0" w:color="auto" w:frame="1"/>
          <w:lang w:val="en-IN" w:eastAsia="en-IN"/>
        </w:rPr>
        <w:t xml:space="preserve"> apt remove docker</w:t>
      </w:r>
    </w:p>
    <w:p w14:paraId="6479566B" w14:textId="77777777" w:rsidR="00494459" w:rsidRPr="005E3BEE" w:rsidRDefault="00494459" w:rsidP="00494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C0D0E"/>
          <w:sz w:val="24"/>
          <w:szCs w:val="24"/>
          <w:bdr w:val="none" w:sz="0" w:space="0" w:color="auto" w:frame="1"/>
          <w:lang w:val="en-IN" w:eastAsia="en-IN"/>
        </w:rPr>
      </w:pPr>
    </w:p>
    <w:p w14:paraId="1DF53624" w14:textId="77777777" w:rsidR="00494459" w:rsidRPr="005E3BEE" w:rsidRDefault="00494459" w:rsidP="00494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C0D0E"/>
          <w:sz w:val="24"/>
          <w:szCs w:val="24"/>
          <w:bdr w:val="none" w:sz="0" w:space="0" w:color="auto" w:frame="1"/>
          <w:lang w:val="en-IN" w:eastAsia="en-IN"/>
        </w:rPr>
      </w:pPr>
      <w:r w:rsidRPr="005E3BEE">
        <w:rPr>
          <w:color w:val="0C0D0E"/>
          <w:sz w:val="24"/>
          <w:szCs w:val="24"/>
          <w:bdr w:val="none" w:sz="0" w:space="0" w:color="auto" w:frame="1"/>
          <w:lang w:val="en-IN" w:eastAsia="en-IN"/>
        </w:rPr>
        <w:t>// remove dependency packages related to docker</w:t>
      </w:r>
    </w:p>
    <w:p w14:paraId="632AD2CD" w14:textId="77777777" w:rsidR="00494459" w:rsidRPr="005E3BEE" w:rsidRDefault="00494459" w:rsidP="00494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urier New" w:hAnsi="Courier New" w:cs="Courier New"/>
          <w:b/>
          <w:bCs/>
          <w:color w:val="0C0D0E"/>
          <w:sz w:val="24"/>
          <w:szCs w:val="24"/>
          <w:bdr w:val="none" w:sz="0" w:space="0" w:color="auto" w:frame="1"/>
          <w:lang w:val="en-IN" w:eastAsia="en-IN"/>
        </w:rPr>
      </w:pPr>
      <w:proofErr w:type="spellStart"/>
      <w:r w:rsidRPr="005E3BEE">
        <w:rPr>
          <w:rFonts w:ascii="Courier New" w:hAnsi="Courier New" w:cs="Courier New"/>
          <w:b/>
          <w:bCs/>
          <w:color w:val="0C0D0E"/>
          <w:sz w:val="24"/>
          <w:szCs w:val="24"/>
          <w:bdr w:val="none" w:sz="0" w:space="0" w:color="auto" w:frame="1"/>
          <w:lang w:val="en-IN" w:eastAsia="en-IN"/>
        </w:rPr>
        <w:t>sudo</w:t>
      </w:r>
      <w:proofErr w:type="spellEnd"/>
      <w:r w:rsidRPr="005E3BEE">
        <w:rPr>
          <w:rFonts w:ascii="Courier New" w:hAnsi="Courier New" w:cs="Courier New"/>
          <w:b/>
          <w:bCs/>
          <w:color w:val="0C0D0E"/>
          <w:sz w:val="24"/>
          <w:szCs w:val="24"/>
          <w:bdr w:val="none" w:sz="0" w:space="0" w:color="auto" w:frame="1"/>
          <w:lang w:val="en-IN" w:eastAsia="en-IN"/>
        </w:rPr>
        <w:t xml:space="preserve"> apt </w:t>
      </w:r>
      <w:proofErr w:type="spellStart"/>
      <w:r w:rsidRPr="005E3BEE">
        <w:rPr>
          <w:rFonts w:ascii="Courier New" w:hAnsi="Courier New" w:cs="Courier New"/>
          <w:b/>
          <w:bCs/>
          <w:color w:val="0C0D0E"/>
          <w:sz w:val="24"/>
          <w:szCs w:val="24"/>
          <w:bdr w:val="none" w:sz="0" w:space="0" w:color="auto" w:frame="1"/>
          <w:lang w:val="en-IN" w:eastAsia="en-IN"/>
        </w:rPr>
        <w:t>autoremove</w:t>
      </w:r>
      <w:proofErr w:type="spellEnd"/>
    </w:p>
    <w:p w14:paraId="7CE5E680" w14:textId="77777777" w:rsidR="00494459" w:rsidRPr="005E3BEE" w:rsidRDefault="00494459" w:rsidP="00494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urier New" w:hAnsi="Courier New" w:cs="Courier New"/>
          <w:b/>
          <w:bCs/>
          <w:color w:val="0C0D0E"/>
          <w:sz w:val="24"/>
          <w:szCs w:val="24"/>
          <w:bdr w:val="none" w:sz="0" w:space="0" w:color="auto" w:frame="1"/>
          <w:lang w:val="en-IN" w:eastAsia="en-IN"/>
        </w:rPr>
      </w:pPr>
      <w:proofErr w:type="spellStart"/>
      <w:r w:rsidRPr="005E3BEE">
        <w:rPr>
          <w:rFonts w:ascii="Courier New" w:hAnsi="Courier New" w:cs="Courier New"/>
          <w:b/>
          <w:bCs/>
          <w:color w:val="0C0D0E"/>
          <w:sz w:val="24"/>
          <w:szCs w:val="24"/>
          <w:bdr w:val="none" w:sz="0" w:space="0" w:color="auto" w:frame="1"/>
          <w:lang w:val="en-IN" w:eastAsia="en-IN"/>
        </w:rPr>
        <w:t>sudo</w:t>
      </w:r>
      <w:proofErr w:type="spellEnd"/>
      <w:r w:rsidRPr="005E3BEE">
        <w:rPr>
          <w:rFonts w:ascii="Courier New" w:hAnsi="Courier New" w:cs="Courier New"/>
          <w:b/>
          <w:bCs/>
          <w:color w:val="0C0D0E"/>
          <w:sz w:val="24"/>
          <w:szCs w:val="24"/>
          <w:bdr w:val="none" w:sz="0" w:space="0" w:color="auto" w:frame="1"/>
          <w:lang w:val="en-IN" w:eastAsia="en-IN"/>
        </w:rPr>
        <w:t xml:space="preserve"> apt </w:t>
      </w:r>
      <w:proofErr w:type="spellStart"/>
      <w:r w:rsidRPr="005E3BEE">
        <w:rPr>
          <w:rFonts w:ascii="Courier New" w:hAnsi="Courier New" w:cs="Courier New"/>
          <w:b/>
          <w:bCs/>
          <w:color w:val="0C0D0E"/>
          <w:sz w:val="24"/>
          <w:szCs w:val="24"/>
          <w:bdr w:val="none" w:sz="0" w:space="0" w:color="auto" w:frame="1"/>
          <w:lang w:val="en-IN" w:eastAsia="en-IN"/>
        </w:rPr>
        <w:t>autoclean</w:t>
      </w:r>
      <w:proofErr w:type="spellEnd"/>
    </w:p>
    <w:p w14:paraId="1AC8A926" w14:textId="77777777" w:rsidR="00494459" w:rsidRPr="00D903E8" w:rsidRDefault="00494459" w:rsidP="00494459">
      <w:pPr>
        <w:rPr>
          <w:sz w:val="28"/>
          <w:szCs w:val="24"/>
          <w:lang w:val="en-IN"/>
        </w:rPr>
      </w:pPr>
    </w:p>
    <w:p w14:paraId="1F0DD8F8" w14:textId="77777777" w:rsidR="00494459" w:rsidRDefault="00494459" w:rsidP="00494459">
      <w:pPr>
        <w:rPr>
          <w:lang w:val="en-IN"/>
        </w:rPr>
      </w:pPr>
    </w:p>
    <w:p w14:paraId="7149647A" w14:textId="77777777" w:rsidR="00494459" w:rsidRDefault="00494459" w:rsidP="00494459">
      <w:pPr>
        <w:rPr>
          <w:lang w:val="en-IN"/>
        </w:rPr>
      </w:pPr>
      <w:r w:rsidRPr="00D903E8">
        <w:rPr>
          <w:noProof/>
          <w:lang w:val="en-IN"/>
        </w:rPr>
        <w:drawing>
          <wp:inline distT="0" distB="0" distL="0" distR="0" wp14:anchorId="73270CA0" wp14:editId="3C1C3BF4">
            <wp:extent cx="6858000" cy="3437890"/>
            <wp:effectExtent l="0" t="0" r="0" b="0"/>
            <wp:docPr id="200968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89315" name=""/>
                    <pic:cNvPicPr/>
                  </pic:nvPicPr>
                  <pic:blipFill>
                    <a:blip r:embed="rId52"/>
                    <a:stretch>
                      <a:fillRect/>
                    </a:stretch>
                  </pic:blipFill>
                  <pic:spPr>
                    <a:xfrm>
                      <a:off x="0" y="0"/>
                      <a:ext cx="6858000" cy="3437890"/>
                    </a:xfrm>
                    <a:prstGeom prst="rect">
                      <a:avLst/>
                    </a:prstGeom>
                  </pic:spPr>
                </pic:pic>
              </a:graphicData>
            </a:graphic>
          </wp:inline>
        </w:drawing>
      </w:r>
    </w:p>
    <w:p w14:paraId="27A099FA" w14:textId="77777777" w:rsidR="00494459" w:rsidRDefault="00494459" w:rsidP="00494459">
      <w:pPr>
        <w:rPr>
          <w:lang w:val="en-IN"/>
        </w:rPr>
      </w:pPr>
    </w:p>
    <w:p w14:paraId="1F1DB7C1" w14:textId="77777777" w:rsidR="00494459" w:rsidRDefault="00494459" w:rsidP="00494459">
      <w:pPr>
        <w:rPr>
          <w:lang w:val="en-IN"/>
        </w:rPr>
      </w:pPr>
    </w:p>
    <w:p w14:paraId="521F399C" w14:textId="77777777" w:rsidR="00494459" w:rsidRDefault="00494459" w:rsidP="00494459">
      <w:pPr>
        <w:rPr>
          <w:lang w:val="en-IN"/>
        </w:rPr>
      </w:pPr>
      <w:r>
        <w:rPr>
          <w:lang w:val="en-IN"/>
        </w:rPr>
        <w:t xml:space="preserve">To remove </w:t>
      </w:r>
      <w:r w:rsidRPr="001A2A99">
        <w:rPr>
          <w:b/>
          <w:bCs/>
          <w:lang w:val="en-IN"/>
        </w:rPr>
        <w:t>docker-desktop</w:t>
      </w:r>
      <w:r>
        <w:rPr>
          <w:lang w:val="en-IN"/>
        </w:rPr>
        <w:t xml:space="preserve"> from </w:t>
      </w:r>
      <w:r w:rsidRPr="001A2A99">
        <w:rPr>
          <w:b/>
          <w:bCs/>
          <w:lang w:val="en-IN"/>
        </w:rPr>
        <w:t>Windows</w:t>
      </w:r>
      <w:r>
        <w:rPr>
          <w:b/>
          <w:bCs/>
          <w:lang w:val="en-IN"/>
        </w:rPr>
        <w:t xml:space="preserve"> OS</w:t>
      </w:r>
      <w:r>
        <w:rPr>
          <w:lang w:val="en-IN"/>
        </w:rPr>
        <w:t xml:space="preserve"> Subsystem for Linux (WSL), Run command prompt as administrator.</w:t>
      </w:r>
    </w:p>
    <w:p w14:paraId="12F1EEFD" w14:textId="77777777" w:rsidR="00494459" w:rsidRDefault="00494459" w:rsidP="00494459">
      <w:pPr>
        <w:rPr>
          <w:lang w:val="en-IN"/>
        </w:rPr>
      </w:pPr>
    </w:p>
    <w:p w14:paraId="666A272A" w14:textId="77777777" w:rsidR="00494459" w:rsidRPr="00777061" w:rsidRDefault="00494459" w:rsidP="00494459">
      <w:pPr>
        <w:pStyle w:val="ListParagraph"/>
        <w:numPr>
          <w:ilvl w:val="0"/>
          <w:numId w:val="34"/>
        </w:numPr>
        <w:rPr>
          <w:lang w:val="en-IN"/>
        </w:rPr>
      </w:pPr>
      <w:r w:rsidRPr="00777061">
        <w:rPr>
          <w:lang w:val="en-IN"/>
        </w:rPr>
        <w:t>Run command to see which app are running under WSL:</w:t>
      </w:r>
    </w:p>
    <w:p w14:paraId="116D6C7F" w14:textId="77777777" w:rsidR="00494459" w:rsidRDefault="00494459" w:rsidP="00494459">
      <w:pPr>
        <w:rPr>
          <w:lang w:val="en-IN"/>
        </w:rPr>
      </w:pPr>
    </w:p>
    <w:p w14:paraId="2DE80FBE" w14:textId="77777777" w:rsidR="00494459" w:rsidRPr="001A2A99" w:rsidRDefault="00494459" w:rsidP="00494459">
      <w:pPr>
        <w:rPr>
          <w:rFonts w:ascii="Courier New" w:hAnsi="Courier New" w:cs="Courier New"/>
          <w:b/>
          <w:bCs/>
          <w:lang w:val="en-IN"/>
        </w:rPr>
      </w:pPr>
      <w:proofErr w:type="spellStart"/>
      <w:r w:rsidRPr="001A2A99">
        <w:rPr>
          <w:rFonts w:ascii="Courier New" w:hAnsi="Courier New" w:cs="Courier New"/>
          <w:b/>
          <w:bCs/>
          <w:lang w:val="en-IN"/>
        </w:rPr>
        <w:t>wsl</w:t>
      </w:r>
      <w:proofErr w:type="spellEnd"/>
      <w:r w:rsidRPr="001A2A99">
        <w:rPr>
          <w:rFonts w:ascii="Courier New" w:hAnsi="Courier New" w:cs="Courier New"/>
          <w:b/>
          <w:bCs/>
          <w:lang w:val="en-IN"/>
        </w:rPr>
        <w:t xml:space="preserve"> -l -v</w:t>
      </w:r>
    </w:p>
    <w:p w14:paraId="3AB0AA11" w14:textId="77777777" w:rsidR="00494459" w:rsidRDefault="00494459" w:rsidP="00494459">
      <w:pPr>
        <w:rPr>
          <w:lang w:val="en-IN"/>
        </w:rPr>
      </w:pPr>
    </w:p>
    <w:p w14:paraId="267910F0" w14:textId="77777777" w:rsidR="00494459" w:rsidRDefault="00494459" w:rsidP="00494459">
      <w:pPr>
        <w:rPr>
          <w:lang w:val="en-IN"/>
        </w:rPr>
      </w:pPr>
      <w:r w:rsidRPr="00777061">
        <w:rPr>
          <w:noProof/>
          <w:lang w:val="en-IN"/>
        </w:rPr>
        <w:lastRenderedPageBreak/>
        <w:drawing>
          <wp:inline distT="0" distB="0" distL="0" distR="0" wp14:anchorId="2234D3CA" wp14:editId="5FAD9F2F">
            <wp:extent cx="5168900" cy="1607820"/>
            <wp:effectExtent l="0" t="0" r="0" b="0"/>
            <wp:docPr id="39553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39985" name=""/>
                    <pic:cNvPicPr/>
                  </pic:nvPicPr>
                  <pic:blipFill>
                    <a:blip r:embed="rId53"/>
                    <a:stretch>
                      <a:fillRect/>
                    </a:stretch>
                  </pic:blipFill>
                  <pic:spPr>
                    <a:xfrm>
                      <a:off x="0" y="0"/>
                      <a:ext cx="5169348" cy="1607959"/>
                    </a:xfrm>
                    <a:prstGeom prst="rect">
                      <a:avLst/>
                    </a:prstGeom>
                  </pic:spPr>
                </pic:pic>
              </a:graphicData>
            </a:graphic>
          </wp:inline>
        </w:drawing>
      </w:r>
    </w:p>
    <w:p w14:paraId="0D8B9AF6" w14:textId="77777777" w:rsidR="00494459" w:rsidRDefault="00494459" w:rsidP="00494459">
      <w:pPr>
        <w:rPr>
          <w:lang w:val="en-IN"/>
        </w:rPr>
      </w:pPr>
    </w:p>
    <w:p w14:paraId="3FC485B1" w14:textId="77777777" w:rsidR="00494459" w:rsidRPr="00777061" w:rsidRDefault="00494459" w:rsidP="00494459">
      <w:pPr>
        <w:pStyle w:val="ListParagraph"/>
        <w:numPr>
          <w:ilvl w:val="0"/>
          <w:numId w:val="34"/>
        </w:numPr>
        <w:rPr>
          <w:lang w:val="en-IN"/>
        </w:rPr>
      </w:pPr>
      <w:r w:rsidRPr="00777061">
        <w:rPr>
          <w:lang w:val="en-IN"/>
        </w:rPr>
        <w:t>Type below command to uninstall Docker:</w:t>
      </w:r>
    </w:p>
    <w:p w14:paraId="7149A539" w14:textId="77777777" w:rsidR="00494459" w:rsidRDefault="00494459" w:rsidP="00494459">
      <w:pPr>
        <w:rPr>
          <w:lang w:val="en-IN"/>
        </w:rPr>
      </w:pPr>
    </w:p>
    <w:p w14:paraId="31547850" w14:textId="77777777" w:rsidR="00494459" w:rsidRPr="00777061" w:rsidRDefault="00494459" w:rsidP="00494459">
      <w:pPr>
        <w:rPr>
          <w:rFonts w:ascii="Courier New" w:hAnsi="Courier New" w:cs="Courier New"/>
          <w:b/>
          <w:bCs/>
          <w:lang w:val="en-IN"/>
        </w:rPr>
      </w:pPr>
      <w:proofErr w:type="spellStart"/>
      <w:r w:rsidRPr="00777061">
        <w:rPr>
          <w:rFonts w:ascii="Courier New" w:hAnsi="Courier New" w:cs="Courier New"/>
          <w:b/>
          <w:bCs/>
          <w:lang w:val="en-IN"/>
        </w:rPr>
        <w:t>wslconfig</w:t>
      </w:r>
      <w:proofErr w:type="spellEnd"/>
      <w:r w:rsidRPr="00777061">
        <w:rPr>
          <w:rFonts w:ascii="Courier New" w:hAnsi="Courier New" w:cs="Courier New"/>
          <w:b/>
          <w:bCs/>
          <w:lang w:val="en-IN"/>
        </w:rPr>
        <w:t xml:space="preserve"> /unregister docker-desktop</w:t>
      </w:r>
    </w:p>
    <w:p w14:paraId="1098719A" w14:textId="77777777" w:rsidR="00494459" w:rsidRDefault="00494459" w:rsidP="00494459">
      <w:pPr>
        <w:rPr>
          <w:rFonts w:ascii="Courier New" w:hAnsi="Courier New" w:cs="Courier New"/>
          <w:b/>
          <w:bCs/>
          <w:lang w:val="en-IN"/>
        </w:rPr>
      </w:pPr>
    </w:p>
    <w:p w14:paraId="434AE0EF" w14:textId="77777777" w:rsidR="00494459" w:rsidRDefault="00494459" w:rsidP="00494459">
      <w:pPr>
        <w:rPr>
          <w:rFonts w:ascii="Courier New" w:hAnsi="Courier New" w:cs="Courier New"/>
          <w:b/>
          <w:bCs/>
          <w:lang w:val="en-IN"/>
        </w:rPr>
      </w:pPr>
      <w:r>
        <w:rPr>
          <w:rFonts w:ascii="Courier New" w:hAnsi="Courier New" w:cs="Courier New"/>
          <w:b/>
          <w:bCs/>
          <w:lang w:val="en-IN"/>
        </w:rPr>
        <w:t>//OR//</w:t>
      </w:r>
    </w:p>
    <w:p w14:paraId="2AA40F4F" w14:textId="77777777" w:rsidR="00494459" w:rsidRPr="00777061" w:rsidRDefault="00494459" w:rsidP="00494459">
      <w:pPr>
        <w:rPr>
          <w:rFonts w:ascii="Courier New" w:hAnsi="Courier New" w:cs="Courier New"/>
          <w:b/>
          <w:bCs/>
          <w:lang w:val="en-IN"/>
        </w:rPr>
      </w:pPr>
    </w:p>
    <w:p w14:paraId="72EC2569" w14:textId="77777777" w:rsidR="00494459" w:rsidRPr="00777061" w:rsidRDefault="00494459" w:rsidP="00494459">
      <w:pPr>
        <w:rPr>
          <w:rFonts w:ascii="Courier New" w:hAnsi="Courier New" w:cs="Courier New"/>
          <w:b/>
          <w:bCs/>
          <w:lang w:val="en-IN"/>
        </w:rPr>
      </w:pPr>
      <w:proofErr w:type="spellStart"/>
      <w:r w:rsidRPr="00777061">
        <w:rPr>
          <w:rFonts w:ascii="Courier New" w:hAnsi="Courier New" w:cs="Courier New"/>
          <w:b/>
          <w:bCs/>
          <w:lang w:val="en-IN"/>
        </w:rPr>
        <w:t>wsl</w:t>
      </w:r>
      <w:proofErr w:type="spellEnd"/>
      <w:r w:rsidRPr="00777061">
        <w:rPr>
          <w:rFonts w:ascii="Courier New" w:hAnsi="Courier New" w:cs="Courier New"/>
          <w:b/>
          <w:bCs/>
          <w:lang w:val="en-IN"/>
        </w:rPr>
        <w:t xml:space="preserve"> –</w:t>
      </w:r>
      <w:r>
        <w:rPr>
          <w:rFonts w:ascii="Courier New" w:hAnsi="Courier New" w:cs="Courier New"/>
          <w:b/>
          <w:bCs/>
          <w:lang w:val="en-IN"/>
        </w:rPr>
        <w:t>-</w:t>
      </w:r>
      <w:r w:rsidRPr="00777061">
        <w:rPr>
          <w:rFonts w:ascii="Courier New" w:hAnsi="Courier New" w:cs="Courier New"/>
          <w:b/>
          <w:bCs/>
          <w:lang w:val="en-IN"/>
        </w:rPr>
        <w:t>unregister docker-desktop</w:t>
      </w:r>
    </w:p>
    <w:p w14:paraId="68641392" w14:textId="77777777" w:rsidR="00494459" w:rsidRDefault="00494459" w:rsidP="00494459">
      <w:pPr>
        <w:rPr>
          <w:lang w:val="en-IN"/>
        </w:rPr>
      </w:pPr>
    </w:p>
    <w:p w14:paraId="624FAD91" w14:textId="77777777" w:rsidR="00494459" w:rsidRDefault="00494459" w:rsidP="00494459">
      <w:pPr>
        <w:rPr>
          <w:lang w:val="en-IN"/>
        </w:rPr>
      </w:pPr>
      <w:r w:rsidRPr="00777061">
        <w:rPr>
          <w:noProof/>
          <w:lang w:val="en-IN"/>
        </w:rPr>
        <w:drawing>
          <wp:inline distT="0" distB="0" distL="0" distR="0" wp14:anchorId="22C0ADC2" wp14:editId="54D6C397">
            <wp:extent cx="6775450" cy="3322320"/>
            <wp:effectExtent l="0" t="0" r="6350" b="0"/>
            <wp:docPr id="83827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79266" name=""/>
                    <pic:cNvPicPr/>
                  </pic:nvPicPr>
                  <pic:blipFill>
                    <a:blip r:embed="rId54"/>
                    <a:stretch>
                      <a:fillRect/>
                    </a:stretch>
                  </pic:blipFill>
                  <pic:spPr>
                    <a:xfrm>
                      <a:off x="0" y="0"/>
                      <a:ext cx="6776037" cy="3322608"/>
                    </a:xfrm>
                    <a:prstGeom prst="rect">
                      <a:avLst/>
                    </a:prstGeom>
                  </pic:spPr>
                </pic:pic>
              </a:graphicData>
            </a:graphic>
          </wp:inline>
        </w:drawing>
      </w:r>
    </w:p>
    <w:p w14:paraId="25C2723D" w14:textId="77777777" w:rsidR="00494459" w:rsidRDefault="00494459" w:rsidP="00494459">
      <w:pPr>
        <w:rPr>
          <w:lang w:val="en-IN"/>
        </w:rPr>
      </w:pPr>
    </w:p>
    <w:p w14:paraId="2FA54A7B" w14:textId="77777777" w:rsidR="00494459" w:rsidRPr="005E3BEE" w:rsidRDefault="00494459" w:rsidP="00494459">
      <w:pPr>
        <w:rPr>
          <w:lang w:val="en-IN"/>
        </w:rPr>
      </w:pPr>
      <w:r w:rsidRPr="001A2A99">
        <w:rPr>
          <w:lang w:val="en-IN"/>
        </w:rPr>
        <w:t xml:space="preserve"> </w:t>
      </w:r>
    </w:p>
    <w:p w14:paraId="20FF9D73" w14:textId="33AB7208" w:rsidR="00C74BBC" w:rsidRDefault="00362D91" w:rsidP="00362D91">
      <w:pPr>
        <w:pStyle w:val="Heading1"/>
        <w:rPr>
          <w:lang w:val="en-IN"/>
        </w:rPr>
      </w:pPr>
      <w:bookmarkStart w:id="37" w:name="_Toc172585457"/>
      <w:r>
        <w:rPr>
          <w:lang w:val="en-IN"/>
        </w:rPr>
        <w:lastRenderedPageBreak/>
        <w:t>ERROR AND ITS SOLUTION</w:t>
      </w:r>
      <w:bookmarkEnd w:id="37"/>
    </w:p>
    <w:p w14:paraId="65DE438D" w14:textId="38605146" w:rsidR="00362D91" w:rsidRDefault="0017410A" w:rsidP="0027665C">
      <w:pPr>
        <w:pStyle w:val="Heading2"/>
        <w:spacing w:before="0"/>
        <w:rPr>
          <w:lang w:val="en-IN"/>
        </w:rPr>
      </w:pPr>
      <w:bookmarkStart w:id="38" w:name="_Toc172585458"/>
      <w:r>
        <w:rPr>
          <w:lang w:val="en-IN"/>
        </w:rPr>
        <w:t>U</w:t>
      </w:r>
      <w:r w:rsidRPr="0017410A">
        <w:rPr>
          <w:lang w:val="en-IN"/>
        </w:rPr>
        <w:t>nauthorized: incorrect username or password</w:t>
      </w:r>
      <w:bookmarkEnd w:id="38"/>
    </w:p>
    <w:p w14:paraId="4A86A7B1" w14:textId="77777777" w:rsidR="009C3595" w:rsidRDefault="009C3595" w:rsidP="0017410A">
      <w:pPr>
        <w:rPr>
          <w:b/>
          <w:bCs/>
          <w:sz w:val="24"/>
          <w:szCs w:val="22"/>
          <w:lang w:val="en-IN"/>
        </w:rPr>
      </w:pPr>
    </w:p>
    <w:p w14:paraId="3EB4DC25" w14:textId="595FC7F3" w:rsidR="0017410A" w:rsidRPr="0017410A" w:rsidRDefault="0017410A" w:rsidP="0017410A">
      <w:pPr>
        <w:rPr>
          <w:b/>
          <w:bCs/>
          <w:sz w:val="24"/>
          <w:szCs w:val="22"/>
          <w:lang w:val="en-IN"/>
        </w:rPr>
      </w:pPr>
      <w:r w:rsidRPr="0017410A">
        <w:rPr>
          <w:b/>
          <w:bCs/>
          <w:sz w:val="24"/>
          <w:szCs w:val="22"/>
          <w:lang w:val="en-IN"/>
        </w:rPr>
        <w:t>LOGIN TO DOCKER USING DOCKER LOGIN COMMAND.</w:t>
      </w:r>
    </w:p>
    <w:p w14:paraId="0F4B8133" w14:textId="77777777" w:rsidR="0017410A" w:rsidRDefault="0017410A" w:rsidP="0017410A">
      <w:pPr>
        <w:rPr>
          <w:sz w:val="24"/>
          <w:szCs w:val="22"/>
          <w:lang w:val="en-IN"/>
        </w:rPr>
      </w:pPr>
    </w:p>
    <w:p w14:paraId="17A9D745" w14:textId="270DE2AB" w:rsidR="0017410A" w:rsidRDefault="0017410A" w:rsidP="0017410A">
      <w:r>
        <w:t xml:space="preserve">It seems like Docker is unable to pull the MySQL image because </w:t>
      </w:r>
      <w:proofErr w:type="gramStart"/>
      <w:r>
        <w:t>it's</w:t>
      </w:r>
      <w:proofErr w:type="gramEnd"/>
      <w:r>
        <w:t xml:space="preserve"> encountering an authorization issue with the Docker registry. The error message "unauthorized: incorrect username or password" suggests that Docker is not able to authenticate your credentials correctly.</w:t>
      </w:r>
    </w:p>
    <w:p w14:paraId="23307946" w14:textId="77777777" w:rsidR="0017410A" w:rsidRDefault="0017410A" w:rsidP="0017410A"/>
    <w:p w14:paraId="1927F887" w14:textId="419B2567" w:rsidR="0017410A" w:rsidRDefault="0017410A" w:rsidP="0017410A">
      <w:r>
        <w:t>Log in to Docker:</w:t>
      </w:r>
    </w:p>
    <w:p w14:paraId="40842CD9" w14:textId="77777777" w:rsidR="0017410A" w:rsidRDefault="0017410A" w:rsidP="0017410A"/>
    <w:p w14:paraId="4476E593" w14:textId="66117251" w:rsidR="0017410A" w:rsidRPr="0017410A" w:rsidRDefault="0017410A" w:rsidP="0017410A">
      <w:pPr>
        <w:rPr>
          <w:rFonts w:ascii="Courier New" w:hAnsi="Courier New" w:cs="Courier New"/>
          <w:b/>
          <w:bCs/>
          <w:sz w:val="24"/>
          <w:szCs w:val="22"/>
          <w:lang w:val="en-IN"/>
        </w:rPr>
      </w:pPr>
      <w:r w:rsidRPr="0017410A">
        <w:rPr>
          <w:rFonts w:ascii="Courier New" w:hAnsi="Courier New" w:cs="Courier New"/>
          <w:b/>
          <w:bCs/>
          <w:sz w:val="24"/>
          <w:szCs w:val="22"/>
          <w:lang w:val="en-IN"/>
        </w:rPr>
        <w:t>docker login</w:t>
      </w:r>
    </w:p>
    <w:p w14:paraId="45D69F5F" w14:textId="77777777" w:rsidR="00362D91" w:rsidRDefault="00362D91" w:rsidP="00362D91">
      <w:pPr>
        <w:rPr>
          <w:lang w:val="en-IN"/>
        </w:rPr>
      </w:pPr>
    </w:p>
    <w:p w14:paraId="702E1813" w14:textId="1495527B" w:rsidR="0017410A" w:rsidRDefault="0017410A" w:rsidP="00362D91">
      <w:pPr>
        <w:rPr>
          <w:lang w:val="en-IN"/>
        </w:rPr>
      </w:pPr>
      <w:r w:rsidRPr="0017410A">
        <w:rPr>
          <w:noProof/>
          <w:lang w:val="en-IN"/>
        </w:rPr>
        <w:drawing>
          <wp:inline distT="0" distB="0" distL="0" distR="0" wp14:anchorId="3F89EF88" wp14:editId="2740B29E">
            <wp:extent cx="7118350" cy="4533900"/>
            <wp:effectExtent l="0" t="0" r="6350" b="0"/>
            <wp:docPr id="61703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38434" name=""/>
                    <pic:cNvPicPr/>
                  </pic:nvPicPr>
                  <pic:blipFill>
                    <a:blip r:embed="rId55"/>
                    <a:stretch>
                      <a:fillRect/>
                    </a:stretch>
                  </pic:blipFill>
                  <pic:spPr>
                    <a:xfrm>
                      <a:off x="0" y="0"/>
                      <a:ext cx="7161909" cy="4561644"/>
                    </a:xfrm>
                    <a:prstGeom prst="rect">
                      <a:avLst/>
                    </a:prstGeom>
                  </pic:spPr>
                </pic:pic>
              </a:graphicData>
            </a:graphic>
          </wp:inline>
        </w:drawing>
      </w:r>
    </w:p>
    <w:p w14:paraId="4CB278D6" w14:textId="77777777" w:rsidR="0017410A" w:rsidRDefault="0017410A" w:rsidP="00362D91">
      <w:pPr>
        <w:rPr>
          <w:lang w:val="en-IN"/>
        </w:rPr>
      </w:pPr>
    </w:p>
    <w:p w14:paraId="3A234E33" w14:textId="205455B3" w:rsidR="00362D91" w:rsidRPr="00362D91" w:rsidRDefault="00362D91" w:rsidP="00362D91">
      <w:pPr>
        <w:rPr>
          <w:lang w:val="en-IN"/>
        </w:rPr>
      </w:pPr>
    </w:p>
    <w:p w14:paraId="442D41A8" w14:textId="77777777" w:rsidR="00C74BBC" w:rsidRPr="00087108" w:rsidRDefault="00C74BBC" w:rsidP="0027665C">
      <w:pPr>
        <w:pStyle w:val="Heading1"/>
        <w:rPr>
          <w:lang w:val="en-IN"/>
        </w:rPr>
      </w:pPr>
    </w:p>
    <w:sectPr w:rsidR="00C74BBC" w:rsidRPr="00087108" w:rsidSect="00790DDB">
      <w:footerReference w:type="default" r:id="rId56"/>
      <w:pgSz w:w="12240" w:h="15840" w:code="1"/>
      <w:pgMar w:top="720" w:right="720" w:bottom="720" w:left="720" w:header="0" w:footer="28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1BC13D" w14:textId="77777777" w:rsidR="002655A4" w:rsidRDefault="002655A4">
      <w:r>
        <w:separator/>
      </w:r>
    </w:p>
  </w:endnote>
  <w:endnote w:type="continuationSeparator" w:id="0">
    <w:p w14:paraId="684B4B9B" w14:textId="77777777" w:rsidR="002655A4" w:rsidRDefault="002655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ouYuan">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pitch w:val="fixed"/>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New Roman Bol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forAlcatel">
    <w:altName w:val="Times New Roman"/>
    <w:charset w:val="00"/>
    <w:family w:val="auto"/>
    <w:pitch w:val="default"/>
    <w:sig w:usb0="00000003" w:usb1="08070000" w:usb2="00000010" w:usb3="00000000" w:csb0="00020001" w:csb1="00000000"/>
  </w:font>
  <w:font w:name="Nokia Pure Text Light">
    <w:charset w:val="00"/>
    <w:family w:val="swiss"/>
    <w:pitch w:val="variable"/>
    <w:sig w:usb0="A00002FF" w:usb1="700078FB" w:usb2="0001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5F4B5" w14:textId="21B16D6E" w:rsidR="003C3132" w:rsidRDefault="003C3132" w:rsidP="00790DDB">
    <w:pPr>
      <w:tabs>
        <w:tab w:val="left" w:pos="4224"/>
        <w:tab w:val="right" w:pos="9360"/>
      </w:tabs>
      <w:jc w:val="right"/>
    </w:pPr>
    <w:r w:rsidRPr="00C326BC">
      <w:t xml:space="preserve">Page </w:t>
    </w:r>
    <w:r w:rsidRPr="00C326BC">
      <w:fldChar w:fldCharType="begin"/>
    </w:r>
    <w:r w:rsidRPr="00C326BC">
      <w:instrText xml:space="preserve"> PAGE </w:instrText>
    </w:r>
    <w:r w:rsidRPr="00C326BC">
      <w:fldChar w:fldCharType="separate"/>
    </w:r>
    <w:r>
      <w:rPr>
        <w:noProof/>
      </w:rPr>
      <w:t>1</w:t>
    </w:r>
    <w:r w:rsidRPr="00C326BC">
      <w:fldChar w:fldCharType="end"/>
    </w:r>
    <w:r w:rsidRPr="00C326BC">
      <w:t xml:space="preserve"> of </w:t>
    </w:r>
    <w:fldSimple w:instr=" NUMPAGES   \* MERGEFORMAT ">
      <w:r>
        <w:rPr>
          <w:noProof/>
        </w:rPr>
        <w:t>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DA9524" w14:textId="77777777" w:rsidR="002655A4" w:rsidRDefault="002655A4">
      <w:r>
        <w:separator/>
      </w:r>
    </w:p>
  </w:footnote>
  <w:footnote w:type="continuationSeparator" w:id="0">
    <w:p w14:paraId="438AAD35" w14:textId="77777777" w:rsidR="002655A4" w:rsidRDefault="002655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3A8A4608"/>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DE34333A"/>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5792D758"/>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06A65D3C"/>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F86CE42A"/>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4C06E86"/>
    <w:multiLevelType w:val="multilevel"/>
    <w:tmpl w:val="CBA4FB68"/>
    <w:styleLink w:val="1111113"/>
    <w:lvl w:ilvl="0">
      <w:start w:val="1"/>
      <w:numFmt w:val="decimal"/>
      <w:lvlText w:val="%1"/>
      <w:lvlJc w:val="left"/>
      <w:pPr>
        <w:tabs>
          <w:tab w:val="num" w:pos="432"/>
        </w:tabs>
        <w:ind w:left="432" w:hanging="432"/>
      </w:pPr>
      <w:rPr>
        <w:b/>
        <w:bCs w:val="0"/>
        <w:i w:val="0"/>
        <w:iCs w:val="0"/>
        <w:caps w:val="0"/>
        <w:smallCaps w:val="0"/>
        <w:strike w:val="0"/>
        <w:dstrike w:val="0"/>
        <w:vanish w:val="0"/>
        <w:color w:val="auto"/>
        <w:spacing w:val="0"/>
        <w:w w:val="100"/>
        <w:kern w:val="0"/>
        <w:position w:val="0"/>
        <w:sz w:val="32"/>
        <w:szCs w:val="32"/>
        <w:u w:val="none" w:color="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b/>
        <w:bCs w:val="0"/>
        <w:i w:val="0"/>
        <w:iCs w:val="0"/>
        <w:caps w:val="0"/>
        <w:smallCaps w:val="0"/>
        <w:strike w:val="0"/>
        <w:dstrike w:val="0"/>
        <w:vanish w:val="0"/>
        <w:color w:val="auto"/>
        <w:spacing w:val="0"/>
        <w:w w:val="100"/>
        <w:kern w:val="0"/>
        <w:position w:val="0"/>
        <w:sz w:val="28"/>
        <w:szCs w:val="28"/>
        <w:u w:val="none" w:color="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color w:val="auto"/>
      </w:rPr>
    </w:lvl>
    <w:lvl w:ilvl="3">
      <w:start w:val="1"/>
      <w:numFmt w:val="decimal"/>
      <w:lvlText w:val="%1.%2.%3.%4"/>
      <w:lvlJc w:val="left"/>
      <w:pPr>
        <w:tabs>
          <w:tab w:val="num" w:pos="864"/>
        </w:tabs>
        <w:ind w:left="864" w:hanging="864"/>
      </w:pPr>
      <w:rPr>
        <w:b/>
        <w:bCs w:val="0"/>
        <w:i w:val="0"/>
        <w:iCs w:val="0"/>
        <w:caps w:val="0"/>
        <w:smallCaps w:val="0"/>
        <w:strike w:val="0"/>
        <w:dstrike w:val="0"/>
        <w:vanish w:val="0"/>
        <w:color w:val="auto"/>
        <w:spacing w:val="0"/>
        <w:w w:val="100"/>
        <w:kern w:val="0"/>
        <w:position w:val="0"/>
        <w:sz w:val="22"/>
        <w:szCs w:val="22"/>
        <w:u w:val="none" w:color="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4D875F0"/>
    <w:multiLevelType w:val="hybridMultilevel"/>
    <w:tmpl w:val="E29E42E0"/>
    <w:lvl w:ilvl="0" w:tplc="320C8570">
      <w:start w:val="1"/>
      <w:numFmt w:val="decimal"/>
      <w:pStyle w:val="1NListNum"/>
      <w:lvlText w:val="%1."/>
      <w:lvlJc w:val="left"/>
      <w:pPr>
        <w:tabs>
          <w:tab w:val="num" w:pos="1080"/>
        </w:tabs>
        <w:ind w:left="108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7" w15:restartNumberingAfterBreak="0">
    <w:nsid w:val="057331DE"/>
    <w:multiLevelType w:val="multilevel"/>
    <w:tmpl w:val="C20275C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70D3C6E"/>
    <w:multiLevelType w:val="multilevel"/>
    <w:tmpl w:val="1DEEA31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7AC7BEC"/>
    <w:multiLevelType w:val="multilevel"/>
    <w:tmpl w:val="D1A0A2D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938502D"/>
    <w:multiLevelType w:val="hybridMultilevel"/>
    <w:tmpl w:val="19764A3C"/>
    <w:lvl w:ilvl="0" w:tplc="5D363DAC">
      <w:start w:val="1"/>
      <w:numFmt w:val="decimal"/>
      <w:lvlText w:val="%1."/>
      <w:lvlJc w:val="left"/>
      <w:pPr>
        <w:ind w:left="36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lvl w:ilvl="1" w:tplc="408A3CB2">
      <w:start w:val="1"/>
      <w:numFmt w:val="lowerLetter"/>
      <w:lvlText w:val="%2"/>
      <w:lvlJc w:val="left"/>
      <w:pPr>
        <w:ind w:left="108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lvl w:ilvl="2" w:tplc="DEFE50FE">
      <w:start w:val="1"/>
      <w:numFmt w:val="lowerRoman"/>
      <w:lvlText w:val="%3"/>
      <w:lvlJc w:val="left"/>
      <w:pPr>
        <w:ind w:left="180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lvl w:ilvl="3" w:tplc="923C7B20">
      <w:start w:val="1"/>
      <w:numFmt w:val="decimal"/>
      <w:lvlText w:val="%4"/>
      <w:lvlJc w:val="left"/>
      <w:pPr>
        <w:ind w:left="252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lvl w:ilvl="4" w:tplc="09AC4A26">
      <w:start w:val="1"/>
      <w:numFmt w:val="lowerLetter"/>
      <w:lvlText w:val="%5"/>
      <w:lvlJc w:val="left"/>
      <w:pPr>
        <w:ind w:left="324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lvl w:ilvl="5" w:tplc="27009702">
      <w:start w:val="1"/>
      <w:numFmt w:val="lowerRoman"/>
      <w:lvlText w:val="%6"/>
      <w:lvlJc w:val="left"/>
      <w:pPr>
        <w:ind w:left="396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lvl w:ilvl="6" w:tplc="CC4AD340">
      <w:start w:val="1"/>
      <w:numFmt w:val="decimal"/>
      <w:lvlText w:val="%7"/>
      <w:lvlJc w:val="left"/>
      <w:pPr>
        <w:ind w:left="468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lvl w:ilvl="7" w:tplc="CA9E96BC">
      <w:start w:val="1"/>
      <w:numFmt w:val="lowerLetter"/>
      <w:lvlText w:val="%8"/>
      <w:lvlJc w:val="left"/>
      <w:pPr>
        <w:ind w:left="540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lvl w:ilvl="8" w:tplc="213C4E0C">
      <w:start w:val="1"/>
      <w:numFmt w:val="lowerRoman"/>
      <w:lvlText w:val="%9"/>
      <w:lvlJc w:val="left"/>
      <w:pPr>
        <w:ind w:left="612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abstractNum>
  <w:abstractNum w:abstractNumId="11" w15:restartNumberingAfterBreak="0">
    <w:nsid w:val="10511A01"/>
    <w:multiLevelType w:val="multilevel"/>
    <w:tmpl w:val="AE4AC5AE"/>
    <w:lvl w:ilvl="0">
      <w:start w:val="1"/>
      <w:numFmt w:val="bullet"/>
      <w:pStyle w:val="LegalBullets"/>
      <w:lvlText w:val=""/>
      <w:lvlJc w:val="left"/>
      <w:pPr>
        <w:tabs>
          <w:tab w:val="num" w:pos="360"/>
        </w:tabs>
        <w:ind w:left="360" w:hanging="360"/>
      </w:pPr>
      <w:rPr>
        <w:rFonts w:ascii="Symbol"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2B27A00"/>
    <w:multiLevelType w:val="multilevel"/>
    <w:tmpl w:val="05E2EEB4"/>
    <w:lvl w:ilvl="0">
      <w:start w:val="1"/>
      <w:numFmt w:val="decimal"/>
      <w:pStyle w:val="Numbering"/>
      <w:lvlText w:val="%1."/>
      <w:lvlJc w:val="left"/>
      <w:rPr>
        <w:rFonts w:hint="default"/>
        <w:b w:val="0"/>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tabs>
          <w:tab w:val="num" w:pos="1247"/>
        </w:tabs>
        <w:ind w:left="1247" w:hanging="527"/>
      </w:pPr>
      <w:rPr>
        <w:rFonts w:hint="default"/>
      </w:rPr>
    </w:lvl>
    <w:lvl w:ilvl="2">
      <w:start w:val="1"/>
      <w:numFmt w:val="decimal"/>
      <w:lvlText w:val="%1.%2.%3."/>
      <w:lvlJc w:val="left"/>
      <w:pPr>
        <w:tabs>
          <w:tab w:val="num" w:pos="1814"/>
        </w:tabs>
        <w:ind w:left="1814" w:hanging="680"/>
      </w:pPr>
      <w:rPr>
        <w:rFonts w:hint="default"/>
      </w:rPr>
    </w:lvl>
    <w:lvl w:ilvl="3">
      <w:start w:val="1"/>
      <w:numFmt w:val="decimal"/>
      <w:lvlText w:val="%1.%2.%3.%4."/>
      <w:lvlJc w:val="left"/>
      <w:pPr>
        <w:tabs>
          <w:tab w:val="num" w:pos="2381"/>
        </w:tabs>
        <w:ind w:left="2381" w:hanging="890"/>
      </w:pPr>
      <w:rPr>
        <w:rFonts w:hint="default"/>
      </w:rPr>
    </w:lvl>
    <w:lvl w:ilvl="4">
      <w:start w:val="1"/>
      <w:numFmt w:val="decimal"/>
      <w:lvlText w:val="%1.%2.%3.%4.%5."/>
      <w:lvlJc w:val="left"/>
      <w:pPr>
        <w:tabs>
          <w:tab w:val="num" w:pos="2948"/>
        </w:tabs>
        <w:ind w:left="2948" w:hanging="1100"/>
      </w:pPr>
      <w:rPr>
        <w:rFonts w:hint="default"/>
      </w:rPr>
    </w:lvl>
    <w:lvl w:ilvl="5">
      <w:start w:val="1"/>
      <w:numFmt w:val="decimal"/>
      <w:lvlText w:val="%1.%2.%3.%4.%5.%6."/>
      <w:lvlJc w:val="left"/>
      <w:pPr>
        <w:tabs>
          <w:tab w:val="num" w:pos="3402"/>
        </w:tabs>
        <w:ind w:left="3402" w:hanging="1191"/>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62B21D1"/>
    <w:multiLevelType w:val="hybridMultilevel"/>
    <w:tmpl w:val="15F6F4B2"/>
    <w:lvl w:ilvl="0" w:tplc="32A68672">
      <w:start w:val="1"/>
      <w:numFmt w:val="bullet"/>
      <w:pStyle w:val="Bullet"/>
      <w:lvlText w:val=""/>
      <w:lvlJc w:val="left"/>
      <w:pPr>
        <w:tabs>
          <w:tab w:val="num" w:pos="540"/>
        </w:tabs>
        <w:ind w:left="540" w:hanging="360"/>
      </w:pPr>
      <w:rPr>
        <w:rFonts w:ascii="Symbol" w:hAnsi="Symbol" w:hint="default"/>
      </w:rPr>
    </w:lvl>
    <w:lvl w:ilvl="1" w:tplc="04090019">
      <w:start w:val="1"/>
      <w:numFmt w:val="bullet"/>
      <w:lvlText w:val="o"/>
      <w:lvlJc w:val="left"/>
      <w:pPr>
        <w:tabs>
          <w:tab w:val="num" w:pos="-2160"/>
        </w:tabs>
        <w:ind w:left="-2160" w:hanging="360"/>
      </w:pPr>
      <w:rPr>
        <w:rFonts w:ascii="Courier New" w:hAnsi="Courier New" w:cs="Courier New" w:hint="default"/>
      </w:rPr>
    </w:lvl>
    <w:lvl w:ilvl="2" w:tplc="0409001B">
      <w:start w:val="1"/>
      <w:numFmt w:val="bullet"/>
      <w:lvlText w:val=""/>
      <w:lvlJc w:val="left"/>
      <w:pPr>
        <w:tabs>
          <w:tab w:val="num" w:pos="-1440"/>
        </w:tabs>
        <w:ind w:left="-1440" w:hanging="360"/>
      </w:pPr>
      <w:rPr>
        <w:rFonts w:ascii="Wingdings" w:hAnsi="Wingdings" w:hint="default"/>
      </w:rPr>
    </w:lvl>
    <w:lvl w:ilvl="3" w:tplc="0409000F">
      <w:start w:val="1"/>
      <w:numFmt w:val="bullet"/>
      <w:lvlText w:val=""/>
      <w:lvlJc w:val="left"/>
      <w:pPr>
        <w:tabs>
          <w:tab w:val="num" w:pos="-720"/>
        </w:tabs>
        <w:ind w:left="-720" w:hanging="360"/>
      </w:pPr>
      <w:rPr>
        <w:rFonts w:ascii="Symbol" w:hAnsi="Symbol" w:hint="default"/>
      </w:rPr>
    </w:lvl>
    <w:lvl w:ilvl="4" w:tplc="04090019">
      <w:start w:val="1"/>
      <w:numFmt w:val="bullet"/>
      <w:lvlText w:val="o"/>
      <w:lvlJc w:val="left"/>
      <w:pPr>
        <w:tabs>
          <w:tab w:val="num" w:pos="0"/>
        </w:tabs>
        <w:ind w:left="0" w:hanging="360"/>
      </w:pPr>
      <w:rPr>
        <w:rFonts w:ascii="Courier New" w:hAnsi="Courier New" w:cs="Courier New" w:hint="default"/>
      </w:rPr>
    </w:lvl>
    <w:lvl w:ilvl="5" w:tplc="0409001B">
      <w:start w:val="1"/>
      <w:numFmt w:val="bullet"/>
      <w:lvlText w:val=""/>
      <w:lvlJc w:val="left"/>
      <w:pPr>
        <w:tabs>
          <w:tab w:val="num" w:pos="720"/>
        </w:tabs>
        <w:ind w:left="720" w:hanging="360"/>
      </w:pPr>
      <w:rPr>
        <w:rFonts w:ascii="Wingdings" w:hAnsi="Wingdings" w:hint="default"/>
      </w:rPr>
    </w:lvl>
    <w:lvl w:ilvl="6" w:tplc="0409000F">
      <w:start w:val="1"/>
      <w:numFmt w:val="bullet"/>
      <w:lvlText w:val=""/>
      <w:lvlJc w:val="left"/>
      <w:pPr>
        <w:tabs>
          <w:tab w:val="num" w:pos="1440"/>
        </w:tabs>
        <w:ind w:left="1440" w:hanging="360"/>
      </w:pPr>
      <w:rPr>
        <w:rFonts w:ascii="Symbol" w:hAnsi="Symbol" w:hint="default"/>
      </w:rPr>
    </w:lvl>
    <w:lvl w:ilvl="7" w:tplc="04090019">
      <w:start w:val="1"/>
      <w:numFmt w:val="bullet"/>
      <w:lvlText w:val="o"/>
      <w:lvlJc w:val="left"/>
      <w:pPr>
        <w:tabs>
          <w:tab w:val="num" w:pos="2160"/>
        </w:tabs>
        <w:ind w:left="2160" w:hanging="360"/>
      </w:pPr>
      <w:rPr>
        <w:rFonts w:ascii="Courier New" w:hAnsi="Courier New" w:cs="Courier New" w:hint="default"/>
      </w:rPr>
    </w:lvl>
    <w:lvl w:ilvl="8" w:tplc="0409001B" w:tentative="1">
      <w:start w:val="1"/>
      <w:numFmt w:val="bullet"/>
      <w:lvlText w:val=""/>
      <w:lvlJc w:val="left"/>
      <w:pPr>
        <w:tabs>
          <w:tab w:val="num" w:pos="2880"/>
        </w:tabs>
        <w:ind w:left="2880" w:hanging="360"/>
      </w:pPr>
      <w:rPr>
        <w:rFonts w:ascii="Wingdings" w:hAnsi="Wingdings" w:hint="default"/>
      </w:rPr>
    </w:lvl>
  </w:abstractNum>
  <w:abstractNum w:abstractNumId="14" w15:restartNumberingAfterBreak="0">
    <w:nsid w:val="16457A76"/>
    <w:multiLevelType w:val="hybridMultilevel"/>
    <w:tmpl w:val="8E4A5598"/>
    <w:lvl w:ilvl="0" w:tplc="17D49250">
      <w:start w:val="1"/>
      <w:numFmt w:val="upperLetter"/>
      <w:pStyle w:val="APAppendixTitle"/>
      <w:lvlText w:val="Appendix %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6EA3D3B"/>
    <w:multiLevelType w:val="hybridMultilevel"/>
    <w:tmpl w:val="0CBCFADE"/>
    <w:lvl w:ilvl="0" w:tplc="C602CB72">
      <w:start w:val="1"/>
      <w:numFmt w:val="decimal"/>
      <w:pStyle w:val="i"/>
      <w:lvlText w:val="%1."/>
      <w:lvlJc w:val="left"/>
      <w:pPr>
        <w:tabs>
          <w:tab w:val="num" w:pos="1080"/>
        </w:tabs>
        <w:ind w:left="108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7332C2A"/>
    <w:multiLevelType w:val="hybridMultilevel"/>
    <w:tmpl w:val="359045FE"/>
    <w:lvl w:ilvl="0" w:tplc="042C7ECE">
      <w:start w:val="1"/>
      <w:numFmt w:val="bullet"/>
      <w:pStyle w:val="2DListDash"/>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5D5053"/>
    <w:multiLevelType w:val="hybridMultilevel"/>
    <w:tmpl w:val="66DEEAC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1F813CBD"/>
    <w:multiLevelType w:val="hybridMultilevel"/>
    <w:tmpl w:val="994C5F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4422BCD"/>
    <w:multiLevelType w:val="multilevel"/>
    <w:tmpl w:val="F768FCBC"/>
    <w:styleLink w:val="StyleTableHeaderTextTimesNewRoman11ptNotBoldLeft"/>
    <w:lvl w:ilvl="0">
      <w:start w:val="1"/>
      <w:numFmt w:val="upperRoman"/>
      <w:lvlText w:val="%1."/>
      <w:lvlJc w:val="left"/>
      <w:pPr>
        <w:tabs>
          <w:tab w:val="num" w:pos="1080"/>
        </w:tabs>
        <w:ind w:left="1080" w:hanging="720"/>
      </w:pPr>
      <w:rPr>
        <w:rFonts w:hint="default"/>
      </w:rPr>
    </w:lvl>
    <w:lvl w:ilvl="1">
      <w:start w:val="1"/>
      <w:numFmt w:val="lowerLetter"/>
      <w:lvlText w:val="%2)"/>
      <w:lvlJc w:val="left"/>
      <w:pPr>
        <w:tabs>
          <w:tab w:val="num" w:pos="1530"/>
        </w:tabs>
        <w:ind w:left="1530" w:hanging="360"/>
      </w:pPr>
      <w:rPr>
        <w:rFonts w:ascii="Times New Roman" w:hAnsi="Times New Roman" w:cs="Times New Roman" w:hint="default"/>
      </w:rPr>
    </w:lvl>
    <w:lvl w:ilvl="2">
      <w:start w:val="1"/>
      <w:numFmt w:val="lowerRoman"/>
      <w:lvlText w:val="%3."/>
      <w:lvlJc w:val="right"/>
      <w:pPr>
        <w:tabs>
          <w:tab w:val="num" w:pos="2160"/>
        </w:tabs>
        <w:ind w:left="2160" w:hanging="180"/>
      </w:pPr>
      <w:rPr>
        <w:rFonts w:ascii="Times New Roman" w:hAnsi="Times New Roman" w:cs="Times New Roman" w:hint="default"/>
        <w:sz w:val="22"/>
        <w:szCs w:val="22"/>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6B7333"/>
    <w:multiLevelType w:val="hybridMultilevel"/>
    <w:tmpl w:val="932EB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53362A"/>
    <w:multiLevelType w:val="hybridMultilevel"/>
    <w:tmpl w:val="4D2E3A4A"/>
    <w:lvl w:ilvl="0" w:tplc="6DB4255A">
      <w:start w:val="1"/>
      <w:numFmt w:val="lowerLetter"/>
      <w:pStyle w:val="2AListAlpha"/>
      <w:lvlText w:val="%1."/>
      <w:lvlJc w:val="left"/>
      <w:pPr>
        <w:tabs>
          <w:tab w:val="num" w:pos="2160"/>
        </w:tabs>
        <w:ind w:left="2160" w:hanging="360"/>
      </w:pPr>
      <w:rPr>
        <w:rFonts w:hint="default"/>
        <w:b w:val="0"/>
        <w:bCs w:val="0"/>
        <w:i w:val="0"/>
        <w:iCs w:val="0"/>
        <w: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2BD17EA"/>
    <w:multiLevelType w:val="hybridMultilevel"/>
    <w:tmpl w:val="0B6A629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432D64BF"/>
    <w:multiLevelType w:val="hybridMultilevel"/>
    <w:tmpl w:val="5AA6ECB2"/>
    <w:lvl w:ilvl="0" w:tplc="BC826A50">
      <w:start w:val="1"/>
      <w:numFmt w:val="decimal"/>
      <w:pStyle w:val="CharCharCharCharCharChar1"/>
      <w:lvlText w:val="B-4.1.10115.%1"/>
      <w:lvlJc w:val="left"/>
      <w:pPr>
        <w:tabs>
          <w:tab w:val="num" w:pos="360"/>
        </w:tabs>
        <w:ind w:left="360" w:hanging="360"/>
      </w:pPr>
      <w:rPr>
        <w:rFonts w:cs="Times New Roman" w:hint="default"/>
        <w:color w:val="auto"/>
      </w:rPr>
    </w:lvl>
    <w:lvl w:ilvl="1" w:tplc="04090019" w:tentative="1">
      <w:start w:val="1"/>
      <w:numFmt w:val="lowerLetter"/>
      <w:lvlText w:val="%2."/>
      <w:lvlJc w:val="left"/>
      <w:pPr>
        <w:tabs>
          <w:tab w:val="num" w:pos="-2520"/>
        </w:tabs>
        <w:ind w:left="-2520" w:hanging="360"/>
      </w:pPr>
      <w:rPr>
        <w:rFonts w:cs="Times New Roman"/>
      </w:rPr>
    </w:lvl>
    <w:lvl w:ilvl="2" w:tplc="0409001B">
      <w:start w:val="1"/>
      <w:numFmt w:val="lowerRoman"/>
      <w:pStyle w:val="Header3"/>
      <w:lvlText w:val="%3."/>
      <w:lvlJc w:val="right"/>
      <w:pPr>
        <w:tabs>
          <w:tab w:val="num" w:pos="-1800"/>
        </w:tabs>
        <w:ind w:left="-1800" w:hanging="180"/>
      </w:pPr>
      <w:rPr>
        <w:rFonts w:cs="Times New Roman"/>
      </w:rPr>
    </w:lvl>
    <w:lvl w:ilvl="3" w:tplc="0409000F" w:tentative="1">
      <w:start w:val="1"/>
      <w:numFmt w:val="decimal"/>
      <w:lvlText w:val="%4."/>
      <w:lvlJc w:val="left"/>
      <w:pPr>
        <w:tabs>
          <w:tab w:val="num" w:pos="-1080"/>
        </w:tabs>
        <w:ind w:left="-1080" w:hanging="360"/>
      </w:pPr>
      <w:rPr>
        <w:rFonts w:cs="Times New Roman"/>
      </w:rPr>
    </w:lvl>
    <w:lvl w:ilvl="4" w:tplc="04090019" w:tentative="1">
      <w:start w:val="1"/>
      <w:numFmt w:val="lowerLetter"/>
      <w:lvlText w:val="%5."/>
      <w:lvlJc w:val="left"/>
      <w:pPr>
        <w:tabs>
          <w:tab w:val="num" w:pos="-360"/>
        </w:tabs>
        <w:ind w:left="-360" w:hanging="360"/>
      </w:pPr>
      <w:rPr>
        <w:rFonts w:cs="Times New Roman"/>
      </w:rPr>
    </w:lvl>
    <w:lvl w:ilvl="5" w:tplc="0409001B" w:tentative="1">
      <w:start w:val="1"/>
      <w:numFmt w:val="lowerRoman"/>
      <w:lvlText w:val="%6."/>
      <w:lvlJc w:val="right"/>
      <w:pPr>
        <w:tabs>
          <w:tab w:val="num" w:pos="360"/>
        </w:tabs>
        <w:ind w:left="360" w:hanging="180"/>
      </w:pPr>
      <w:rPr>
        <w:rFonts w:cs="Times New Roman"/>
      </w:rPr>
    </w:lvl>
    <w:lvl w:ilvl="6" w:tplc="0409000F" w:tentative="1">
      <w:start w:val="1"/>
      <w:numFmt w:val="decimal"/>
      <w:lvlText w:val="%7."/>
      <w:lvlJc w:val="left"/>
      <w:pPr>
        <w:tabs>
          <w:tab w:val="num" w:pos="1080"/>
        </w:tabs>
        <w:ind w:left="1080" w:hanging="360"/>
      </w:pPr>
      <w:rPr>
        <w:rFonts w:cs="Times New Roman"/>
      </w:rPr>
    </w:lvl>
    <w:lvl w:ilvl="7" w:tplc="04090019" w:tentative="1">
      <w:start w:val="1"/>
      <w:numFmt w:val="lowerLetter"/>
      <w:lvlText w:val="%8."/>
      <w:lvlJc w:val="left"/>
      <w:pPr>
        <w:tabs>
          <w:tab w:val="num" w:pos="1800"/>
        </w:tabs>
        <w:ind w:left="1800" w:hanging="360"/>
      </w:pPr>
      <w:rPr>
        <w:rFonts w:cs="Times New Roman"/>
      </w:rPr>
    </w:lvl>
    <w:lvl w:ilvl="8" w:tplc="0409001B" w:tentative="1">
      <w:start w:val="1"/>
      <w:numFmt w:val="lowerRoman"/>
      <w:lvlText w:val="%9."/>
      <w:lvlJc w:val="right"/>
      <w:pPr>
        <w:tabs>
          <w:tab w:val="num" w:pos="2520"/>
        </w:tabs>
        <w:ind w:left="2520" w:hanging="180"/>
      </w:pPr>
      <w:rPr>
        <w:rFonts w:cs="Times New Roman"/>
      </w:rPr>
    </w:lvl>
  </w:abstractNum>
  <w:abstractNum w:abstractNumId="24" w15:restartNumberingAfterBreak="0">
    <w:nsid w:val="44A833C2"/>
    <w:multiLevelType w:val="hybridMultilevel"/>
    <w:tmpl w:val="A044DDD6"/>
    <w:lvl w:ilvl="0" w:tplc="07744834">
      <w:start w:val="1"/>
      <w:numFmt w:val="decimal"/>
      <w:lvlText w:val="%1."/>
      <w:lvlJc w:val="left"/>
      <w:pPr>
        <w:ind w:left="511"/>
      </w:pPr>
      <w:rPr>
        <w:rFonts w:ascii="Segoe UI" w:eastAsia="Segoe UI" w:hAnsi="Segoe UI" w:cs="Segoe UI"/>
        <w:b/>
        <w:bCs/>
        <w:i w:val="0"/>
        <w:strike w:val="0"/>
        <w:dstrike w:val="0"/>
        <w:color w:val="1F2328"/>
        <w:sz w:val="30"/>
        <w:szCs w:val="30"/>
        <w:u w:val="none" w:color="000000"/>
        <w:bdr w:val="none" w:sz="0" w:space="0" w:color="auto"/>
        <w:shd w:val="clear" w:color="auto" w:fill="auto"/>
        <w:vertAlign w:val="baseline"/>
      </w:rPr>
    </w:lvl>
    <w:lvl w:ilvl="1" w:tplc="7376F8F8">
      <w:start w:val="1"/>
      <w:numFmt w:val="bullet"/>
      <w:lvlText w:val="•"/>
      <w:lvlJc w:val="left"/>
      <w:pPr>
        <w:ind w:left="712"/>
      </w:pPr>
      <w:rPr>
        <w:rFonts w:ascii="Arial" w:eastAsia="Arial" w:hAnsi="Arial" w:cs="Arial"/>
        <w:b w:val="0"/>
        <w:i w:val="0"/>
        <w:strike w:val="0"/>
        <w:dstrike w:val="0"/>
        <w:color w:val="1F2328"/>
        <w:sz w:val="20"/>
        <w:szCs w:val="20"/>
        <w:u w:val="none" w:color="000000"/>
        <w:bdr w:val="none" w:sz="0" w:space="0" w:color="auto"/>
        <w:shd w:val="clear" w:color="auto" w:fill="auto"/>
        <w:vertAlign w:val="baseline"/>
      </w:rPr>
    </w:lvl>
    <w:lvl w:ilvl="2" w:tplc="CA268BD6">
      <w:start w:val="1"/>
      <w:numFmt w:val="bullet"/>
      <w:lvlText w:val="▪"/>
      <w:lvlJc w:val="left"/>
      <w:pPr>
        <w:ind w:left="1440"/>
      </w:pPr>
      <w:rPr>
        <w:rFonts w:ascii="Segoe UI Symbol" w:eastAsia="Segoe UI Symbol" w:hAnsi="Segoe UI Symbol" w:cs="Segoe UI Symbol"/>
        <w:b w:val="0"/>
        <w:i w:val="0"/>
        <w:strike w:val="0"/>
        <w:dstrike w:val="0"/>
        <w:color w:val="1F2328"/>
        <w:sz w:val="20"/>
        <w:szCs w:val="20"/>
        <w:u w:val="none" w:color="000000"/>
        <w:bdr w:val="none" w:sz="0" w:space="0" w:color="auto"/>
        <w:shd w:val="clear" w:color="auto" w:fill="auto"/>
        <w:vertAlign w:val="baseline"/>
      </w:rPr>
    </w:lvl>
    <w:lvl w:ilvl="3" w:tplc="F224CF28">
      <w:start w:val="1"/>
      <w:numFmt w:val="bullet"/>
      <w:lvlText w:val="•"/>
      <w:lvlJc w:val="left"/>
      <w:pPr>
        <w:ind w:left="2160"/>
      </w:pPr>
      <w:rPr>
        <w:rFonts w:ascii="Arial" w:eastAsia="Arial" w:hAnsi="Arial" w:cs="Arial"/>
        <w:b w:val="0"/>
        <w:i w:val="0"/>
        <w:strike w:val="0"/>
        <w:dstrike w:val="0"/>
        <w:color w:val="1F2328"/>
        <w:sz w:val="20"/>
        <w:szCs w:val="20"/>
        <w:u w:val="none" w:color="000000"/>
        <w:bdr w:val="none" w:sz="0" w:space="0" w:color="auto"/>
        <w:shd w:val="clear" w:color="auto" w:fill="auto"/>
        <w:vertAlign w:val="baseline"/>
      </w:rPr>
    </w:lvl>
    <w:lvl w:ilvl="4" w:tplc="BC9AE2EA">
      <w:start w:val="1"/>
      <w:numFmt w:val="bullet"/>
      <w:lvlText w:val="o"/>
      <w:lvlJc w:val="left"/>
      <w:pPr>
        <w:ind w:left="2880"/>
      </w:pPr>
      <w:rPr>
        <w:rFonts w:ascii="Segoe UI Symbol" w:eastAsia="Segoe UI Symbol" w:hAnsi="Segoe UI Symbol" w:cs="Segoe UI Symbol"/>
        <w:b w:val="0"/>
        <w:i w:val="0"/>
        <w:strike w:val="0"/>
        <w:dstrike w:val="0"/>
        <w:color w:val="1F2328"/>
        <w:sz w:val="20"/>
        <w:szCs w:val="20"/>
        <w:u w:val="none" w:color="000000"/>
        <w:bdr w:val="none" w:sz="0" w:space="0" w:color="auto"/>
        <w:shd w:val="clear" w:color="auto" w:fill="auto"/>
        <w:vertAlign w:val="baseline"/>
      </w:rPr>
    </w:lvl>
    <w:lvl w:ilvl="5" w:tplc="BDD2BDC0">
      <w:start w:val="1"/>
      <w:numFmt w:val="bullet"/>
      <w:lvlText w:val="▪"/>
      <w:lvlJc w:val="left"/>
      <w:pPr>
        <w:ind w:left="3600"/>
      </w:pPr>
      <w:rPr>
        <w:rFonts w:ascii="Segoe UI Symbol" w:eastAsia="Segoe UI Symbol" w:hAnsi="Segoe UI Symbol" w:cs="Segoe UI Symbol"/>
        <w:b w:val="0"/>
        <w:i w:val="0"/>
        <w:strike w:val="0"/>
        <w:dstrike w:val="0"/>
        <w:color w:val="1F2328"/>
        <w:sz w:val="20"/>
        <w:szCs w:val="20"/>
        <w:u w:val="none" w:color="000000"/>
        <w:bdr w:val="none" w:sz="0" w:space="0" w:color="auto"/>
        <w:shd w:val="clear" w:color="auto" w:fill="auto"/>
        <w:vertAlign w:val="baseline"/>
      </w:rPr>
    </w:lvl>
    <w:lvl w:ilvl="6" w:tplc="EBBC3696">
      <w:start w:val="1"/>
      <w:numFmt w:val="bullet"/>
      <w:lvlText w:val="•"/>
      <w:lvlJc w:val="left"/>
      <w:pPr>
        <w:ind w:left="4320"/>
      </w:pPr>
      <w:rPr>
        <w:rFonts w:ascii="Arial" w:eastAsia="Arial" w:hAnsi="Arial" w:cs="Arial"/>
        <w:b w:val="0"/>
        <w:i w:val="0"/>
        <w:strike w:val="0"/>
        <w:dstrike w:val="0"/>
        <w:color w:val="1F2328"/>
        <w:sz w:val="20"/>
        <w:szCs w:val="20"/>
        <w:u w:val="none" w:color="000000"/>
        <w:bdr w:val="none" w:sz="0" w:space="0" w:color="auto"/>
        <w:shd w:val="clear" w:color="auto" w:fill="auto"/>
        <w:vertAlign w:val="baseline"/>
      </w:rPr>
    </w:lvl>
    <w:lvl w:ilvl="7" w:tplc="A684955A">
      <w:start w:val="1"/>
      <w:numFmt w:val="bullet"/>
      <w:lvlText w:val="o"/>
      <w:lvlJc w:val="left"/>
      <w:pPr>
        <w:ind w:left="5040"/>
      </w:pPr>
      <w:rPr>
        <w:rFonts w:ascii="Segoe UI Symbol" w:eastAsia="Segoe UI Symbol" w:hAnsi="Segoe UI Symbol" w:cs="Segoe UI Symbol"/>
        <w:b w:val="0"/>
        <w:i w:val="0"/>
        <w:strike w:val="0"/>
        <w:dstrike w:val="0"/>
        <w:color w:val="1F2328"/>
        <w:sz w:val="20"/>
        <w:szCs w:val="20"/>
        <w:u w:val="none" w:color="000000"/>
        <w:bdr w:val="none" w:sz="0" w:space="0" w:color="auto"/>
        <w:shd w:val="clear" w:color="auto" w:fill="auto"/>
        <w:vertAlign w:val="baseline"/>
      </w:rPr>
    </w:lvl>
    <w:lvl w:ilvl="8" w:tplc="3C56000C">
      <w:start w:val="1"/>
      <w:numFmt w:val="bullet"/>
      <w:lvlText w:val="▪"/>
      <w:lvlJc w:val="left"/>
      <w:pPr>
        <w:ind w:left="5760"/>
      </w:pPr>
      <w:rPr>
        <w:rFonts w:ascii="Segoe UI Symbol" w:eastAsia="Segoe UI Symbol" w:hAnsi="Segoe UI Symbol" w:cs="Segoe UI Symbol"/>
        <w:b w:val="0"/>
        <w:i w:val="0"/>
        <w:strike w:val="0"/>
        <w:dstrike w:val="0"/>
        <w:color w:val="1F2328"/>
        <w:sz w:val="20"/>
        <w:szCs w:val="20"/>
        <w:u w:val="none" w:color="000000"/>
        <w:bdr w:val="none" w:sz="0" w:space="0" w:color="auto"/>
        <w:shd w:val="clear" w:color="auto" w:fill="auto"/>
        <w:vertAlign w:val="baseline"/>
      </w:rPr>
    </w:lvl>
  </w:abstractNum>
  <w:abstractNum w:abstractNumId="25" w15:restartNumberingAfterBreak="0">
    <w:nsid w:val="461735C3"/>
    <w:multiLevelType w:val="multilevel"/>
    <w:tmpl w:val="BA48D808"/>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2208AE"/>
    <w:multiLevelType w:val="hybridMultilevel"/>
    <w:tmpl w:val="26B2F272"/>
    <w:lvl w:ilvl="0" w:tplc="8BDE44C0">
      <w:start w:val="1"/>
      <w:numFmt w:val="bullet"/>
      <w:pStyle w:val="1BList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4D310E01"/>
    <w:multiLevelType w:val="hybridMultilevel"/>
    <w:tmpl w:val="DF5EA7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4F7A4D3D"/>
    <w:multiLevelType w:val="multilevel"/>
    <w:tmpl w:val="CBA4FB68"/>
    <w:styleLink w:val="Style7"/>
    <w:lvl w:ilvl="0">
      <w:start w:val="1"/>
      <w:numFmt w:val="decimal"/>
      <w:lvlText w:val="%1"/>
      <w:lvlJc w:val="left"/>
      <w:pPr>
        <w:tabs>
          <w:tab w:val="num" w:pos="432"/>
        </w:tabs>
        <w:ind w:left="432" w:hanging="432"/>
      </w:pPr>
      <w:rPr>
        <w:b/>
        <w:bCs w:val="0"/>
        <w:i w:val="0"/>
        <w:iCs w:val="0"/>
        <w:caps w:val="0"/>
        <w:smallCaps w:val="0"/>
        <w:strike w:val="0"/>
        <w:dstrike w:val="0"/>
        <w:vanish w:val="0"/>
        <w:color w:val="auto"/>
        <w:spacing w:val="0"/>
        <w:w w:val="100"/>
        <w:kern w:val="0"/>
        <w:position w:val="0"/>
        <w:sz w:val="32"/>
        <w:szCs w:val="32"/>
        <w:u w:val="none" w:color="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b/>
        <w:bCs w:val="0"/>
        <w:i w:val="0"/>
        <w:iCs w:val="0"/>
        <w:caps w:val="0"/>
        <w:smallCaps w:val="0"/>
        <w:strike w:val="0"/>
        <w:dstrike w:val="0"/>
        <w:vanish w:val="0"/>
        <w:color w:val="auto"/>
        <w:spacing w:val="0"/>
        <w:w w:val="100"/>
        <w:kern w:val="0"/>
        <w:position w:val="0"/>
        <w:sz w:val="28"/>
        <w:szCs w:val="28"/>
        <w:u w:val="none" w:color="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color w:val="auto"/>
      </w:rPr>
    </w:lvl>
    <w:lvl w:ilvl="3">
      <w:start w:val="1"/>
      <w:numFmt w:val="decimal"/>
      <w:lvlText w:val="%1.%2.%3.%4"/>
      <w:lvlJc w:val="left"/>
      <w:pPr>
        <w:tabs>
          <w:tab w:val="num" w:pos="864"/>
        </w:tabs>
        <w:ind w:left="864" w:hanging="864"/>
      </w:pPr>
      <w:rPr>
        <w:b/>
        <w:bCs w:val="0"/>
        <w:i w:val="0"/>
        <w:iCs w:val="0"/>
        <w:caps w:val="0"/>
        <w:smallCaps w:val="0"/>
        <w:strike w:val="0"/>
        <w:dstrike w:val="0"/>
        <w:vanish w:val="0"/>
        <w:color w:val="auto"/>
        <w:spacing w:val="0"/>
        <w:w w:val="100"/>
        <w:kern w:val="0"/>
        <w:position w:val="0"/>
        <w:sz w:val="22"/>
        <w:szCs w:val="22"/>
        <w:u w:val="none" w:color="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52A422E2"/>
    <w:multiLevelType w:val="hybridMultilevel"/>
    <w:tmpl w:val="E536F05A"/>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0" w15:restartNumberingAfterBreak="0">
    <w:nsid w:val="53761A16"/>
    <w:multiLevelType w:val="hybridMultilevel"/>
    <w:tmpl w:val="78C6D69C"/>
    <w:lvl w:ilvl="0" w:tplc="FFFFFFFF">
      <w:start w:val="1"/>
      <w:numFmt w:val="decimal"/>
      <w:lvlText w:val="%1."/>
      <w:lvlJc w:val="left"/>
      <w:pPr>
        <w:ind w:left="0"/>
      </w:pPr>
      <w:rPr>
        <w:b w:val="0"/>
        <w:i w:val="0"/>
        <w:strike w:val="0"/>
        <w:dstrike w:val="0"/>
        <w:color w:val="1F2328"/>
        <w:sz w:val="24"/>
        <w:szCs w:val="24"/>
        <w:u w:val="none" w:color="000000"/>
        <w:bdr w:val="none" w:sz="0" w:space="0" w:color="auto"/>
        <w:shd w:val="clear" w:color="auto" w:fill="auto"/>
        <w:vertAlign w:val="baseline"/>
      </w:rPr>
    </w:lvl>
    <w:lvl w:ilvl="1" w:tplc="FFFFFFFF">
      <w:start w:val="1"/>
      <w:numFmt w:val="lowerLetter"/>
      <w:lvlText w:val="%2"/>
      <w:lvlJc w:val="left"/>
      <w:pPr>
        <w:ind w:left="72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lvl w:ilvl="2" w:tplc="FFFFFFFF">
      <w:start w:val="1"/>
      <w:numFmt w:val="lowerRoman"/>
      <w:lvlText w:val="%3"/>
      <w:lvlJc w:val="left"/>
      <w:pPr>
        <w:ind w:left="144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lvl w:ilvl="3" w:tplc="FFFFFFFF">
      <w:start w:val="1"/>
      <w:numFmt w:val="decimal"/>
      <w:lvlText w:val="%4"/>
      <w:lvlJc w:val="left"/>
      <w:pPr>
        <w:ind w:left="216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lvl w:ilvl="4" w:tplc="FFFFFFFF">
      <w:start w:val="1"/>
      <w:numFmt w:val="lowerLetter"/>
      <w:lvlText w:val="%5"/>
      <w:lvlJc w:val="left"/>
      <w:pPr>
        <w:ind w:left="288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lvl w:ilvl="5" w:tplc="FFFFFFFF">
      <w:start w:val="1"/>
      <w:numFmt w:val="lowerRoman"/>
      <w:lvlText w:val="%6"/>
      <w:lvlJc w:val="left"/>
      <w:pPr>
        <w:ind w:left="360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lvl w:ilvl="6" w:tplc="FFFFFFFF">
      <w:start w:val="1"/>
      <w:numFmt w:val="decimal"/>
      <w:lvlText w:val="%7"/>
      <w:lvlJc w:val="left"/>
      <w:pPr>
        <w:ind w:left="432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lvl w:ilvl="7" w:tplc="FFFFFFFF">
      <w:start w:val="1"/>
      <w:numFmt w:val="lowerLetter"/>
      <w:lvlText w:val="%8"/>
      <w:lvlJc w:val="left"/>
      <w:pPr>
        <w:ind w:left="504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lvl w:ilvl="8" w:tplc="FFFFFFFF">
      <w:start w:val="1"/>
      <w:numFmt w:val="lowerRoman"/>
      <w:lvlText w:val="%9"/>
      <w:lvlJc w:val="left"/>
      <w:pPr>
        <w:ind w:left="576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abstractNum>
  <w:abstractNum w:abstractNumId="31" w15:restartNumberingAfterBreak="0">
    <w:nsid w:val="54726B22"/>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2" w15:restartNumberingAfterBreak="0">
    <w:nsid w:val="556A0511"/>
    <w:multiLevelType w:val="hybridMultilevel"/>
    <w:tmpl w:val="1B3E5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9223DAE"/>
    <w:multiLevelType w:val="hybridMultilevel"/>
    <w:tmpl w:val="DA84AE7C"/>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5B644E47"/>
    <w:multiLevelType w:val="multilevel"/>
    <w:tmpl w:val="AE4AC5AE"/>
    <w:styleLink w:val="StyleBulleted"/>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D194E26"/>
    <w:multiLevelType w:val="hybridMultilevel"/>
    <w:tmpl w:val="93AA72D2"/>
    <w:lvl w:ilvl="0" w:tplc="662AC95A">
      <w:start w:val="1"/>
      <w:numFmt w:val="decimal"/>
      <w:pStyle w:val="T1NTableListNum"/>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DF96B35"/>
    <w:multiLevelType w:val="hybridMultilevel"/>
    <w:tmpl w:val="32347CB0"/>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7" w15:restartNumberingAfterBreak="0">
    <w:nsid w:val="613B4E7B"/>
    <w:multiLevelType w:val="hybridMultilevel"/>
    <w:tmpl w:val="78C6D69C"/>
    <w:lvl w:ilvl="0" w:tplc="4009000F">
      <w:start w:val="1"/>
      <w:numFmt w:val="decimal"/>
      <w:lvlText w:val="%1."/>
      <w:lvlJc w:val="left"/>
      <w:pPr>
        <w:ind w:left="0"/>
      </w:pPr>
      <w:rPr>
        <w:b w:val="0"/>
        <w:i w:val="0"/>
        <w:strike w:val="0"/>
        <w:dstrike w:val="0"/>
        <w:color w:val="1F2328"/>
        <w:sz w:val="24"/>
        <w:szCs w:val="24"/>
        <w:u w:val="none" w:color="000000"/>
        <w:bdr w:val="none" w:sz="0" w:space="0" w:color="auto"/>
        <w:shd w:val="clear" w:color="auto" w:fill="auto"/>
        <w:vertAlign w:val="baseline"/>
      </w:rPr>
    </w:lvl>
    <w:lvl w:ilvl="1" w:tplc="36D62304">
      <w:start w:val="1"/>
      <w:numFmt w:val="lowerLetter"/>
      <w:lvlText w:val="%2"/>
      <w:lvlJc w:val="left"/>
      <w:pPr>
        <w:ind w:left="72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lvl w:ilvl="2" w:tplc="956A7202">
      <w:start w:val="1"/>
      <w:numFmt w:val="lowerRoman"/>
      <w:lvlText w:val="%3"/>
      <w:lvlJc w:val="left"/>
      <w:pPr>
        <w:ind w:left="144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lvl w:ilvl="3" w:tplc="4336C7F6">
      <w:start w:val="1"/>
      <w:numFmt w:val="decimal"/>
      <w:lvlText w:val="%4"/>
      <w:lvlJc w:val="left"/>
      <w:pPr>
        <w:ind w:left="216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lvl w:ilvl="4" w:tplc="A0D0B3F2">
      <w:start w:val="1"/>
      <w:numFmt w:val="lowerLetter"/>
      <w:lvlText w:val="%5"/>
      <w:lvlJc w:val="left"/>
      <w:pPr>
        <w:ind w:left="288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lvl w:ilvl="5" w:tplc="F0966E4A">
      <w:start w:val="1"/>
      <w:numFmt w:val="lowerRoman"/>
      <w:lvlText w:val="%6"/>
      <w:lvlJc w:val="left"/>
      <w:pPr>
        <w:ind w:left="360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lvl w:ilvl="6" w:tplc="AB682EEE">
      <w:start w:val="1"/>
      <w:numFmt w:val="decimal"/>
      <w:lvlText w:val="%7"/>
      <w:lvlJc w:val="left"/>
      <w:pPr>
        <w:ind w:left="432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lvl w:ilvl="7" w:tplc="DDCC94DC">
      <w:start w:val="1"/>
      <w:numFmt w:val="lowerLetter"/>
      <w:lvlText w:val="%8"/>
      <w:lvlJc w:val="left"/>
      <w:pPr>
        <w:ind w:left="504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lvl w:ilvl="8" w:tplc="53EA976E">
      <w:start w:val="1"/>
      <w:numFmt w:val="lowerRoman"/>
      <w:lvlText w:val="%9"/>
      <w:lvlJc w:val="left"/>
      <w:pPr>
        <w:ind w:left="5760"/>
      </w:pPr>
      <w:rPr>
        <w:rFonts w:ascii="Segoe UI" w:eastAsia="Segoe UI" w:hAnsi="Segoe UI" w:cs="Segoe UI"/>
        <w:b w:val="0"/>
        <w:i w:val="0"/>
        <w:strike w:val="0"/>
        <w:dstrike w:val="0"/>
        <w:color w:val="1F2328"/>
        <w:sz w:val="24"/>
        <w:szCs w:val="24"/>
        <w:u w:val="none" w:color="000000"/>
        <w:bdr w:val="none" w:sz="0" w:space="0" w:color="auto"/>
        <w:shd w:val="clear" w:color="auto" w:fill="auto"/>
        <w:vertAlign w:val="baseline"/>
      </w:rPr>
    </w:lvl>
  </w:abstractNum>
  <w:abstractNum w:abstractNumId="38" w15:restartNumberingAfterBreak="0">
    <w:nsid w:val="638834CF"/>
    <w:multiLevelType w:val="multilevel"/>
    <w:tmpl w:val="855CBDF0"/>
    <w:lvl w:ilvl="0">
      <w:start w:val="1"/>
      <w:numFmt w:val="decimal"/>
      <w:pStyle w:val="Heading1"/>
      <w:lvlText w:val="%1"/>
      <w:lvlJc w:val="left"/>
      <w:pPr>
        <w:ind w:left="432" w:hanging="432"/>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ascii="Times New Roman" w:hAnsi="Times New Roman" w:cs="Times New Roman" w:hint="default"/>
        <w:b/>
        <w:bCs w:val="0"/>
        <w:i w:val="0"/>
        <w:iCs w:val="0"/>
        <w:caps w:val="0"/>
        <w:smallCaps w:val="0"/>
        <w:strike w:val="0"/>
        <w:dstrike w:val="0"/>
        <w:vanish w:val="0"/>
        <w:color w:val="000000"/>
        <w:spacing w:val="0"/>
        <w:kern w:val="0"/>
        <w:position w:val="0"/>
        <w:sz w:val="28"/>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72D2316B"/>
    <w:multiLevelType w:val="multilevel"/>
    <w:tmpl w:val="33E43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A25771"/>
    <w:multiLevelType w:val="multilevel"/>
    <w:tmpl w:val="90D8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50634E8"/>
    <w:multiLevelType w:val="multilevel"/>
    <w:tmpl w:val="D09CA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880981"/>
    <w:multiLevelType w:val="hybridMultilevel"/>
    <w:tmpl w:val="931E89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2063016259">
    <w:abstractNumId w:val="26"/>
  </w:num>
  <w:num w:numId="2" w16cid:durableId="1025248407">
    <w:abstractNumId w:val="11"/>
  </w:num>
  <w:num w:numId="3" w16cid:durableId="914972649">
    <w:abstractNumId w:val="3"/>
  </w:num>
  <w:num w:numId="4" w16cid:durableId="1069158417">
    <w:abstractNumId w:val="2"/>
  </w:num>
  <w:num w:numId="5" w16cid:durableId="510024757">
    <w:abstractNumId w:val="1"/>
  </w:num>
  <w:num w:numId="6" w16cid:durableId="364720456">
    <w:abstractNumId w:val="14"/>
  </w:num>
  <w:num w:numId="7" w16cid:durableId="1281687588">
    <w:abstractNumId w:val="21"/>
  </w:num>
  <w:num w:numId="8" w16cid:durableId="364254384">
    <w:abstractNumId w:val="16"/>
  </w:num>
  <w:num w:numId="9" w16cid:durableId="1800368534">
    <w:abstractNumId w:val="6"/>
  </w:num>
  <w:num w:numId="10" w16cid:durableId="1093285360">
    <w:abstractNumId w:val="23"/>
  </w:num>
  <w:num w:numId="11" w16cid:durableId="2124613925">
    <w:abstractNumId w:val="4"/>
  </w:num>
  <w:num w:numId="12" w16cid:durableId="1984117517">
    <w:abstractNumId w:val="34"/>
  </w:num>
  <w:num w:numId="13" w16cid:durableId="775714642">
    <w:abstractNumId w:val="19"/>
  </w:num>
  <w:num w:numId="14" w16cid:durableId="1653371157">
    <w:abstractNumId w:val="15"/>
  </w:num>
  <w:num w:numId="15" w16cid:durableId="2016875830">
    <w:abstractNumId w:val="31"/>
  </w:num>
  <w:num w:numId="16" w16cid:durableId="2045323684">
    <w:abstractNumId w:val="35"/>
  </w:num>
  <w:num w:numId="17" w16cid:durableId="977101821">
    <w:abstractNumId w:val="13"/>
  </w:num>
  <w:num w:numId="18" w16cid:durableId="916985229">
    <w:abstractNumId w:val="5"/>
  </w:num>
  <w:num w:numId="19" w16cid:durableId="10421739">
    <w:abstractNumId w:val="28"/>
  </w:num>
  <w:num w:numId="20" w16cid:durableId="1904943737">
    <w:abstractNumId w:val="0"/>
  </w:num>
  <w:num w:numId="21" w16cid:durableId="1069159911">
    <w:abstractNumId w:val="38"/>
  </w:num>
  <w:num w:numId="22" w16cid:durableId="1165628191">
    <w:abstractNumId w:val="12"/>
  </w:num>
  <w:num w:numId="23" w16cid:durableId="1081096788">
    <w:abstractNumId w:val="32"/>
  </w:num>
  <w:num w:numId="24" w16cid:durableId="2108109456">
    <w:abstractNumId w:val="10"/>
  </w:num>
  <w:num w:numId="25" w16cid:durableId="1347173583">
    <w:abstractNumId w:val="17"/>
  </w:num>
  <w:num w:numId="26" w16cid:durableId="964579438">
    <w:abstractNumId w:val="29"/>
  </w:num>
  <w:num w:numId="27" w16cid:durableId="855656416">
    <w:abstractNumId w:val="37"/>
  </w:num>
  <w:num w:numId="28" w16cid:durableId="10953793">
    <w:abstractNumId w:val="30"/>
  </w:num>
  <w:num w:numId="29" w16cid:durableId="1695382837">
    <w:abstractNumId w:val="18"/>
  </w:num>
  <w:num w:numId="30" w16cid:durableId="1455296634">
    <w:abstractNumId w:val="24"/>
  </w:num>
  <w:num w:numId="31" w16cid:durableId="1122652731">
    <w:abstractNumId w:val="36"/>
  </w:num>
  <w:num w:numId="32" w16cid:durableId="808085118">
    <w:abstractNumId w:val="25"/>
  </w:num>
  <w:num w:numId="33" w16cid:durableId="1785029171">
    <w:abstractNumId w:val="39"/>
  </w:num>
  <w:num w:numId="34" w16cid:durableId="420687827">
    <w:abstractNumId w:val="42"/>
  </w:num>
  <w:num w:numId="35" w16cid:durableId="378480732">
    <w:abstractNumId w:val="22"/>
  </w:num>
  <w:num w:numId="36" w16cid:durableId="501549726">
    <w:abstractNumId w:val="9"/>
  </w:num>
  <w:num w:numId="37" w16cid:durableId="1364332397">
    <w:abstractNumId w:val="8"/>
  </w:num>
  <w:num w:numId="38" w16cid:durableId="349373949">
    <w:abstractNumId w:val="40"/>
  </w:num>
  <w:num w:numId="39" w16cid:durableId="9738284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4692992">
    <w:abstractNumId w:val="38"/>
  </w:num>
  <w:num w:numId="41" w16cid:durableId="1436167929">
    <w:abstractNumId w:val="38"/>
  </w:num>
  <w:num w:numId="42" w16cid:durableId="920986578">
    <w:abstractNumId w:val="38"/>
  </w:num>
  <w:num w:numId="43" w16cid:durableId="765226502">
    <w:abstractNumId w:val="38"/>
  </w:num>
  <w:num w:numId="44" w16cid:durableId="7416748">
    <w:abstractNumId w:val="38"/>
  </w:num>
  <w:num w:numId="45" w16cid:durableId="260574600">
    <w:abstractNumId w:val="38"/>
  </w:num>
  <w:num w:numId="46" w16cid:durableId="1573077740">
    <w:abstractNumId w:val="38"/>
  </w:num>
  <w:num w:numId="47" w16cid:durableId="1445228334">
    <w:abstractNumId w:val="38"/>
  </w:num>
  <w:num w:numId="48" w16cid:durableId="1368600863">
    <w:abstractNumId w:val="20"/>
  </w:num>
  <w:num w:numId="49" w16cid:durableId="884952841">
    <w:abstractNumId w:val="33"/>
  </w:num>
  <w:num w:numId="50" w16cid:durableId="1408305137">
    <w:abstractNumId w:val="27"/>
  </w:num>
  <w:num w:numId="51" w16cid:durableId="1515924043">
    <w:abstractNumId w:val="7"/>
  </w:num>
  <w:num w:numId="52" w16cid:durableId="27921930">
    <w:abstractNumId w:val="4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n-US" w:vendorID="64" w:dllVersion="6" w:nlCheck="1" w:checkStyle="1"/>
  <w:activeWritingStyle w:appName="MSWord" w:lang="es-ES" w:vendorID="64" w:dllVersion="6" w:nlCheck="1" w:checkStyle="1"/>
  <w:activeWritingStyle w:appName="MSWord" w:lang="fr-FR" w:vendorID="64" w:dllVersion="6" w:nlCheck="1" w:checkStyle="1"/>
  <w:activeWritingStyle w:appName="MSWord" w:lang="es-US" w:vendorID="64" w:dllVersion="6" w:nlCheck="1" w:checkStyle="1"/>
  <w:activeWritingStyle w:appName="MSWord" w:lang="es-MX" w:vendorID="64" w:dllVersion="6" w:nlCheck="1" w:checkStyle="1"/>
  <w:activeWritingStyle w:appName="MSWord" w:lang="en-US" w:vendorID="64" w:dllVersion="0" w:nlCheck="1" w:checkStyle="0"/>
  <w:activeWritingStyle w:appName="MSWord" w:lang="fr-FR" w:vendorID="64" w:dllVersion="0" w:nlCheck="1" w:checkStyle="0"/>
  <w:activeWritingStyle w:appName="MSWord" w:lang="de-DE" w:vendorID="64" w:dllVersion="0" w:nlCheck="1" w:checkStyle="0"/>
  <w:activeWritingStyle w:appName="MSWord" w:lang="de-DE" w:vendorID="64" w:dllVersion="6" w:nlCheck="1" w:checkStyle="1"/>
  <w:activeWritingStyle w:appName="MSWord" w:lang="es-ES" w:vendorID="64" w:dllVersion="0" w:nlCheck="1" w:checkStyle="0"/>
  <w:activeWritingStyle w:appName="MSWord" w:lang="en-IN"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fill="f" fillcolor="white">
      <v:fill color="white" on="f"/>
      <o:colormru v:ext="edit" colors="#c20,red,#c00"/>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6FD"/>
    <w:rsid w:val="0000000E"/>
    <w:rsid w:val="000004B8"/>
    <w:rsid w:val="000009F5"/>
    <w:rsid w:val="000018DD"/>
    <w:rsid w:val="0000197A"/>
    <w:rsid w:val="000019C3"/>
    <w:rsid w:val="00001E6B"/>
    <w:rsid w:val="0000278E"/>
    <w:rsid w:val="0000296F"/>
    <w:rsid w:val="00002A88"/>
    <w:rsid w:val="00002B12"/>
    <w:rsid w:val="0000311D"/>
    <w:rsid w:val="000032A6"/>
    <w:rsid w:val="000032D3"/>
    <w:rsid w:val="000032EF"/>
    <w:rsid w:val="00003585"/>
    <w:rsid w:val="00003DF3"/>
    <w:rsid w:val="000045A6"/>
    <w:rsid w:val="00005367"/>
    <w:rsid w:val="00005937"/>
    <w:rsid w:val="00005995"/>
    <w:rsid w:val="00005E76"/>
    <w:rsid w:val="00006304"/>
    <w:rsid w:val="0000635B"/>
    <w:rsid w:val="0000641E"/>
    <w:rsid w:val="0000693B"/>
    <w:rsid w:val="00006C86"/>
    <w:rsid w:val="00006CE7"/>
    <w:rsid w:val="00006D30"/>
    <w:rsid w:val="00006D68"/>
    <w:rsid w:val="00006EA6"/>
    <w:rsid w:val="000070F1"/>
    <w:rsid w:val="00007773"/>
    <w:rsid w:val="00007879"/>
    <w:rsid w:val="0000793D"/>
    <w:rsid w:val="00007C04"/>
    <w:rsid w:val="00007F28"/>
    <w:rsid w:val="00010003"/>
    <w:rsid w:val="0001093E"/>
    <w:rsid w:val="00010B81"/>
    <w:rsid w:val="00010F1C"/>
    <w:rsid w:val="000113D9"/>
    <w:rsid w:val="000115BB"/>
    <w:rsid w:val="00011672"/>
    <w:rsid w:val="00011D76"/>
    <w:rsid w:val="00012386"/>
    <w:rsid w:val="00012830"/>
    <w:rsid w:val="0001283E"/>
    <w:rsid w:val="00012A16"/>
    <w:rsid w:val="00012C7E"/>
    <w:rsid w:val="00012D7F"/>
    <w:rsid w:val="000135CC"/>
    <w:rsid w:val="0001365E"/>
    <w:rsid w:val="00013AA5"/>
    <w:rsid w:val="00013C43"/>
    <w:rsid w:val="0001433D"/>
    <w:rsid w:val="000143FD"/>
    <w:rsid w:val="000146AB"/>
    <w:rsid w:val="00014976"/>
    <w:rsid w:val="00014CA9"/>
    <w:rsid w:val="00014E40"/>
    <w:rsid w:val="00014F52"/>
    <w:rsid w:val="00015349"/>
    <w:rsid w:val="00015470"/>
    <w:rsid w:val="000159E2"/>
    <w:rsid w:val="00015E3A"/>
    <w:rsid w:val="00015FE7"/>
    <w:rsid w:val="000160BE"/>
    <w:rsid w:val="000161C2"/>
    <w:rsid w:val="00016204"/>
    <w:rsid w:val="00016B41"/>
    <w:rsid w:val="00016D60"/>
    <w:rsid w:val="000174D9"/>
    <w:rsid w:val="00017514"/>
    <w:rsid w:val="00020048"/>
    <w:rsid w:val="0002012D"/>
    <w:rsid w:val="00020564"/>
    <w:rsid w:val="0002070E"/>
    <w:rsid w:val="00020C5A"/>
    <w:rsid w:val="00021992"/>
    <w:rsid w:val="00021B74"/>
    <w:rsid w:val="00021BB0"/>
    <w:rsid w:val="00022085"/>
    <w:rsid w:val="0002245A"/>
    <w:rsid w:val="00022B0E"/>
    <w:rsid w:val="00023295"/>
    <w:rsid w:val="00023313"/>
    <w:rsid w:val="000233FF"/>
    <w:rsid w:val="00023652"/>
    <w:rsid w:val="000238E4"/>
    <w:rsid w:val="000249FF"/>
    <w:rsid w:val="00024E8C"/>
    <w:rsid w:val="000252D9"/>
    <w:rsid w:val="00025338"/>
    <w:rsid w:val="00025363"/>
    <w:rsid w:val="00025384"/>
    <w:rsid w:val="0002611A"/>
    <w:rsid w:val="0002657A"/>
    <w:rsid w:val="000265B0"/>
    <w:rsid w:val="000266C6"/>
    <w:rsid w:val="00026DAD"/>
    <w:rsid w:val="00026E1F"/>
    <w:rsid w:val="00027534"/>
    <w:rsid w:val="000277E3"/>
    <w:rsid w:val="00027869"/>
    <w:rsid w:val="00027A36"/>
    <w:rsid w:val="00027C2B"/>
    <w:rsid w:val="0003054D"/>
    <w:rsid w:val="00030FF5"/>
    <w:rsid w:val="00031013"/>
    <w:rsid w:val="0003134E"/>
    <w:rsid w:val="00031436"/>
    <w:rsid w:val="00031673"/>
    <w:rsid w:val="00031702"/>
    <w:rsid w:val="000318DE"/>
    <w:rsid w:val="00031AD8"/>
    <w:rsid w:val="00031B3D"/>
    <w:rsid w:val="00032995"/>
    <w:rsid w:val="00032B1B"/>
    <w:rsid w:val="00032FCB"/>
    <w:rsid w:val="00033040"/>
    <w:rsid w:val="00033288"/>
    <w:rsid w:val="000338A1"/>
    <w:rsid w:val="00033A3B"/>
    <w:rsid w:val="00033B9D"/>
    <w:rsid w:val="00034499"/>
    <w:rsid w:val="00034663"/>
    <w:rsid w:val="00034F11"/>
    <w:rsid w:val="0003511F"/>
    <w:rsid w:val="000354D5"/>
    <w:rsid w:val="00035810"/>
    <w:rsid w:val="00035842"/>
    <w:rsid w:val="00035C8F"/>
    <w:rsid w:val="00035FB4"/>
    <w:rsid w:val="00036240"/>
    <w:rsid w:val="00036536"/>
    <w:rsid w:val="00037023"/>
    <w:rsid w:val="00037057"/>
    <w:rsid w:val="000370E5"/>
    <w:rsid w:val="00037C91"/>
    <w:rsid w:val="0004035F"/>
    <w:rsid w:val="000409D4"/>
    <w:rsid w:val="00040D89"/>
    <w:rsid w:val="00041185"/>
    <w:rsid w:val="00041728"/>
    <w:rsid w:val="00041FE2"/>
    <w:rsid w:val="00042EFC"/>
    <w:rsid w:val="000432B2"/>
    <w:rsid w:val="00043452"/>
    <w:rsid w:val="000436B6"/>
    <w:rsid w:val="00044836"/>
    <w:rsid w:val="00044FC3"/>
    <w:rsid w:val="0004520C"/>
    <w:rsid w:val="00045D2E"/>
    <w:rsid w:val="00045DE1"/>
    <w:rsid w:val="000463D9"/>
    <w:rsid w:val="00046BF8"/>
    <w:rsid w:val="00047598"/>
    <w:rsid w:val="0005068A"/>
    <w:rsid w:val="00050B8C"/>
    <w:rsid w:val="00050FC1"/>
    <w:rsid w:val="00051D79"/>
    <w:rsid w:val="00052139"/>
    <w:rsid w:val="00052D87"/>
    <w:rsid w:val="00053094"/>
    <w:rsid w:val="00053345"/>
    <w:rsid w:val="00053810"/>
    <w:rsid w:val="00053925"/>
    <w:rsid w:val="0005402C"/>
    <w:rsid w:val="0005420D"/>
    <w:rsid w:val="0005488D"/>
    <w:rsid w:val="00054AEF"/>
    <w:rsid w:val="00054E8B"/>
    <w:rsid w:val="00054F2F"/>
    <w:rsid w:val="00055292"/>
    <w:rsid w:val="00055358"/>
    <w:rsid w:val="000555DA"/>
    <w:rsid w:val="000556A3"/>
    <w:rsid w:val="0005580E"/>
    <w:rsid w:val="00055B20"/>
    <w:rsid w:val="00055D99"/>
    <w:rsid w:val="00056C57"/>
    <w:rsid w:val="000570B9"/>
    <w:rsid w:val="00057572"/>
    <w:rsid w:val="000579C4"/>
    <w:rsid w:val="000579E7"/>
    <w:rsid w:val="000601B2"/>
    <w:rsid w:val="00060BBC"/>
    <w:rsid w:val="00060CA4"/>
    <w:rsid w:val="00060D66"/>
    <w:rsid w:val="000610CB"/>
    <w:rsid w:val="00061316"/>
    <w:rsid w:val="0006131A"/>
    <w:rsid w:val="00061634"/>
    <w:rsid w:val="00061BC9"/>
    <w:rsid w:val="000620A4"/>
    <w:rsid w:val="000629A0"/>
    <w:rsid w:val="00062C36"/>
    <w:rsid w:val="00062CA7"/>
    <w:rsid w:val="00062E4A"/>
    <w:rsid w:val="00062E95"/>
    <w:rsid w:val="00063143"/>
    <w:rsid w:val="00063740"/>
    <w:rsid w:val="000638CB"/>
    <w:rsid w:val="000639AE"/>
    <w:rsid w:val="00063C4B"/>
    <w:rsid w:val="000640F1"/>
    <w:rsid w:val="0006424E"/>
    <w:rsid w:val="000648AC"/>
    <w:rsid w:val="00064B32"/>
    <w:rsid w:val="00065005"/>
    <w:rsid w:val="00065A49"/>
    <w:rsid w:val="00065C3C"/>
    <w:rsid w:val="00066504"/>
    <w:rsid w:val="00066623"/>
    <w:rsid w:val="0006672B"/>
    <w:rsid w:val="00066E1A"/>
    <w:rsid w:val="00067A09"/>
    <w:rsid w:val="00067F16"/>
    <w:rsid w:val="00067F75"/>
    <w:rsid w:val="000701D2"/>
    <w:rsid w:val="00070A30"/>
    <w:rsid w:val="00070BAB"/>
    <w:rsid w:val="00070D04"/>
    <w:rsid w:val="00070D93"/>
    <w:rsid w:val="000716A1"/>
    <w:rsid w:val="00071C49"/>
    <w:rsid w:val="00071CD8"/>
    <w:rsid w:val="00071F75"/>
    <w:rsid w:val="00072749"/>
    <w:rsid w:val="000727ED"/>
    <w:rsid w:val="00072BBA"/>
    <w:rsid w:val="00072CBF"/>
    <w:rsid w:val="00072FFE"/>
    <w:rsid w:val="000731D3"/>
    <w:rsid w:val="00073374"/>
    <w:rsid w:val="00073465"/>
    <w:rsid w:val="00073975"/>
    <w:rsid w:val="00074070"/>
    <w:rsid w:val="000745AE"/>
    <w:rsid w:val="00075250"/>
    <w:rsid w:val="00075732"/>
    <w:rsid w:val="0007573E"/>
    <w:rsid w:val="000759D9"/>
    <w:rsid w:val="0007640E"/>
    <w:rsid w:val="00076465"/>
    <w:rsid w:val="00076561"/>
    <w:rsid w:val="000766B7"/>
    <w:rsid w:val="00076A66"/>
    <w:rsid w:val="00076AC0"/>
    <w:rsid w:val="00076DF9"/>
    <w:rsid w:val="00077212"/>
    <w:rsid w:val="00077845"/>
    <w:rsid w:val="00077AA5"/>
    <w:rsid w:val="00077DD0"/>
    <w:rsid w:val="000802EA"/>
    <w:rsid w:val="00080390"/>
    <w:rsid w:val="00080C78"/>
    <w:rsid w:val="00081075"/>
    <w:rsid w:val="000811A5"/>
    <w:rsid w:val="00081222"/>
    <w:rsid w:val="00081A1B"/>
    <w:rsid w:val="00081A8D"/>
    <w:rsid w:val="00081C9B"/>
    <w:rsid w:val="00081D21"/>
    <w:rsid w:val="00081FA8"/>
    <w:rsid w:val="00082284"/>
    <w:rsid w:val="0008255B"/>
    <w:rsid w:val="0008335B"/>
    <w:rsid w:val="00083626"/>
    <w:rsid w:val="00083908"/>
    <w:rsid w:val="00083BB4"/>
    <w:rsid w:val="00083DF8"/>
    <w:rsid w:val="000843F4"/>
    <w:rsid w:val="000847A0"/>
    <w:rsid w:val="000847F9"/>
    <w:rsid w:val="00084BB3"/>
    <w:rsid w:val="00084F9D"/>
    <w:rsid w:val="00085988"/>
    <w:rsid w:val="00086031"/>
    <w:rsid w:val="00086398"/>
    <w:rsid w:val="000867B8"/>
    <w:rsid w:val="00086A9E"/>
    <w:rsid w:val="00086B89"/>
    <w:rsid w:val="00086D65"/>
    <w:rsid w:val="00087108"/>
    <w:rsid w:val="00087140"/>
    <w:rsid w:val="0008757B"/>
    <w:rsid w:val="00087982"/>
    <w:rsid w:val="00087F53"/>
    <w:rsid w:val="00090264"/>
    <w:rsid w:val="0009076E"/>
    <w:rsid w:val="00090928"/>
    <w:rsid w:val="000910B3"/>
    <w:rsid w:val="000919D9"/>
    <w:rsid w:val="00091BA8"/>
    <w:rsid w:val="00091CEB"/>
    <w:rsid w:val="00091FA6"/>
    <w:rsid w:val="000921BD"/>
    <w:rsid w:val="0009223A"/>
    <w:rsid w:val="0009262A"/>
    <w:rsid w:val="00092D3C"/>
    <w:rsid w:val="000931AF"/>
    <w:rsid w:val="000933D5"/>
    <w:rsid w:val="00093536"/>
    <w:rsid w:val="0009377F"/>
    <w:rsid w:val="00093AC0"/>
    <w:rsid w:val="00093B79"/>
    <w:rsid w:val="00093C69"/>
    <w:rsid w:val="00093CC5"/>
    <w:rsid w:val="00093E6A"/>
    <w:rsid w:val="00094346"/>
    <w:rsid w:val="0009463C"/>
    <w:rsid w:val="00094860"/>
    <w:rsid w:val="000948DB"/>
    <w:rsid w:val="00095458"/>
    <w:rsid w:val="00095C12"/>
    <w:rsid w:val="00095FF0"/>
    <w:rsid w:val="000960D8"/>
    <w:rsid w:val="000968B3"/>
    <w:rsid w:val="000968BA"/>
    <w:rsid w:val="00096B7E"/>
    <w:rsid w:val="00096F60"/>
    <w:rsid w:val="000971D3"/>
    <w:rsid w:val="00097363"/>
    <w:rsid w:val="0009784E"/>
    <w:rsid w:val="00097A35"/>
    <w:rsid w:val="00097B7A"/>
    <w:rsid w:val="000A0278"/>
    <w:rsid w:val="000A0594"/>
    <w:rsid w:val="000A06A7"/>
    <w:rsid w:val="000A0904"/>
    <w:rsid w:val="000A0B33"/>
    <w:rsid w:val="000A0D1F"/>
    <w:rsid w:val="000A0DAC"/>
    <w:rsid w:val="000A265D"/>
    <w:rsid w:val="000A2B94"/>
    <w:rsid w:val="000A2C2E"/>
    <w:rsid w:val="000A3189"/>
    <w:rsid w:val="000A351C"/>
    <w:rsid w:val="000A35C7"/>
    <w:rsid w:val="000A3BEA"/>
    <w:rsid w:val="000A4C13"/>
    <w:rsid w:val="000A52CC"/>
    <w:rsid w:val="000A5775"/>
    <w:rsid w:val="000A58E2"/>
    <w:rsid w:val="000A5B28"/>
    <w:rsid w:val="000A606F"/>
    <w:rsid w:val="000A60D1"/>
    <w:rsid w:val="000A61DC"/>
    <w:rsid w:val="000A6342"/>
    <w:rsid w:val="000A6986"/>
    <w:rsid w:val="000A69D2"/>
    <w:rsid w:val="000A6A63"/>
    <w:rsid w:val="000A6C42"/>
    <w:rsid w:val="000A6DF3"/>
    <w:rsid w:val="000A739F"/>
    <w:rsid w:val="000A7C7E"/>
    <w:rsid w:val="000A7D03"/>
    <w:rsid w:val="000A7DEA"/>
    <w:rsid w:val="000B05A0"/>
    <w:rsid w:val="000B0865"/>
    <w:rsid w:val="000B088F"/>
    <w:rsid w:val="000B0FB1"/>
    <w:rsid w:val="000B1087"/>
    <w:rsid w:val="000B167F"/>
    <w:rsid w:val="000B1858"/>
    <w:rsid w:val="000B1AAA"/>
    <w:rsid w:val="000B206F"/>
    <w:rsid w:val="000B233C"/>
    <w:rsid w:val="000B2A45"/>
    <w:rsid w:val="000B30EC"/>
    <w:rsid w:val="000B3249"/>
    <w:rsid w:val="000B3540"/>
    <w:rsid w:val="000B3645"/>
    <w:rsid w:val="000B3C08"/>
    <w:rsid w:val="000B3DFD"/>
    <w:rsid w:val="000B3EBE"/>
    <w:rsid w:val="000B4441"/>
    <w:rsid w:val="000B44E7"/>
    <w:rsid w:val="000B46EC"/>
    <w:rsid w:val="000B48D0"/>
    <w:rsid w:val="000B4D1A"/>
    <w:rsid w:val="000B4E09"/>
    <w:rsid w:val="000B4FC4"/>
    <w:rsid w:val="000B5575"/>
    <w:rsid w:val="000B5707"/>
    <w:rsid w:val="000B5CFF"/>
    <w:rsid w:val="000B5FEE"/>
    <w:rsid w:val="000B60DA"/>
    <w:rsid w:val="000B6637"/>
    <w:rsid w:val="000B67CA"/>
    <w:rsid w:val="000B718B"/>
    <w:rsid w:val="000B7B5F"/>
    <w:rsid w:val="000B7C77"/>
    <w:rsid w:val="000C0544"/>
    <w:rsid w:val="000C0613"/>
    <w:rsid w:val="000C08F7"/>
    <w:rsid w:val="000C0CA3"/>
    <w:rsid w:val="000C1258"/>
    <w:rsid w:val="000C1B88"/>
    <w:rsid w:val="000C2CFB"/>
    <w:rsid w:val="000C2E0B"/>
    <w:rsid w:val="000C4406"/>
    <w:rsid w:val="000C4849"/>
    <w:rsid w:val="000C5392"/>
    <w:rsid w:val="000C5508"/>
    <w:rsid w:val="000C5AAA"/>
    <w:rsid w:val="000C5CE1"/>
    <w:rsid w:val="000C5E02"/>
    <w:rsid w:val="000C6203"/>
    <w:rsid w:val="000C6E29"/>
    <w:rsid w:val="000C6EAA"/>
    <w:rsid w:val="000C7053"/>
    <w:rsid w:val="000C7482"/>
    <w:rsid w:val="000C762E"/>
    <w:rsid w:val="000C798E"/>
    <w:rsid w:val="000D0242"/>
    <w:rsid w:val="000D0553"/>
    <w:rsid w:val="000D0936"/>
    <w:rsid w:val="000D0B7E"/>
    <w:rsid w:val="000D0DA9"/>
    <w:rsid w:val="000D12CA"/>
    <w:rsid w:val="000D1408"/>
    <w:rsid w:val="000D142E"/>
    <w:rsid w:val="000D1889"/>
    <w:rsid w:val="000D193A"/>
    <w:rsid w:val="000D1986"/>
    <w:rsid w:val="000D2513"/>
    <w:rsid w:val="000D2613"/>
    <w:rsid w:val="000D2C01"/>
    <w:rsid w:val="000D30E8"/>
    <w:rsid w:val="000D3550"/>
    <w:rsid w:val="000D39C2"/>
    <w:rsid w:val="000D40A6"/>
    <w:rsid w:val="000D40AA"/>
    <w:rsid w:val="000D481C"/>
    <w:rsid w:val="000D4BCF"/>
    <w:rsid w:val="000D50B7"/>
    <w:rsid w:val="000D54CB"/>
    <w:rsid w:val="000D55A6"/>
    <w:rsid w:val="000D5E94"/>
    <w:rsid w:val="000D6287"/>
    <w:rsid w:val="000D68C5"/>
    <w:rsid w:val="000D752B"/>
    <w:rsid w:val="000E0107"/>
    <w:rsid w:val="000E0F40"/>
    <w:rsid w:val="000E17E2"/>
    <w:rsid w:val="000E279A"/>
    <w:rsid w:val="000E3965"/>
    <w:rsid w:val="000E4407"/>
    <w:rsid w:val="000E44BB"/>
    <w:rsid w:val="000E45DE"/>
    <w:rsid w:val="000E45FC"/>
    <w:rsid w:val="000E5301"/>
    <w:rsid w:val="000E530E"/>
    <w:rsid w:val="000E5400"/>
    <w:rsid w:val="000E5755"/>
    <w:rsid w:val="000E5ABD"/>
    <w:rsid w:val="000E5B1B"/>
    <w:rsid w:val="000E5DD5"/>
    <w:rsid w:val="000E6304"/>
    <w:rsid w:val="000E68E3"/>
    <w:rsid w:val="000E7769"/>
    <w:rsid w:val="000E7880"/>
    <w:rsid w:val="000E7B8A"/>
    <w:rsid w:val="000F01B0"/>
    <w:rsid w:val="000F0307"/>
    <w:rsid w:val="000F0D77"/>
    <w:rsid w:val="000F10AC"/>
    <w:rsid w:val="000F1360"/>
    <w:rsid w:val="000F1758"/>
    <w:rsid w:val="000F1DC3"/>
    <w:rsid w:val="000F21AC"/>
    <w:rsid w:val="000F2246"/>
    <w:rsid w:val="000F2C97"/>
    <w:rsid w:val="000F2D96"/>
    <w:rsid w:val="000F2F63"/>
    <w:rsid w:val="000F3772"/>
    <w:rsid w:val="000F3911"/>
    <w:rsid w:val="000F396C"/>
    <w:rsid w:val="000F3AB1"/>
    <w:rsid w:val="000F3D1E"/>
    <w:rsid w:val="000F3D53"/>
    <w:rsid w:val="000F3D7A"/>
    <w:rsid w:val="000F3F2E"/>
    <w:rsid w:val="000F3FD9"/>
    <w:rsid w:val="000F4146"/>
    <w:rsid w:val="000F437B"/>
    <w:rsid w:val="000F45B0"/>
    <w:rsid w:val="000F4A90"/>
    <w:rsid w:val="000F4DDD"/>
    <w:rsid w:val="000F4F57"/>
    <w:rsid w:val="000F56EE"/>
    <w:rsid w:val="000F58D8"/>
    <w:rsid w:val="000F5C29"/>
    <w:rsid w:val="000F5C59"/>
    <w:rsid w:val="000F5D55"/>
    <w:rsid w:val="000F5F79"/>
    <w:rsid w:val="000F6455"/>
    <w:rsid w:val="000F6526"/>
    <w:rsid w:val="000F6549"/>
    <w:rsid w:val="000F6813"/>
    <w:rsid w:val="000F6A90"/>
    <w:rsid w:val="000F71E2"/>
    <w:rsid w:val="00100A89"/>
    <w:rsid w:val="00100D8A"/>
    <w:rsid w:val="00101A0F"/>
    <w:rsid w:val="00101AAD"/>
    <w:rsid w:val="00101D86"/>
    <w:rsid w:val="001023F6"/>
    <w:rsid w:val="00102B4F"/>
    <w:rsid w:val="001032F4"/>
    <w:rsid w:val="00103423"/>
    <w:rsid w:val="00103578"/>
    <w:rsid w:val="00103745"/>
    <w:rsid w:val="00103F0C"/>
    <w:rsid w:val="00103FA2"/>
    <w:rsid w:val="00105193"/>
    <w:rsid w:val="001055E1"/>
    <w:rsid w:val="001055EE"/>
    <w:rsid w:val="001058CB"/>
    <w:rsid w:val="00107304"/>
    <w:rsid w:val="00107509"/>
    <w:rsid w:val="00107714"/>
    <w:rsid w:val="00110026"/>
    <w:rsid w:val="0011090D"/>
    <w:rsid w:val="00110D3E"/>
    <w:rsid w:val="00110E69"/>
    <w:rsid w:val="0011100C"/>
    <w:rsid w:val="001110FB"/>
    <w:rsid w:val="0011145E"/>
    <w:rsid w:val="00111E38"/>
    <w:rsid w:val="00111ED3"/>
    <w:rsid w:val="001125DA"/>
    <w:rsid w:val="001127DB"/>
    <w:rsid w:val="00112D05"/>
    <w:rsid w:val="00112E51"/>
    <w:rsid w:val="00113042"/>
    <w:rsid w:val="001131B5"/>
    <w:rsid w:val="0011388A"/>
    <w:rsid w:val="00113C1E"/>
    <w:rsid w:val="00114060"/>
    <w:rsid w:val="00114139"/>
    <w:rsid w:val="001148CE"/>
    <w:rsid w:val="001148EF"/>
    <w:rsid w:val="00114915"/>
    <w:rsid w:val="00114DE5"/>
    <w:rsid w:val="0011512B"/>
    <w:rsid w:val="00115147"/>
    <w:rsid w:val="00115571"/>
    <w:rsid w:val="00115855"/>
    <w:rsid w:val="00115B0D"/>
    <w:rsid w:val="00115DF7"/>
    <w:rsid w:val="0011665B"/>
    <w:rsid w:val="001168E5"/>
    <w:rsid w:val="001169E5"/>
    <w:rsid w:val="00116B48"/>
    <w:rsid w:val="00116C34"/>
    <w:rsid w:val="00116E24"/>
    <w:rsid w:val="0011705B"/>
    <w:rsid w:val="00117779"/>
    <w:rsid w:val="00117919"/>
    <w:rsid w:val="00117952"/>
    <w:rsid w:val="00117F1D"/>
    <w:rsid w:val="00120024"/>
    <w:rsid w:val="001201CA"/>
    <w:rsid w:val="00120533"/>
    <w:rsid w:val="00120536"/>
    <w:rsid w:val="0012076B"/>
    <w:rsid w:val="001211A4"/>
    <w:rsid w:val="001214CC"/>
    <w:rsid w:val="00121538"/>
    <w:rsid w:val="0012201B"/>
    <w:rsid w:val="00122203"/>
    <w:rsid w:val="00122294"/>
    <w:rsid w:val="00122702"/>
    <w:rsid w:val="001230DA"/>
    <w:rsid w:val="00123C04"/>
    <w:rsid w:val="0012408B"/>
    <w:rsid w:val="00124748"/>
    <w:rsid w:val="00124C62"/>
    <w:rsid w:val="00124E96"/>
    <w:rsid w:val="0012614F"/>
    <w:rsid w:val="0012638B"/>
    <w:rsid w:val="001270A4"/>
    <w:rsid w:val="00127C7C"/>
    <w:rsid w:val="00130003"/>
    <w:rsid w:val="0013026D"/>
    <w:rsid w:val="00130629"/>
    <w:rsid w:val="00130DA8"/>
    <w:rsid w:val="001312A1"/>
    <w:rsid w:val="0013173B"/>
    <w:rsid w:val="00132313"/>
    <w:rsid w:val="00132688"/>
    <w:rsid w:val="00132DD2"/>
    <w:rsid w:val="00133A1D"/>
    <w:rsid w:val="0013426B"/>
    <w:rsid w:val="001345B8"/>
    <w:rsid w:val="00134776"/>
    <w:rsid w:val="00134C8E"/>
    <w:rsid w:val="001356E2"/>
    <w:rsid w:val="00135AFE"/>
    <w:rsid w:val="00135EC1"/>
    <w:rsid w:val="001364EF"/>
    <w:rsid w:val="001367ED"/>
    <w:rsid w:val="00136FEB"/>
    <w:rsid w:val="0013701A"/>
    <w:rsid w:val="001370A5"/>
    <w:rsid w:val="001372C0"/>
    <w:rsid w:val="00137805"/>
    <w:rsid w:val="00137F10"/>
    <w:rsid w:val="001402C8"/>
    <w:rsid w:val="0014043A"/>
    <w:rsid w:val="00140F25"/>
    <w:rsid w:val="00141351"/>
    <w:rsid w:val="0014164E"/>
    <w:rsid w:val="001416AA"/>
    <w:rsid w:val="001419E5"/>
    <w:rsid w:val="00141EA1"/>
    <w:rsid w:val="00142543"/>
    <w:rsid w:val="0014284F"/>
    <w:rsid w:val="00142BA3"/>
    <w:rsid w:val="001430D5"/>
    <w:rsid w:val="00143AE3"/>
    <w:rsid w:val="00143BB9"/>
    <w:rsid w:val="00143CDB"/>
    <w:rsid w:val="00144593"/>
    <w:rsid w:val="0014467A"/>
    <w:rsid w:val="0014513D"/>
    <w:rsid w:val="001453B3"/>
    <w:rsid w:val="001455E6"/>
    <w:rsid w:val="00145A2E"/>
    <w:rsid w:val="0014632A"/>
    <w:rsid w:val="00146A2F"/>
    <w:rsid w:val="00146C75"/>
    <w:rsid w:val="00146F53"/>
    <w:rsid w:val="00147116"/>
    <w:rsid w:val="00147352"/>
    <w:rsid w:val="00147763"/>
    <w:rsid w:val="001478E3"/>
    <w:rsid w:val="00147A7A"/>
    <w:rsid w:val="00147DFC"/>
    <w:rsid w:val="00147FEE"/>
    <w:rsid w:val="0015046B"/>
    <w:rsid w:val="00150881"/>
    <w:rsid w:val="00150C5F"/>
    <w:rsid w:val="00151127"/>
    <w:rsid w:val="00151253"/>
    <w:rsid w:val="00151850"/>
    <w:rsid w:val="00151DFF"/>
    <w:rsid w:val="00152030"/>
    <w:rsid w:val="00152620"/>
    <w:rsid w:val="00152829"/>
    <w:rsid w:val="001528EF"/>
    <w:rsid w:val="0015330D"/>
    <w:rsid w:val="0015345F"/>
    <w:rsid w:val="00153A7E"/>
    <w:rsid w:val="001540A7"/>
    <w:rsid w:val="0015432D"/>
    <w:rsid w:val="00154B95"/>
    <w:rsid w:val="0015582F"/>
    <w:rsid w:val="00155A80"/>
    <w:rsid w:val="00155AF1"/>
    <w:rsid w:val="00155B25"/>
    <w:rsid w:val="00155B79"/>
    <w:rsid w:val="00156D64"/>
    <w:rsid w:val="00156E78"/>
    <w:rsid w:val="001573AE"/>
    <w:rsid w:val="0015785C"/>
    <w:rsid w:val="001579FF"/>
    <w:rsid w:val="00157C0F"/>
    <w:rsid w:val="00160150"/>
    <w:rsid w:val="001606A7"/>
    <w:rsid w:val="00161000"/>
    <w:rsid w:val="0016129F"/>
    <w:rsid w:val="00161FF4"/>
    <w:rsid w:val="00162319"/>
    <w:rsid w:val="0016252A"/>
    <w:rsid w:val="00162575"/>
    <w:rsid w:val="001625F8"/>
    <w:rsid w:val="00162E13"/>
    <w:rsid w:val="001639CA"/>
    <w:rsid w:val="00163D17"/>
    <w:rsid w:val="00164995"/>
    <w:rsid w:val="00164BA5"/>
    <w:rsid w:val="00164D23"/>
    <w:rsid w:val="00165A86"/>
    <w:rsid w:val="00165AFF"/>
    <w:rsid w:val="00165DB7"/>
    <w:rsid w:val="00165E80"/>
    <w:rsid w:val="00165FC0"/>
    <w:rsid w:val="001660B2"/>
    <w:rsid w:val="00166717"/>
    <w:rsid w:val="00166A5D"/>
    <w:rsid w:val="00166E0F"/>
    <w:rsid w:val="00166E89"/>
    <w:rsid w:val="001670EE"/>
    <w:rsid w:val="00167304"/>
    <w:rsid w:val="00167608"/>
    <w:rsid w:val="001679FF"/>
    <w:rsid w:val="00167AF5"/>
    <w:rsid w:val="00167B22"/>
    <w:rsid w:val="00167EF1"/>
    <w:rsid w:val="00170640"/>
    <w:rsid w:val="001706C1"/>
    <w:rsid w:val="00170B37"/>
    <w:rsid w:val="00170C96"/>
    <w:rsid w:val="00170E23"/>
    <w:rsid w:val="001710D9"/>
    <w:rsid w:val="001718E4"/>
    <w:rsid w:val="00171B85"/>
    <w:rsid w:val="00171F0D"/>
    <w:rsid w:val="00172185"/>
    <w:rsid w:val="001721A2"/>
    <w:rsid w:val="0017252E"/>
    <w:rsid w:val="001730DE"/>
    <w:rsid w:val="00173754"/>
    <w:rsid w:val="001740AD"/>
    <w:rsid w:val="0017410A"/>
    <w:rsid w:val="0017442F"/>
    <w:rsid w:val="001745A8"/>
    <w:rsid w:val="00174C79"/>
    <w:rsid w:val="00174FCC"/>
    <w:rsid w:val="0017620E"/>
    <w:rsid w:val="00176937"/>
    <w:rsid w:val="00176A13"/>
    <w:rsid w:val="00176ECC"/>
    <w:rsid w:val="001771F3"/>
    <w:rsid w:val="00177269"/>
    <w:rsid w:val="001776D8"/>
    <w:rsid w:val="00177916"/>
    <w:rsid w:val="00177A35"/>
    <w:rsid w:val="0018039E"/>
    <w:rsid w:val="001804E4"/>
    <w:rsid w:val="00180580"/>
    <w:rsid w:val="001807B3"/>
    <w:rsid w:val="00180AC1"/>
    <w:rsid w:val="00180E18"/>
    <w:rsid w:val="0018160C"/>
    <w:rsid w:val="00181726"/>
    <w:rsid w:val="001824EE"/>
    <w:rsid w:val="00182AF7"/>
    <w:rsid w:val="00182B62"/>
    <w:rsid w:val="00182E3E"/>
    <w:rsid w:val="00182E48"/>
    <w:rsid w:val="001834CE"/>
    <w:rsid w:val="001841B8"/>
    <w:rsid w:val="0018476F"/>
    <w:rsid w:val="00184928"/>
    <w:rsid w:val="00184C7C"/>
    <w:rsid w:val="00184CE5"/>
    <w:rsid w:val="00185049"/>
    <w:rsid w:val="00185152"/>
    <w:rsid w:val="0018518A"/>
    <w:rsid w:val="00185331"/>
    <w:rsid w:val="00185D87"/>
    <w:rsid w:val="00185DF4"/>
    <w:rsid w:val="0018634A"/>
    <w:rsid w:val="0018651E"/>
    <w:rsid w:val="00186A8E"/>
    <w:rsid w:val="00186DEA"/>
    <w:rsid w:val="001877DD"/>
    <w:rsid w:val="00187B14"/>
    <w:rsid w:val="0019013D"/>
    <w:rsid w:val="001901D0"/>
    <w:rsid w:val="0019034F"/>
    <w:rsid w:val="00190692"/>
    <w:rsid w:val="00190D3E"/>
    <w:rsid w:val="00190FEE"/>
    <w:rsid w:val="0019125B"/>
    <w:rsid w:val="0019160E"/>
    <w:rsid w:val="001917AA"/>
    <w:rsid w:val="001918F3"/>
    <w:rsid w:val="00191F72"/>
    <w:rsid w:val="001925A4"/>
    <w:rsid w:val="00192D63"/>
    <w:rsid w:val="00192FB6"/>
    <w:rsid w:val="001930C0"/>
    <w:rsid w:val="00194A53"/>
    <w:rsid w:val="00194C57"/>
    <w:rsid w:val="00195516"/>
    <w:rsid w:val="00197057"/>
    <w:rsid w:val="00197164"/>
    <w:rsid w:val="00197184"/>
    <w:rsid w:val="00197692"/>
    <w:rsid w:val="001976A3"/>
    <w:rsid w:val="001A0077"/>
    <w:rsid w:val="001A0975"/>
    <w:rsid w:val="001A0B81"/>
    <w:rsid w:val="001A0E46"/>
    <w:rsid w:val="001A14E6"/>
    <w:rsid w:val="001A15A9"/>
    <w:rsid w:val="001A1CC9"/>
    <w:rsid w:val="001A2213"/>
    <w:rsid w:val="001A2333"/>
    <w:rsid w:val="001A24F4"/>
    <w:rsid w:val="001A2A99"/>
    <w:rsid w:val="001A2F4B"/>
    <w:rsid w:val="001A31F2"/>
    <w:rsid w:val="001A372A"/>
    <w:rsid w:val="001A37D9"/>
    <w:rsid w:val="001A3C6B"/>
    <w:rsid w:val="001A434B"/>
    <w:rsid w:val="001A43A8"/>
    <w:rsid w:val="001A4584"/>
    <w:rsid w:val="001A49F1"/>
    <w:rsid w:val="001A4DB1"/>
    <w:rsid w:val="001A5062"/>
    <w:rsid w:val="001A55DC"/>
    <w:rsid w:val="001A56E4"/>
    <w:rsid w:val="001A5C0E"/>
    <w:rsid w:val="001A5C5A"/>
    <w:rsid w:val="001A5ED3"/>
    <w:rsid w:val="001A633B"/>
    <w:rsid w:val="001A6703"/>
    <w:rsid w:val="001A697A"/>
    <w:rsid w:val="001A6A0C"/>
    <w:rsid w:val="001A6E59"/>
    <w:rsid w:val="001A7154"/>
    <w:rsid w:val="001A7E49"/>
    <w:rsid w:val="001B0502"/>
    <w:rsid w:val="001B0692"/>
    <w:rsid w:val="001B0A7F"/>
    <w:rsid w:val="001B0F10"/>
    <w:rsid w:val="001B11D2"/>
    <w:rsid w:val="001B16CE"/>
    <w:rsid w:val="001B18F4"/>
    <w:rsid w:val="001B1F53"/>
    <w:rsid w:val="001B1F7F"/>
    <w:rsid w:val="001B1FAD"/>
    <w:rsid w:val="001B1FE4"/>
    <w:rsid w:val="001B2CD7"/>
    <w:rsid w:val="001B3C79"/>
    <w:rsid w:val="001B4170"/>
    <w:rsid w:val="001B538A"/>
    <w:rsid w:val="001B57C6"/>
    <w:rsid w:val="001B5B79"/>
    <w:rsid w:val="001B61B9"/>
    <w:rsid w:val="001B623C"/>
    <w:rsid w:val="001B7396"/>
    <w:rsid w:val="001B790B"/>
    <w:rsid w:val="001C000C"/>
    <w:rsid w:val="001C0018"/>
    <w:rsid w:val="001C048F"/>
    <w:rsid w:val="001C05D9"/>
    <w:rsid w:val="001C0B2F"/>
    <w:rsid w:val="001C0FC3"/>
    <w:rsid w:val="001C152E"/>
    <w:rsid w:val="001C1804"/>
    <w:rsid w:val="001C1C93"/>
    <w:rsid w:val="001C2039"/>
    <w:rsid w:val="001C2184"/>
    <w:rsid w:val="001C2515"/>
    <w:rsid w:val="001C28B0"/>
    <w:rsid w:val="001C2FEA"/>
    <w:rsid w:val="001C3135"/>
    <w:rsid w:val="001C448E"/>
    <w:rsid w:val="001C4D62"/>
    <w:rsid w:val="001C4E2D"/>
    <w:rsid w:val="001C51CD"/>
    <w:rsid w:val="001C56BB"/>
    <w:rsid w:val="001C5B6C"/>
    <w:rsid w:val="001C62C4"/>
    <w:rsid w:val="001C6469"/>
    <w:rsid w:val="001C64AD"/>
    <w:rsid w:val="001C6743"/>
    <w:rsid w:val="001C6CC6"/>
    <w:rsid w:val="001C718E"/>
    <w:rsid w:val="001C77F9"/>
    <w:rsid w:val="001D00CA"/>
    <w:rsid w:val="001D03FD"/>
    <w:rsid w:val="001D0705"/>
    <w:rsid w:val="001D0991"/>
    <w:rsid w:val="001D0A9B"/>
    <w:rsid w:val="001D139B"/>
    <w:rsid w:val="001D1494"/>
    <w:rsid w:val="001D15E5"/>
    <w:rsid w:val="001D1943"/>
    <w:rsid w:val="001D1FC7"/>
    <w:rsid w:val="001D2220"/>
    <w:rsid w:val="001D253C"/>
    <w:rsid w:val="001D26A0"/>
    <w:rsid w:val="001D2AB9"/>
    <w:rsid w:val="001D2E7A"/>
    <w:rsid w:val="001D30DD"/>
    <w:rsid w:val="001D333C"/>
    <w:rsid w:val="001D357A"/>
    <w:rsid w:val="001D3650"/>
    <w:rsid w:val="001D3942"/>
    <w:rsid w:val="001D3E6A"/>
    <w:rsid w:val="001D4AA5"/>
    <w:rsid w:val="001D507F"/>
    <w:rsid w:val="001D5443"/>
    <w:rsid w:val="001D5D55"/>
    <w:rsid w:val="001D63BC"/>
    <w:rsid w:val="001D644B"/>
    <w:rsid w:val="001D66EE"/>
    <w:rsid w:val="001D6D12"/>
    <w:rsid w:val="001D6FD1"/>
    <w:rsid w:val="001D74A3"/>
    <w:rsid w:val="001D7D73"/>
    <w:rsid w:val="001D7FE1"/>
    <w:rsid w:val="001E09D9"/>
    <w:rsid w:val="001E0D78"/>
    <w:rsid w:val="001E0FDC"/>
    <w:rsid w:val="001E1342"/>
    <w:rsid w:val="001E15A3"/>
    <w:rsid w:val="001E1CAC"/>
    <w:rsid w:val="001E1CB9"/>
    <w:rsid w:val="001E1CF4"/>
    <w:rsid w:val="001E30C1"/>
    <w:rsid w:val="001E3106"/>
    <w:rsid w:val="001E3126"/>
    <w:rsid w:val="001E3306"/>
    <w:rsid w:val="001E3799"/>
    <w:rsid w:val="001E3BE1"/>
    <w:rsid w:val="001E42C7"/>
    <w:rsid w:val="001E444A"/>
    <w:rsid w:val="001E4913"/>
    <w:rsid w:val="001E4C43"/>
    <w:rsid w:val="001E5131"/>
    <w:rsid w:val="001E553E"/>
    <w:rsid w:val="001E5561"/>
    <w:rsid w:val="001E5982"/>
    <w:rsid w:val="001E6952"/>
    <w:rsid w:val="001E6C06"/>
    <w:rsid w:val="001E787F"/>
    <w:rsid w:val="001E7B32"/>
    <w:rsid w:val="001E7B65"/>
    <w:rsid w:val="001F006C"/>
    <w:rsid w:val="001F0121"/>
    <w:rsid w:val="001F029F"/>
    <w:rsid w:val="001F0304"/>
    <w:rsid w:val="001F0714"/>
    <w:rsid w:val="001F09AE"/>
    <w:rsid w:val="001F110F"/>
    <w:rsid w:val="001F1232"/>
    <w:rsid w:val="001F237F"/>
    <w:rsid w:val="001F2534"/>
    <w:rsid w:val="001F281D"/>
    <w:rsid w:val="001F2B87"/>
    <w:rsid w:val="001F2E7A"/>
    <w:rsid w:val="001F318D"/>
    <w:rsid w:val="001F33E6"/>
    <w:rsid w:val="001F354F"/>
    <w:rsid w:val="001F3A44"/>
    <w:rsid w:val="001F3B8E"/>
    <w:rsid w:val="001F3F17"/>
    <w:rsid w:val="001F428F"/>
    <w:rsid w:val="001F494A"/>
    <w:rsid w:val="001F4CAA"/>
    <w:rsid w:val="001F56B8"/>
    <w:rsid w:val="001F5938"/>
    <w:rsid w:val="001F5A84"/>
    <w:rsid w:val="001F6968"/>
    <w:rsid w:val="001F6988"/>
    <w:rsid w:val="001F6D75"/>
    <w:rsid w:val="001F70AC"/>
    <w:rsid w:val="001F711C"/>
    <w:rsid w:val="001F7289"/>
    <w:rsid w:val="002011A4"/>
    <w:rsid w:val="0020182E"/>
    <w:rsid w:val="002019EE"/>
    <w:rsid w:val="00201A55"/>
    <w:rsid w:val="00202174"/>
    <w:rsid w:val="0020242A"/>
    <w:rsid w:val="002025C5"/>
    <w:rsid w:val="00202752"/>
    <w:rsid w:val="00202925"/>
    <w:rsid w:val="00202B93"/>
    <w:rsid w:val="00202BDA"/>
    <w:rsid w:val="002031A7"/>
    <w:rsid w:val="00203496"/>
    <w:rsid w:val="002039FB"/>
    <w:rsid w:val="00203DC0"/>
    <w:rsid w:val="002040CD"/>
    <w:rsid w:val="00204345"/>
    <w:rsid w:val="0020477D"/>
    <w:rsid w:val="00204BED"/>
    <w:rsid w:val="00204D12"/>
    <w:rsid w:val="0020506C"/>
    <w:rsid w:val="0020554D"/>
    <w:rsid w:val="00205A42"/>
    <w:rsid w:val="00205B0E"/>
    <w:rsid w:val="00206116"/>
    <w:rsid w:val="00206689"/>
    <w:rsid w:val="002068D6"/>
    <w:rsid w:val="00206AC4"/>
    <w:rsid w:val="00206D56"/>
    <w:rsid w:val="0020702C"/>
    <w:rsid w:val="00207301"/>
    <w:rsid w:val="00207CCD"/>
    <w:rsid w:val="002107C1"/>
    <w:rsid w:val="00211570"/>
    <w:rsid w:val="00211575"/>
    <w:rsid w:val="00211DB0"/>
    <w:rsid w:val="0021259D"/>
    <w:rsid w:val="002126ED"/>
    <w:rsid w:val="002128D3"/>
    <w:rsid w:val="0021290A"/>
    <w:rsid w:val="00212BB3"/>
    <w:rsid w:val="00212CCB"/>
    <w:rsid w:val="002133B9"/>
    <w:rsid w:val="00213A14"/>
    <w:rsid w:val="00214A27"/>
    <w:rsid w:val="00214E86"/>
    <w:rsid w:val="002150C3"/>
    <w:rsid w:val="0021552C"/>
    <w:rsid w:val="002155BE"/>
    <w:rsid w:val="002156FD"/>
    <w:rsid w:val="00215752"/>
    <w:rsid w:val="00215C91"/>
    <w:rsid w:val="0021601C"/>
    <w:rsid w:val="002164A7"/>
    <w:rsid w:val="00216A90"/>
    <w:rsid w:val="00217537"/>
    <w:rsid w:val="0021772B"/>
    <w:rsid w:val="002179B0"/>
    <w:rsid w:val="00220198"/>
    <w:rsid w:val="002201C1"/>
    <w:rsid w:val="0022044A"/>
    <w:rsid w:val="00220504"/>
    <w:rsid w:val="00221764"/>
    <w:rsid w:val="00221D07"/>
    <w:rsid w:val="00221F03"/>
    <w:rsid w:val="00222655"/>
    <w:rsid w:val="0022274D"/>
    <w:rsid w:val="0022289B"/>
    <w:rsid w:val="00222B0A"/>
    <w:rsid w:val="00222B17"/>
    <w:rsid w:val="002230E0"/>
    <w:rsid w:val="002231AB"/>
    <w:rsid w:val="002234A2"/>
    <w:rsid w:val="00223C1D"/>
    <w:rsid w:val="00224152"/>
    <w:rsid w:val="0022460D"/>
    <w:rsid w:val="002247E5"/>
    <w:rsid w:val="00224935"/>
    <w:rsid w:val="002251D8"/>
    <w:rsid w:val="002255DD"/>
    <w:rsid w:val="00225867"/>
    <w:rsid w:val="002259CA"/>
    <w:rsid w:val="00225A95"/>
    <w:rsid w:val="00225CA7"/>
    <w:rsid w:val="00225E2C"/>
    <w:rsid w:val="00226149"/>
    <w:rsid w:val="002264CF"/>
    <w:rsid w:val="00226759"/>
    <w:rsid w:val="00226EAD"/>
    <w:rsid w:val="0022709E"/>
    <w:rsid w:val="00227268"/>
    <w:rsid w:val="002276C8"/>
    <w:rsid w:val="0022772C"/>
    <w:rsid w:val="00227812"/>
    <w:rsid w:val="00227869"/>
    <w:rsid w:val="002278D7"/>
    <w:rsid w:val="00227948"/>
    <w:rsid w:val="00227995"/>
    <w:rsid w:val="00227997"/>
    <w:rsid w:val="002301B4"/>
    <w:rsid w:val="00230463"/>
    <w:rsid w:val="002315E0"/>
    <w:rsid w:val="00231C35"/>
    <w:rsid w:val="00232511"/>
    <w:rsid w:val="002325EC"/>
    <w:rsid w:val="0023279D"/>
    <w:rsid w:val="002327D8"/>
    <w:rsid w:val="00232D75"/>
    <w:rsid w:val="00232E35"/>
    <w:rsid w:val="002332CC"/>
    <w:rsid w:val="00233AB5"/>
    <w:rsid w:val="002346FD"/>
    <w:rsid w:val="00234849"/>
    <w:rsid w:val="00234A19"/>
    <w:rsid w:val="00234C88"/>
    <w:rsid w:val="00235123"/>
    <w:rsid w:val="00235563"/>
    <w:rsid w:val="00235984"/>
    <w:rsid w:val="00236946"/>
    <w:rsid w:val="00237048"/>
    <w:rsid w:val="002374F3"/>
    <w:rsid w:val="00237617"/>
    <w:rsid w:val="00237CCC"/>
    <w:rsid w:val="00237F2C"/>
    <w:rsid w:val="0024067B"/>
    <w:rsid w:val="00240967"/>
    <w:rsid w:val="0024114A"/>
    <w:rsid w:val="00241764"/>
    <w:rsid w:val="00241FC3"/>
    <w:rsid w:val="00242082"/>
    <w:rsid w:val="0024287F"/>
    <w:rsid w:val="00243151"/>
    <w:rsid w:val="00243163"/>
    <w:rsid w:val="00243577"/>
    <w:rsid w:val="00243E71"/>
    <w:rsid w:val="00244012"/>
    <w:rsid w:val="00244873"/>
    <w:rsid w:val="00244B47"/>
    <w:rsid w:val="00244D88"/>
    <w:rsid w:val="00244E69"/>
    <w:rsid w:val="00244F06"/>
    <w:rsid w:val="002457CB"/>
    <w:rsid w:val="002458A5"/>
    <w:rsid w:val="002459BA"/>
    <w:rsid w:val="00245A50"/>
    <w:rsid w:val="00245DD8"/>
    <w:rsid w:val="002461D7"/>
    <w:rsid w:val="002461FD"/>
    <w:rsid w:val="002468DA"/>
    <w:rsid w:val="00246C23"/>
    <w:rsid w:val="00246E24"/>
    <w:rsid w:val="00246FE7"/>
    <w:rsid w:val="00247785"/>
    <w:rsid w:val="002501BC"/>
    <w:rsid w:val="002505C2"/>
    <w:rsid w:val="00251695"/>
    <w:rsid w:val="00252434"/>
    <w:rsid w:val="002524F2"/>
    <w:rsid w:val="00252781"/>
    <w:rsid w:val="0025301F"/>
    <w:rsid w:val="00253CCD"/>
    <w:rsid w:val="00253DCC"/>
    <w:rsid w:val="0025493B"/>
    <w:rsid w:val="00254F13"/>
    <w:rsid w:val="00255406"/>
    <w:rsid w:val="00255A2D"/>
    <w:rsid w:val="00255C73"/>
    <w:rsid w:val="00255CC7"/>
    <w:rsid w:val="00255D3B"/>
    <w:rsid w:val="00255F79"/>
    <w:rsid w:val="002564D0"/>
    <w:rsid w:val="002567CC"/>
    <w:rsid w:val="00256D4A"/>
    <w:rsid w:val="00257064"/>
    <w:rsid w:val="002579B3"/>
    <w:rsid w:val="00257B4C"/>
    <w:rsid w:val="00257D0C"/>
    <w:rsid w:val="00257D5A"/>
    <w:rsid w:val="0026060A"/>
    <w:rsid w:val="002608D1"/>
    <w:rsid w:val="00260AD9"/>
    <w:rsid w:val="00260DCF"/>
    <w:rsid w:val="00261360"/>
    <w:rsid w:val="00261693"/>
    <w:rsid w:val="00261AEA"/>
    <w:rsid w:val="00261B7F"/>
    <w:rsid w:val="00261B9C"/>
    <w:rsid w:val="00261CDA"/>
    <w:rsid w:val="00261D89"/>
    <w:rsid w:val="00261DF6"/>
    <w:rsid w:val="00261FF9"/>
    <w:rsid w:val="002624B7"/>
    <w:rsid w:val="00262604"/>
    <w:rsid w:val="00262C83"/>
    <w:rsid w:val="0026329F"/>
    <w:rsid w:val="002638FA"/>
    <w:rsid w:val="002642C6"/>
    <w:rsid w:val="00264824"/>
    <w:rsid w:val="00264B1F"/>
    <w:rsid w:val="002655A4"/>
    <w:rsid w:val="002656D6"/>
    <w:rsid w:val="00265748"/>
    <w:rsid w:val="0026574A"/>
    <w:rsid w:val="00265D38"/>
    <w:rsid w:val="002660E5"/>
    <w:rsid w:val="00266397"/>
    <w:rsid w:val="002666D0"/>
    <w:rsid w:val="002672F2"/>
    <w:rsid w:val="0026733E"/>
    <w:rsid w:val="00267898"/>
    <w:rsid w:val="00267D57"/>
    <w:rsid w:val="00270262"/>
    <w:rsid w:val="00270446"/>
    <w:rsid w:val="0027076A"/>
    <w:rsid w:val="002708BC"/>
    <w:rsid w:val="00270DFE"/>
    <w:rsid w:val="002713FE"/>
    <w:rsid w:val="00271569"/>
    <w:rsid w:val="0027169F"/>
    <w:rsid w:val="00271710"/>
    <w:rsid w:val="00271AF6"/>
    <w:rsid w:val="00271B90"/>
    <w:rsid w:val="00272112"/>
    <w:rsid w:val="00272476"/>
    <w:rsid w:val="00272821"/>
    <w:rsid w:val="00272C9F"/>
    <w:rsid w:val="002731D4"/>
    <w:rsid w:val="00273908"/>
    <w:rsid w:val="002739B2"/>
    <w:rsid w:val="0027416C"/>
    <w:rsid w:val="00274A62"/>
    <w:rsid w:val="00274B23"/>
    <w:rsid w:val="00274E37"/>
    <w:rsid w:val="00275516"/>
    <w:rsid w:val="002756DF"/>
    <w:rsid w:val="00275A26"/>
    <w:rsid w:val="00275C84"/>
    <w:rsid w:val="002763DB"/>
    <w:rsid w:val="00276480"/>
    <w:rsid w:val="0027665C"/>
    <w:rsid w:val="00276A1A"/>
    <w:rsid w:val="00276FC0"/>
    <w:rsid w:val="002779B1"/>
    <w:rsid w:val="00277B1B"/>
    <w:rsid w:val="00280009"/>
    <w:rsid w:val="0028025C"/>
    <w:rsid w:val="00280A00"/>
    <w:rsid w:val="0028147E"/>
    <w:rsid w:val="00281CD6"/>
    <w:rsid w:val="00281E15"/>
    <w:rsid w:val="00281F7F"/>
    <w:rsid w:val="00282723"/>
    <w:rsid w:val="002827BB"/>
    <w:rsid w:val="0028297D"/>
    <w:rsid w:val="00282ED9"/>
    <w:rsid w:val="0028311C"/>
    <w:rsid w:val="002833D1"/>
    <w:rsid w:val="0028388E"/>
    <w:rsid w:val="00283A5C"/>
    <w:rsid w:val="00283F32"/>
    <w:rsid w:val="00284126"/>
    <w:rsid w:val="00284174"/>
    <w:rsid w:val="00284324"/>
    <w:rsid w:val="002843F5"/>
    <w:rsid w:val="00284507"/>
    <w:rsid w:val="00284909"/>
    <w:rsid w:val="002849A3"/>
    <w:rsid w:val="00285731"/>
    <w:rsid w:val="00285950"/>
    <w:rsid w:val="00285960"/>
    <w:rsid w:val="00285C57"/>
    <w:rsid w:val="0028615E"/>
    <w:rsid w:val="002862EA"/>
    <w:rsid w:val="0028638B"/>
    <w:rsid w:val="002866BE"/>
    <w:rsid w:val="00286831"/>
    <w:rsid w:val="00286895"/>
    <w:rsid w:val="00286DCD"/>
    <w:rsid w:val="00286DF2"/>
    <w:rsid w:val="002875AD"/>
    <w:rsid w:val="002875C1"/>
    <w:rsid w:val="002876FE"/>
    <w:rsid w:val="00287B34"/>
    <w:rsid w:val="00287C22"/>
    <w:rsid w:val="00287C90"/>
    <w:rsid w:val="002902FA"/>
    <w:rsid w:val="0029099A"/>
    <w:rsid w:val="002909A0"/>
    <w:rsid w:val="002909D7"/>
    <w:rsid w:val="00290B78"/>
    <w:rsid w:val="00290C00"/>
    <w:rsid w:val="002913FA"/>
    <w:rsid w:val="0029157D"/>
    <w:rsid w:val="00291BFF"/>
    <w:rsid w:val="00292160"/>
    <w:rsid w:val="002925D4"/>
    <w:rsid w:val="00292A2F"/>
    <w:rsid w:val="0029337E"/>
    <w:rsid w:val="0029386A"/>
    <w:rsid w:val="00293BCF"/>
    <w:rsid w:val="00293BE7"/>
    <w:rsid w:val="002942EB"/>
    <w:rsid w:val="00294454"/>
    <w:rsid w:val="00294547"/>
    <w:rsid w:val="0029464F"/>
    <w:rsid w:val="002957E7"/>
    <w:rsid w:val="00295860"/>
    <w:rsid w:val="002959E9"/>
    <w:rsid w:val="00295ABE"/>
    <w:rsid w:val="00295D43"/>
    <w:rsid w:val="0029610E"/>
    <w:rsid w:val="00296245"/>
    <w:rsid w:val="00296475"/>
    <w:rsid w:val="0029686C"/>
    <w:rsid w:val="00296A26"/>
    <w:rsid w:val="00296CB1"/>
    <w:rsid w:val="00296D81"/>
    <w:rsid w:val="002A03AB"/>
    <w:rsid w:val="002A0F72"/>
    <w:rsid w:val="002A11CA"/>
    <w:rsid w:val="002A1316"/>
    <w:rsid w:val="002A1879"/>
    <w:rsid w:val="002A1A26"/>
    <w:rsid w:val="002A2107"/>
    <w:rsid w:val="002A2261"/>
    <w:rsid w:val="002A279D"/>
    <w:rsid w:val="002A29B6"/>
    <w:rsid w:val="002A2AF6"/>
    <w:rsid w:val="002A2BE4"/>
    <w:rsid w:val="002A2CFF"/>
    <w:rsid w:val="002A32F7"/>
    <w:rsid w:val="002A33B8"/>
    <w:rsid w:val="002A3A57"/>
    <w:rsid w:val="002A3A8A"/>
    <w:rsid w:val="002A46D7"/>
    <w:rsid w:val="002A473A"/>
    <w:rsid w:val="002A47E2"/>
    <w:rsid w:val="002A49FA"/>
    <w:rsid w:val="002A4DE3"/>
    <w:rsid w:val="002A535A"/>
    <w:rsid w:val="002A5486"/>
    <w:rsid w:val="002A5C09"/>
    <w:rsid w:val="002A60E8"/>
    <w:rsid w:val="002A6515"/>
    <w:rsid w:val="002A673C"/>
    <w:rsid w:val="002A6AAA"/>
    <w:rsid w:val="002A7540"/>
    <w:rsid w:val="002A7DC2"/>
    <w:rsid w:val="002B09E7"/>
    <w:rsid w:val="002B13AC"/>
    <w:rsid w:val="002B15C4"/>
    <w:rsid w:val="002B1DCD"/>
    <w:rsid w:val="002B1E95"/>
    <w:rsid w:val="002B2122"/>
    <w:rsid w:val="002B2B00"/>
    <w:rsid w:val="002B2EFA"/>
    <w:rsid w:val="002B2F87"/>
    <w:rsid w:val="002B3193"/>
    <w:rsid w:val="002B3559"/>
    <w:rsid w:val="002B3A21"/>
    <w:rsid w:val="002B3E5F"/>
    <w:rsid w:val="002B40FA"/>
    <w:rsid w:val="002B4357"/>
    <w:rsid w:val="002B477B"/>
    <w:rsid w:val="002B4A2D"/>
    <w:rsid w:val="002B505D"/>
    <w:rsid w:val="002B5314"/>
    <w:rsid w:val="002B53C4"/>
    <w:rsid w:val="002B63E4"/>
    <w:rsid w:val="002B68E3"/>
    <w:rsid w:val="002B694B"/>
    <w:rsid w:val="002B6953"/>
    <w:rsid w:val="002B6CCA"/>
    <w:rsid w:val="002B704F"/>
    <w:rsid w:val="002B734D"/>
    <w:rsid w:val="002B741B"/>
    <w:rsid w:val="002B75DC"/>
    <w:rsid w:val="002B779F"/>
    <w:rsid w:val="002B7A2A"/>
    <w:rsid w:val="002C0291"/>
    <w:rsid w:val="002C05F5"/>
    <w:rsid w:val="002C1685"/>
    <w:rsid w:val="002C16E6"/>
    <w:rsid w:val="002C18F6"/>
    <w:rsid w:val="002C1C41"/>
    <w:rsid w:val="002C1F12"/>
    <w:rsid w:val="002C1FB0"/>
    <w:rsid w:val="002C2638"/>
    <w:rsid w:val="002C2789"/>
    <w:rsid w:val="002C2C95"/>
    <w:rsid w:val="002C3549"/>
    <w:rsid w:val="002C35EE"/>
    <w:rsid w:val="002C397E"/>
    <w:rsid w:val="002C3B14"/>
    <w:rsid w:val="002C48C7"/>
    <w:rsid w:val="002C4910"/>
    <w:rsid w:val="002C4D0A"/>
    <w:rsid w:val="002C5268"/>
    <w:rsid w:val="002C5428"/>
    <w:rsid w:val="002C58CD"/>
    <w:rsid w:val="002C5E54"/>
    <w:rsid w:val="002C64C3"/>
    <w:rsid w:val="002C746D"/>
    <w:rsid w:val="002C7858"/>
    <w:rsid w:val="002C7E84"/>
    <w:rsid w:val="002D01A8"/>
    <w:rsid w:val="002D0458"/>
    <w:rsid w:val="002D0BE9"/>
    <w:rsid w:val="002D0CB8"/>
    <w:rsid w:val="002D0E38"/>
    <w:rsid w:val="002D17C0"/>
    <w:rsid w:val="002D1B03"/>
    <w:rsid w:val="002D23D3"/>
    <w:rsid w:val="002D2DC6"/>
    <w:rsid w:val="002D308C"/>
    <w:rsid w:val="002D36C7"/>
    <w:rsid w:val="002D3B5B"/>
    <w:rsid w:val="002D3FC3"/>
    <w:rsid w:val="002D4831"/>
    <w:rsid w:val="002D493A"/>
    <w:rsid w:val="002D501A"/>
    <w:rsid w:val="002D54D9"/>
    <w:rsid w:val="002D57D7"/>
    <w:rsid w:val="002D5D5E"/>
    <w:rsid w:val="002D640D"/>
    <w:rsid w:val="002D66C1"/>
    <w:rsid w:val="002D7115"/>
    <w:rsid w:val="002D733A"/>
    <w:rsid w:val="002D77BB"/>
    <w:rsid w:val="002D7BCE"/>
    <w:rsid w:val="002D7CD6"/>
    <w:rsid w:val="002E03E2"/>
    <w:rsid w:val="002E0887"/>
    <w:rsid w:val="002E08D5"/>
    <w:rsid w:val="002E0A0E"/>
    <w:rsid w:val="002E10D2"/>
    <w:rsid w:val="002E1495"/>
    <w:rsid w:val="002E196C"/>
    <w:rsid w:val="002E2053"/>
    <w:rsid w:val="002E2498"/>
    <w:rsid w:val="002E2C52"/>
    <w:rsid w:val="002E2E41"/>
    <w:rsid w:val="002E2E59"/>
    <w:rsid w:val="002E3073"/>
    <w:rsid w:val="002E3A5F"/>
    <w:rsid w:val="002E3C23"/>
    <w:rsid w:val="002E3E8A"/>
    <w:rsid w:val="002E4255"/>
    <w:rsid w:val="002E4877"/>
    <w:rsid w:val="002E4A28"/>
    <w:rsid w:val="002E5098"/>
    <w:rsid w:val="002E59AE"/>
    <w:rsid w:val="002E5C6A"/>
    <w:rsid w:val="002E5C94"/>
    <w:rsid w:val="002E6247"/>
    <w:rsid w:val="002E6838"/>
    <w:rsid w:val="002E68A2"/>
    <w:rsid w:val="002E6D70"/>
    <w:rsid w:val="002E748C"/>
    <w:rsid w:val="002E7850"/>
    <w:rsid w:val="002E798C"/>
    <w:rsid w:val="002E7AE1"/>
    <w:rsid w:val="002F052C"/>
    <w:rsid w:val="002F058D"/>
    <w:rsid w:val="002F0B3C"/>
    <w:rsid w:val="002F152B"/>
    <w:rsid w:val="002F152C"/>
    <w:rsid w:val="002F209C"/>
    <w:rsid w:val="002F20F3"/>
    <w:rsid w:val="002F2287"/>
    <w:rsid w:val="002F269E"/>
    <w:rsid w:val="002F2A84"/>
    <w:rsid w:val="002F2CEE"/>
    <w:rsid w:val="002F2FA5"/>
    <w:rsid w:val="002F31F1"/>
    <w:rsid w:val="002F358B"/>
    <w:rsid w:val="002F384A"/>
    <w:rsid w:val="002F38D4"/>
    <w:rsid w:val="002F3A9B"/>
    <w:rsid w:val="002F3AB2"/>
    <w:rsid w:val="002F3F92"/>
    <w:rsid w:val="002F4027"/>
    <w:rsid w:val="002F4530"/>
    <w:rsid w:val="002F4D5B"/>
    <w:rsid w:val="002F5321"/>
    <w:rsid w:val="002F5A79"/>
    <w:rsid w:val="002F5B40"/>
    <w:rsid w:val="002F5D98"/>
    <w:rsid w:val="002F66B4"/>
    <w:rsid w:val="002F6723"/>
    <w:rsid w:val="002F6939"/>
    <w:rsid w:val="002F6AB4"/>
    <w:rsid w:val="002F6ED5"/>
    <w:rsid w:val="002F70E2"/>
    <w:rsid w:val="002F772F"/>
    <w:rsid w:val="002F7A35"/>
    <w:rsid w:val="002F7F36"/>
    <w:rsid w:val="003009E2"/>
    <w:rsid w:val="00300C84"/>
    <w:rsid w:val="00300EC6"/>
    <w:rsid w:val="00301A66"/>
    <w:rsid w:val="00301D6A"/>
    <w:rsid w:val="00301DF3"/>
    <w:rsid w:val="00301E78"/>
    <w:rsid w:val="0030226F"/>
    <w:rsid w:val="003025EC"/>
    <w:rsid w:val="003025FC"/>
    <w:rsid w:val="00302ACF"/>
    <w:rsid w:val="00303316"/>
    <w:rsid w:val="00303434"/>
    <w:rsid w:val="00303791"/>
    <w:rsid w:val="003038C9"/>
    <w:rsid w:val="00303B0A"/>
    <w:rsid w:val="00303B77"/>
    <w:rsid w:val="00303C44"/>
    <w:rsid w:val="00304340"/>
    <w:rsid w:val="00304E73"/>
    <w:rsid w:val="00304EF6"/>
    <w:rsid w:val="00305FC0"/>
    <w:rsid w:val="00306800"/>
    <w:rsid w:val="00307270"/>
    <w:rsid w:val="003074A9"/>
    <w:rsid w:val="00307DB7"/>
    <w:rsid w:val="00310478"/>
    <w:rsid w:val="0031057D"/>
    <w:rsid w:val="00310743"/>
    <w:rsid w:val="00311984"/>
    <w:rsid w:val="00311BCD"/>
    <w:rsid w:val="003121E6"/>
    <w:rsid w:val="003123AB"/>
    <w:rsid w:val="003123CA"/>
    <w:rsid w:val="0031249E"/>
    <w:rsid w:val="00312779"/>
    <w:rsid w:val="00312860"/>
    <w:rsid w:val="00312951"/>
    <w:rsid w:val="00312BBE"/>
    <w:rsid w:val="00312E96"/>
    <w:rsid w:val="00313437"/>
    <w:rsid w:val="003135AA"/>
    <w:rsid w:val="00313613"/>
    <w:rsid w:val="00314791"/>
    <w:rsid w:val="00314819"/>
    <w:rsid w:val="00314C61"/>
    <w:rsid w:val="003150AE"/>
    <w:rsid w:val="003153DB"/>
    <w:rsid w:val="0031553B"/>
    <w:rsid w:val="0031562D"/>
    <w:rsid w:val="00315A5C"/>
    <w:rsid w:val="00315F0F"/>
    <w:rsid w:val="0031621E"/>
    <w:rsid w:val="00316481"/>
    <w:rsid w:val="00316C2F"/>
    <w:rsid w:val="0031727F"/>
    <w:rsid w:val="0031737D"/>
    <w:rsid w:val="00317C14"/>
    <w:rsid w:val="0032042B"/>
    <w:rsid w:val="003208FB"/>
    <w:rsid w:val="003209D3"/>
    <w:rsid w:val="00320BEB"/>
    <w:rsid w:val="00320D3C"/>
    <w:rsid w:val="00320EBA"/>
    <w:rsid w:val="0032114F"/>
    <w:rsid w:val="003213D2"/>
    <w:rsid w:val="003215B2"/>
    <w:rsid w:val="00321B07"/>
    <w:rsid w:val="00321D17"/>
    <w:rsid w:val="003221A4"/>
    <w:rsid w:val="00323349"/>
    <w:rsid w:val="00323693"/>
    <w:rsid w:val="00323824"/>
    <w:rsid w:val="003241E1"/>
    <w:rsid w:val="00324892"/>
    <w:rsid w:val="00324955"/>
    <w:rsid w:val="00324F26"/>
    <w:rsid w:val="003252D6"/>
    <w:rsid w:val="003255C9"/>
    <w:rsid w:val="00325C2E"/>
    <w:rsid w:val="003267BD"/>
    <w:rsid w:val="00327121"/>
    <w:rsid w:val="00327126"/>
    <w:rsid w:val="0032735A"/>
    <w:rsid w:val="00327499"/>
    <w:rsid w:val="003277D0"/>
    <w:rsid w:val="00327EA7"/>
    <w:rsid w:val="003300E0"/>
    <w:rsid w:val="003306DC"/>
    <w:rsid w:val="003308E5"/>
    <w:rsid w:val="00330B9E"/>
    <w:rsid w:val="00330E1A"/>
    <w:rsid w:val="00330F8A"/>
    <w:rsid w:val="00331246"/>
    <w:rsid w:val="00331291"/>
    <w:rsid w:val="003312D1"/>
    <w:rsid w:val="0033150A"/>
    <w:rsid w:val="00331866"/>
    <w:rsid w:val="00331D7B"/>
    <w:rsid w:val="003325C6"/>
    <w:rsid w:val="003326A9"/>
    <w:rsid w:val="003327EF"/>
    <w:rsid w:val="0033286C"/>
    <w:rsid w:val="00332F4B"/>
    <w:rsid w:val="0033308B"/>
    <w:rsid w:val="003332E1"/>
    <w:rsid w:val="0033366C"/>
    <w:rsid w:val="00333F3C"/>
    <w:rsid w:val="0033430E"/>
    <w:rsid w:val="00334698"/>
    <w:rsid w:val="003359DA"/>
    <w:rsid w:val="00335C21"/>
    <w:rsid w:val="00335E0D"/>
    <w:rsid w:val="00336A5E"/>
    <w:rsid w:val="00336AD5"/>
    <w:rsid w:val="0033762D"/>
    <w:rsid w:val="003378FD"/>
    <w:rsid w:val="003401D9"/>
    <w:rsid w:val="00340A99"/>
    <w:rsid w:val="00340E4B"/>
    <w:rsid w:val="00340E51"/>
    <w:rsid w:val="00340F97"/>
    <w:rsid w:val="00341B66"/>
    <w:rsid w:val="00342766"/>
    <w:rsid w:val="003429DD"/>
    <w:rsid w:val="00342AD5"/>
    <w:rsid w:val="00342D5D"/>
    <w:rsid w:val="0034324C"/>
    <w:rsid w:val="00343608"/>
    <w:rsid w:val="00343830"/>
    <w:rsid w:val="00343B84"/>
    <w:rsid w:val="00343CB3"/>
    <w:rsid w:val="00343D9B"/>
    <w:rsid w:val="00344094"/>
    <w:rsid w:val="003449F4"/>
    <w:rsid w:val="00344C3B"/>
    <w:rsid w:val="003451CA"/>
    <w:rsid w:val="00345371"/>
    <w:rsid w:val="003453B7"/>
    <w:rsid w:val="003454FA"/>
    <w:rsid w:val="0034563E"/>
    <w:rsid w:val="003458D1"/>
    <w:rsid w:val="00345B36"/>
    <w:rsid w:val="0034619D"/>
    <w:rsid w:val="003462F8"/>
    <w:rsid w:val="003465E0"/>
    <w:rsid w:val="00346B89"/>
    <w:rsid w:val="00346ECB"/>
    <w:rsid w:val="0034767D"/>
    <w:rsid w:val="0034778F"/>
    <w:rsid w:val="00347ADC"/>
    <w:rsid w:val="00347C61"/>
    <w:rsid w:val="00347EB1"/>
    <w:rsid w:val="00350ADC"/>
    <w:rsid w:val="00350B91"/>
    <w:rsid w:val="00351112"/>
    <w:rsid w:val="00352167"/>
    <w:rsid w:val="00352780"/>
    <w:rsid w:val="00352C05"/>
    <w:rsid w:val="00352F4C"/>
    <w:rsid w:val="00353582"/>
    <w:rsid w:val="00353A0E"/>
    <w:rsid w:val="00353B72"/>
    <w:rsid w:val="00353CCE"/>
    <w:rsid w:val="003546CE"/>
    <w:rsid w:val="003548E1"/>
    <w:rsid w:val="00354A82"/>
    <w:rsid w:val="00354BF3"/>
    <w:rsid w:val="00354DF0"/>
    <w:rsid w:val="00355055"/>
    <w:rsid w:val="00355438"/>
    <w:rsid w:val="003558DB"/>
    <w:rsid w:val="00355D91"/>
    <w:rsid w:val="00356136"/>
    <w:rsid w:val="003561AA"/>
    <w:rsid w:val="0035646D"/>
    <w:rsid w:val="003566CF"/>
    <w:rsid w:val="00356BBC"/>
    <w:rsid w:val="00356D11"/>
    <w:rsid w:val="00356D92"/>
    <w:rsid w:val="00357350"/>
    <w:rsid w:val="0035736A"/>
    <w:rsid w:val="00357919"/>
    <w:rsid w:val="003579A7"/>
    <w:rsid w:val="003579C4"/>
    <w:rsid w:val="00360370"/>
    <w:rsid w:val="00360497"/>
    <w:rsid w:val="003606AD"/>
    <w:rsid w:val="003607F8"/>
    <w:rsid w:val="0036097F"/>
    <w:rsid w:val="00361367"/>
    <w:rsid w:val="0036158A"/>
    <w:rsid w:val="00361A4B"/>
    <w:rsid w:val="00361DD9"/>
    <w:rsid w:val="003624A7"/>
    <w:rsid w:val="00362890"/>
    <w:rsid w:val="00362D91"/>
    <w:rsid w:val="00363E11"/>
    <w:rsid w:val="00364473"/>
    <w:rsid w:val="00364543"/>
    <w:rsid w:val="00364675"/>
    <w:rsid w:val="003648D2"/>
    <w:rsid w:val="00364C88"/>
    <w:rsid w:val="00364C9D"/>
    <w:rsid w:val="00364D20"/>
    <w:rsid w:val="00364E46"/>
    <w:rsid w:val="00364EB8"/>
    <w:rsid w:val="00365562"/>
    <w:rsid w:val="00365AAA"/>
    <w:rsid w:val="00365DA5"/>
    <w:rsid w:val="00365DE0"/>
    <w:rsid w:val="00365E43"/>
    <w:rsid w:val="003661DB"/>
    <w:rsid w:val="003662E2"/>
    <w:rsid w:val="0036641D"/>
    <w:rsid w:val="0036661E"/>
    <w:rsid w:val="00366AD9"/>
    <w:rsid w:val="00366B0C"/>
    <w:rsid w:val="00366C55"/>
    <w:rsid w:val="003675C9"/>
    <w:rsid w:val="0036770A"/>
    <w:rsid w:val="00367E72"/>
    <w:rsid w:val="00370184"/>
    <w:rsid w:val="0037045D"/>
    <w:rsid w:val="00370696"/>
    <w:rsid w:val="00370B93"/>
    <w:rsid w:val="0037221C"/>
    <w:rsid w:val="0037223C"/>
    <w:rsid w:val="00372618"/>
    <w:rsid w:val="003726F0"/>
    <w:rsid w:val="00372DC4"/>
    <w:rsid w:val="00373690"/>
    <w:rsid w:val="0037381B"/>
    <w:rsid w:val="00373EF8"/>
    <w:rsid w:val="00374674"/>
    <w:rsid w:val="00374B81"/>
    <w:rsid w:val="003753C1"/>
    <w:rsid w:val="00375EA8"/>
    <w:rsid w:val="0037600F"/>
    <w:rsid w:val="00376A5B"/>
    <w:rsid w:val="00376C06"/>
    <w:rsid w:val="00377089"/>
    <w:rsid w:val="00377484"/>
    <w:rsid w:val="00377B65"/>
    <w:rsid w:val="00377B8C"/>
    <w:rsid w:val="00380686"/>
    <w:rsid w:val="00380733"/>
    <w:rsid w:val="0038084A"/>
    <w:rsid w:val="00380D1F"/>
    <w:rsid w:val="00380F84"/>
    <w:rsid w:val="003811FC"/>
    <w:rsid w:val="00381825"/>
    <w:rsid w:val="00381A16"/>
    <w:rsid w:val="003820B6"/>
    <w:rsid w:val="0038240F"/>
    <w:rsid w:val="00382589"/>
    <w:rsid w:val="00382627"/>
    <w:rsid w:val="00382A55"/>
    <w:rsid w:val="00382D01"/>
    <w:rsid w:val="00383227"/>
    <w:rsid w:val="0038334F"/>
    <w:rsid w:val="003836DD"/>
    <w:rsid w:val="0038375F"/>
    <w:rsid w:val="0038438A"/>
    <w:rsid w:val="003855EE"/>
    <w:rsid w:val="00385769"/>
    <w:rsid w:val="00385D2E"/>
    <w:rsid w:val="0038656F"/>
    <w:rsid w:val="00386A69"/>
    <w:rsid w:val="00386B36"/>
    <w:rsid w:val="00386B9A"/>
    <w:rsid w:val="00386C5E"/>
    <w:rsid w:val="00386F54"/>
    <w:rsid w:val="00386FC3"/>
    <w:rsid w:val="003871F2"/>
    <w:rsid w:val="00387516"/>
    <w:rsid w:val="003876E5"/>
    <w:rsid w:val="00387767"/>
    <w:rsid w:val="00387984"/>
    <w:rsid w:val="00387A51"/>
    <w:rsid w:val="00387DF4"/>
    <w:rsid w:val="003900BD"/>
    <w:rsid w:val="00390368"/>
    <w:rsid w:val="003903C2"/>
    <w:rsid w:val="003904A5"/>
    <w:rsid w:val="00390E4E"/>
    <w:rsid w:val="00391010"/>
    <w:rsid w:val="003912F2"/>
    <w:rsid w:val="00391655"/>
    <w:rsid w:val="00391C53"/>
    <w:rsid w:val="00391D53"/>
    <w:rsid w:val="003923B7"/>
    <w:rsid w:val="0039275A"/>
    <w:rsid w:val="00392822"/>
    <w:rsid w:val="00392928"/>
    <w:rsid w:val="00392EE5"/>
    <w:rsid w:val="00393594"/>
    <w:rsid w:val="0039382B"/>
    <w:rsid w:val="003939F9"/>
    <w:rsid w:val="003941D4"/>
    <w:rsid w:val="00394323"/>
    <w:rsid w:val="003945ED"/>
    <w:rsid w:val="003948F3"/>
    <w:rsid w:val="00394C9C"/>
    <w:rsid w:val="00394DE4"/>
    <w:rsid w:val="003953FD"/>
    <w:rsid w:val="00395766"/>
    <w:rsid w:val="00395D53"/>
    <w:rsid w:val="00395EA6"/>
    <w:rsid w:val="0039630E"/>
    <w:rsid w:val="0039650E"/>
    <w:rsid w:val="00396C06"/>
    <w:rsid w:val="00396D31"/>
    <w:rsid w:val="00397196"/>
    <w:rsid w:val="003972AF"/>
    <w:rsid w:val="003976D7"/>
    <w:rsid w:val="0039785E"/>
    <w:rsid w:val="00397978"/>
    <w:rsid w:val="003A05E4"/>
    <w:rsid w:val="003A0603"/>
    <w:rsid w:val="003A0664"/>
    <w:rsid w:val="003A06C7"/>
    <w:rsid w:val="003A097F"/>
    <w:rsid w:val="003A0C8C"/>
    <w:rsid w:val="003A12FE"/>
    <w:rsid w:val="003A14BB"/>
    <w:rsid w:val="003A1FE8"/>
    <w:rsid w:val="003A20C5"/>
    <w:rsid w:val="003A25E3"/>
    <w:rsid w:val="003A2CD4"/>
    <w:rsid w:val="003A2D5F"/>
    <w:rsid w:val="003A2E91"/>
    <w:rsid w:val="003A31B2"/>
    <w:rsid w:val="003A357B"/>
    <w:rsid w:val="003A3DE3"/>
    <w:rsid w:val="003A3E92"/>
    <w:rsid w:val="003A3F1A"/>
    <w:rsid w:val="003A41FC"/>
    <w:rsid w:val="003A4762"/>
    <w:rsid w:val="003A49B4"/>
    <w:rsid w:val="003A5A6A"/>
    <w:rsid w:val="003A5B43"/>
    <w:rsid w:val="003A6408"/>
    <w:rsid w:val="003A6553"/>
    <w:rsid w:val="003A65FB"/>
    <w:rsid w:val="003A6723"/>
    <w:rsid w:val="003A6B21"/>
    <w:rsid w:val="003A6CE4"/>
    <w:rsid w:val="003A706E"/>
    <w:rsid w:val="003A7118"/>
    <w:rsid w:val="003A735E"/>
    <w:rsid w:val="003A7629"/>
    <w:rsid w:val="003A783C"/>
    <w:rsid w:val="003A7884"/>
    <w:rsid w:val="003B016D"/>
    <w:rsid w:val="003B07BA"/>
    <w:rsid w:val="003B0BC2"/>
    <w:rsid w:val="003B0E0C"/>
    <w:rsid w:val="003B1168"/>
    <w:rsid w:val="003B12D5"/>
    <w:rsid w:val="003B2039"/>
    <w:rsid w:val="003B20B8"/>
    <w:rsid w:val="003B25FE"/>
    <w:rsid w:val="003B3951"/>
    <w:rsid w:val="003B3A62"/>
    <w:rsid w:val="003B3CF3"/>
    <w:rsid w:val="003B4037"/>
    <w:rsid w:val="003B4158"/>
    <w:rsid w:val="003B4E38"/>
    <w:rsid w:val="003B50BE"/>
    <w:rsid w:val="003B53ED"/>
    <w:rsid w:val="003B5771"/>
    <w:rsid w:val="003B57E9"/>
    <w:rsid w:val="003B6088"/>
    <w:rsid w:val="003B6913"/>
    <w:rsid w:val="003B695D"/>
    <w:rsid w:val="003B6B6C"/>
    <w:rsid w:val="003B6BD7"/>
    <w:rsid w:val="003B6F9D"/>
    <w:rsid w:val="003B702B"/>
    <w:rsid w:val="003B7503"/>
    <w:rsid w:val="003B7936"/>
    <w:rsid w:val="003B79A5"/>
    <w:rsid w:val="003C00A2"/>
    <w:rsid w:val="003C01F2"/>
    <w:rsid w:val="003C18AA"/>
    <w:rsid w:val="003C1997"/>
    <w:rsid w:val="003C19EF"/>
    <w:rsid w:val="003C22BA"/>
    <w:rsid w:val="003C2886"/>
    <w:rsid w:val="003C2920"/>
    <w:rsid w:val="003C29D4"/>
    <w:rsid w:val="003C2FA0"/>
    <w:rsid w:val="003C2FA3"/>
    <w:rsid w:val="003C30DC"/>
    <w:rsid w:val="003C312B"/>
    <w:rsid w:val="003C3132"/>
    <w:rsid w:val="003C317F"/>
    <w:rsid w:val="003C32CA"/>
    <w:rsid w:val="003C3BCE"/>
    <w:rsid w:val="003C3EF8"/>
    <w:rsid w:val="003C4211"/>
    <w:rsid w:val="003C466B"/>
    <w:rsid w:val="003C49F5"/>
    <w:rsid w:val="003C4D62"/>
    <w:rsid w:val="003C4DD3"/>
    <w:rsid w:val="003C516A"/>
    <w:rsid w:val="003C57F0"/>
    <w:rsid w:val="003C5BB9"/>
    <w:rsid w:val="003C60D1"/>
    <w:rsid w:val="003C6791"/>
    <w:rsid w:val="003C686D"/>
    <w:rsid w:val="003C686E"/>
    <w:rsid w:val="003C6878"/>
    <w:rsid w:val="003C696F"/>
    <w:rsid w:val="003C6C6B"/>
    <w:rsid w:val="003C6CCF"/>
    <w:rsid w:val="003C7192"/>
    <w:rsid w:val="003C7458"/>
    <w:rsid w:val="003C7890"/>
    <w:rsid w:val="003D01D0"/>
    <w:rsid w:val="003D0BB4"/>
    <w:rsid w:val="003D0D9A"/>
    <w:rsid w:val="003D0E69"/>
    <w:rsid w:val="003D1050"/>
    <w:rsid w:val="003D10F2"/>
    <w:rsid w:val="003D13C8"/>
    <w:rsid w:val="003D187F"/>
    <w:rsid w:val="003D2744"/>
    <w:rsid w:val="003D278B"/>
    <w:rsid w:val="003D2E31"/>
    <w:rsid w:val="003D32D7"/>
    <w:rsid w:val="003D3311"/>
    <w:rsid w:val="003D3348"/>
    <w:rsid w:val="003D3426"/>
    <w:rsid w:val="003D3CF6"/>
    <w:rsid w:val="003D3F1C"/>
    <w:rsid w:val="003D4449"/>
    <w:rsid w:val="003D4538"/>
    <w:rsid w:val="003D474D"/>
    <w:rsid w:val="003D4B08"/>
    <w:rsid w:val="003D4EBC"/>
    <w:rsid w:val="003D5246"/>
    <w:rsid w:val="003D58F8"/>
    <w:rsid w:val="003D5AF1"/>
    <w:rsid w:val="003D5E16"/>
    <w:rsid w:val="003D6ED4"/>
    <w:rsid w:val="003D6F46"/>
    <w:rsid w:val="003D7E28"/>
    <w:rsid w:val="003E04C7"/>
    <w:rsid w:val="003E0E07"/>
    <w:rsid w:val="003E1A9D"/>
    <w:rsid w:val="003E1ADB"/>
    <w:rsid w:val="003E1B93"/>
    <w:rsid w:val="003E21DC"/>
    <w:rsid w:val="003E295C"/>
    <w:rsid w:val="003E2A98"/>
    <w:rsid w:val="003E2E43"/>
    <w:rsid w:val="003E30BD"/>
    <w:rsid w:val="003E34BC"/>
    <w:rsid w:val="003E35FB"/>
    <w:rsid w:val="003E36C8"/>
    <w:rsid w:val="003E3CB0"/>
    <w:rsid w:val="003E4175"/>
    <w:rsid w:val="003E4593"/>
    <w:rsid w:val="003E47CB"/>
    <w:rsid w:val="003E48D3"/>
    <w:rsid w:val="003E4FE4"/>
    <w:rsid w:val="003E5504"/>
    <w:rsid w:val="003E55AC"/>
    <w:rsid w:val="003E582F"/>
    <w:rsid w:val="003E6198"/>
    <w:rsid w:val="003E650B"/>
    <w:rsid w:val="003E67D7"/>
    <w:rsid w:val="003E6918"/>
    <w:rsid w:val="003E6E56"/>
    <w:rsid w:val="003E7B1A"/>
    <w:rsid w:val="003E7BA4"/>
    <w:rsid w:val="003F0082"/>
    <w:rsid w:val="003F00B0"/>
    <w:rsid w:val="003F05CE"/>
    <w:rsid w:val="003F0A3F"/>
    <w:rsid w:val="003F0BB2"/>
    <w:rsid w:val="003F0D41"/>
    <w:rsid w:val="003F0E9C"/>
    <w:rsid w:val="003F1386"/>
    <w:rsid w:val="003F15F1"/>
    <w:rsid w:val="003F1B6D"/>
    <w:rsid w:val="003F1FC1"/>
    <w:rsid w:val="003F24F0"/>
    <w:rsid w:val="003F2562"/>
    <w:rsid w:val="003F289F"/>
    <w:rsid w:val="003F28EF"/>
    <w:rsid w:val="003F30AD"/>
    <w:rsid w:val="003F3139"/>
    <w:rsid w:val="003F32CB"/>
    <w:rsid w:val="003F3C4F"/>
    <w:rsid w:val="003F3CF0"/>
    <w:rsid w:val="003F3E5F"/>
    <w:rsid w:val="003F3FBC"/>
    <w:rsid w:val="003F43B2"/>
    <w:rsid w:val="003F4A7A"/>
    <w:rsid w:val="003F4C52"/>
    <w:rsid w:val="003F4D66"/>
    <w:rsid w:val="003F511E"/>
    <w:rsid w:val="003F5146"/>
    <w:rsid w:val="003F55A4"/>
    <w:rsid w:val="003F5D50"/>
    <w:rsid w:val="003F5E31"/>
    <w:rsid w:val="003F5F87"/>
    <w:rsid w:val="003F69C8"/>
    <w:rsid w:val="003F69E5"/>
    <w:rsid w:val="003F772B"/>
    <w:rsid w:val="003F7782"/>
    <w:rsid w:val="0040021F"/>
    <w:rsid w:val="00400619"/>
    <w:rsid w:val="00400827"/>
    <w:rsid w:val="00400A0C"/>
    <w:rsid w:val="00400D47"/>
    <w:rsid w:val="0040127A"/>
    <w:rsid w:val="004018B1"/>
    <w:rsid w:val="00401A67"/>
    <w:rsid w:val="00401F04"/>
    <w:rsid w:val="00402232"/>
    <w:rsid w:val="004023B7"/>
    <w:rsid w:val="004028CE"/>
    <w:rsid w:val="00402906"/>
    <w:rsid w:val="00402CEE"/>
    <w:rsid w:val="00403086"/>
    <w:rsid w:val="00403214"/>
    <w:rsid w:val="00403268"/>
    <w:rsid w:val="00403304"/>
    <w:rsid w:val="0040330E"/>
    <w:rsid w:val="00403D21"/>
    <w:rsid w:val="0040400F"/>
    <w:rsid w:val="004048E6"/>
    <w:rsid w:val="00404900"/>
    <w:rsid w:val="00404B8E"/>
    <w:rsid w:val="00404F51"/>
    <w:rsid w:val="004058F7"/>
    <w:rsid w:val="00405922"/>
    <w:rsid w:val="00405F37"/>
    <w:rsid w:val="00405F5E"/>
    <w:rsid w:val="0040625E"/>
    <w:rsid w:val="004064FE"/>
    <w:rsid w:val="004065C3"/>
    <w:rsid w:val="00406700"/>
    <w:rsid w:val="00406AA4"/>
    <w:rsid w:val="00406B2C"/>
    <w:rsid w:val="00406EFB"/>
    <w:rsid w:val="00407280"/>
    <w:rsid w:val="00407A0B"/>
    <w:rsid w:val="00407E7E"/>
    <w:rsid w:val="0041003D"/>
    <w:rsid w:val="00410222"/>
    <w:rsid w:val="00410574"/>
    <w:rsid w:val="00412094"/>
    <w:rsid w:val="004120A8"/>
    <w:rsid w:val="004121BF"/>
    <w:rsid w:val="004123F3"/>
    <w:rsid w:val="00412668"/>
    <w:rsid w:val="004127A7"/>
    <w:rsid w:val="0041281A"/>
    <w:rsid w:val="004130DA"/>
    <w:rsid w:val="004132E5"/>
    <w:rsid w:val="00413376"/>
    <w:rsid w:val="0041401A"/>
    <w:rsid w:val="004140B5"/>
    <w:rsid w:val="00414D3B"/>
    <w:rsid w:val="00414EC9"/>
    <w:rsid w:val="00415770"/>
    <w:rsid w:val="00415C7F"/>
    <w:rsid w:val="00415D98"/>
    <w:rsid w:val="00415E67"/>
    <w:rsid w:val="00415F0A"/>
    <w:rsid w:val="0041725B"/>
    <w:rsid w:val="0041764B"/>
    <w:rsid w:val="00417908"/>
    <w:rsid w:val="00417B21"/>
    <w:rsid w:val="00417E92"/>
    <w:rsid w:val="00417E97"/>
    <w:rsid w:val="004201BE"/>
    <w:rsid w:val="0042062D"/>
    <w:rsid w:val="00420993"/>
    <w:rsid w:val="004209C8"/>
    <w:rsid w:val="00420C60"/>
    <w:rsid w:val="00420E13"/>
    <w:rsid w:val="00421702"/>
    <w:rsid w:val="0042181E"/>
    <w:rsid w:val="004221BB"/>
    <w:rsid w:val="0042263C"/>
    <w:rsid w:val="00422736"/>
    <w:rsid w:val="00422D8E"/>
    <w:rsid w:val="00423154"/>
    <w:rsid w:val="00423A90"/>
    <w:rsid w:val="00423E84"/>
    <w:rsid w:val="0042412B"/>
    <w:rsid w:val="004243A3"/>
    <w:rsid w:val="004245DD"/>
    <w:rsid w:val="004245F6"/>
    <w:rsid w:val="00424BA9"/>
    <w:rsid w:val="00424D8C"/>
    <w:rsid w:val="00425D37"/>
    <w:rsid w:val="00425E42"/>
    <w:rsid w:val="00426053"/>
    <w:rsid w:val="004262B7"/>
    <w:rsid w:val="00426495"/>
    <w:rsid w:val="004264E0"/>
    <w:rsid w:val="00426958"/>
    <w:rsid w:val="004269B7"/>
    <w:rsid w:val="00426CEB"/>
    <w:rsid w:val="00426E66"/>
    <w:rsid w:val="00427090"/>
    <w:rsid w:val="0042721B"/>
    <w:rsid w:val="00427338"/>
    <w:rsid w:val="004273E8"/>
    <w:rsid w:val="00427413"/>
    <w:rsid w:val="004276C2"/>
    <w:rsid w:val="00427994"/>
    <w:rsid w:val="00427DAD"/>
    <w:rsid w:val="00427E7B"/>
    <w:rsid w:val="004300D2"/>
    <w:rsid w:val="004301D9"/>
    <w:rsid w:val="00430665"/>
    <w:rsid w:val="00430699"/>
    <w:rsid w:val="00431A0D"/>
    <w:rsid w:val="00431DDC"/>
    <w:rsid w:val="00432225"/>
    <w:rsid w:val="004328BB"/>
    <w:rsid w:val="00432902"/>
    <w:rsid w:val="00433224"/>
    <w:rsid w:val="00433358"/>
    <w:rsid w:val="00433395"/>
    <w:rsid w:val="004334BF"/>
    <w:rsid w:val="00433990"/>
    <w:rsid w:val="0043400B"/>
    <w:rsid w:val="0043407F"/>
    <w:rsid w:val="00434104"/>
    <w:rsid w:val="0043421F"/>
    <w:rsid w:val="004342D4"/>
    <w:rsid w:val="004346CA"/>
    <w:rsid w:val="0043579B"/>
    <w:rsid w:val="00435CA0"/>
    <w:rsid w:val="004363FC"/>
    <w:rsid w:val="00436533"/>
    <w:rsid w:val="00436592"/>
    <w:rsid w:val="0043664A"/>
    <w:rsid w:val="00436DAA"/>
    <w:rsid w:val="0043781E"/>
    <w:rsid w:val="00437849"/>
    <w:rsid w:val="00440752"/>
    <w:rsid w:val="00440936"/>
    <w:rsid w:val="00440CB7"/>
    <w:rsid w:val="00441332"/>
    <w:rsid w:val="00442908"/>
    <w:rsid w:val="00443604"/>
    <w:rsid w:val="00443796"/>
    <w:rsid w:val="00443E52"/>
    <w:rsid w:val="00444265"/>
    <w:rsid w:val="004442BC"/>
    <w:rsid w:val="004447E5"/>
    <w:rsid w:val="004447F4"/>
    <w:rsid w:val="004449DC"/>
    <w:rsid w:val="004449F6"/>
    <w:rsid w:val="00444BB4"/>
    <w:rsid w:val="00444D17"/>
    <w:rsid w:val="004454D6"/>
    <w:rsid w:val="00445807"/>
    <w:rsid w:val="00445F6A"/>
    <w:rsid w:val="0044609A"/>
    <w:rsid w:val="004462F5"/>
    <w:rsid w:val="00446B38"/>
    <w:rsid w:val="00446EB4"/>
    <w:rsid w:val="00446FEB"/>
    <w:rsid w:val="00447050"/>
    <w:rsid w:val="004475E1"/>
    <w:rsid w:val="00447633"/>
    <w:rsid w:val="00447686"/>
    <w:rsid w:val="00447FD7"/>
    <w:rsid w:val="004500D2"/>
    <w:rsid w:val="004503C0"/>
    <w:rsid w:val="00450A6D"/>
    <w:rsid w:val="00451679"/>
    <w:rsid w:val="0045293E"/>
    <w:rsid w:val="004529EC"/>
    <w:rsid w:val="00453052"/>
    <w:rsid w:val="00453574"/>
    <w:rsid w:val="00453ABF"/>
    <w:rsid w:val="00453D08"/>
    <w:rsid w:val="00454063"/>
    <w:rsid w:val="0045438E"/>
    <w:rsid w:val="004543E2"/>
    <w:rsid w:val="00454673"/>
    <w:rsid w:val="00454C9C"/>
    <w:rsid w:val="00454F81"/>
    <w:rsid w:val="004550DB"/>
    <w:rsid w:val="0045515E"/>
    <w:rsid w:val="004552B0"/>
    <w:rsid w:val="00455350"/>
    <w:rsid w:val="004553E9"/>
    <w:rsid w:val="00455401"/>
    <w:rsid w:val="00456157"/>
    <w:rsid w:val="0045637D"/>
    <w:rsid w:val="0045652B"/>
    <w:rsid w:val="00456745"/>
    <w:rsid w:val="00456861"/>
    <w:rsid w:val="004571C1"/>
    <w:rsid w:val="0045726D"/>
    <w:rsid w:val="00457379"/>
    <w:rsid w:val="00457632"/>
    <w:rsid w:val="004576B5"/>
    <w:rsid w:val="004579E3"/>
    <w:rsid w:val="00457A60"/>
    <w:rsid w:val="0046020F"/>
    <w:rsid w:val="004602B0"/>
    <w:rsid w:val="00460651"/>
    <w:rsid w:val="0046076D"/>
    <w:rsid w:val="004618E7"/>
    <w:rsid w:val="00462247"/>
    <w:rsid w:val="0046224A"/>
    <w:rsid w:val="00462981"/>
    <w:rsid w:val="00462F39"/>
    <w:rsid w:val="00463360"/>
    <w:rsid w:val="00463381"/>
    <w:rsid w:val="004633DC"/>
    <w:rsid w:val="00463467"/>
    <w:rsid w:val="00463602"/>
    <w:rsid w:val="00463823"/>
    <w:rsid w:val="00463A09"/>
    <w:rsid w:val="00463CEF"/>
    <w:rsid w:val="00464303"/>
    <w:rsid w:val="004646BC"/>
    <w:rsid w:val="00464765"/>
    <w:rsid w:val="00465B40"/>
    <w:rsid w:val="004661F9"/>
    <w:rsid w:val="00466302"/>
    <w:rsid w:val="00466369"/>
    <w:rsid w:val="00466BDE"/>
    <w:rsid w:val="00466C94"/>
    <w:rsid w:val="00467523"/>
    <w:rsid w:val="00467AF4"/>
    <w:rsid w:val="004704A1"/>
    <w:rsid w:val="00470757"/>
    <w:rsid w:val="004707AD"/>
    <w:rsid w:val="00470908"/>
    <w:rsid w:val="004709B9"/>
    <w:rsid w:val="0047110E"/>
    <w:rsid w:val="00471AE9"/>
    <w:rsid w:val="00471BCF"/>
    <w:rsid w:val="00471CF2"/>
    <w:rsid w:val="00472042"/>
    <w:rsid w:val="00472937"/>
    <w:rsid w:val="00472967"/>
    <w:rsid w:val="00472FD5"/>
    <w:rsid w:val="004733D7"/>
    <w:rsid w:val="00473802"/>
    <w:rsid w:val="0047438B"/>
    <w:rsid w:val="0047440E"/>
    <w:rsid w:val="00474904"/>
    <w:rsid w:val="00474FD0"/>
    <w:rsid w:val="00475519"/>
    <w:rsid w:val="0047553C"/>
    <w:rsid w:val="00475BDA"/>
    <w:rsid w:val="00475DAE"/>
    <w:rsid w:val="00475E42"/>
    <w:rsid w:val="00475E6B"/>
    <w:rsid w:val="00475F52"/>
    <w:rsid w:val="004760D4"/>
    <w:rsid w:val="00476DB1"/>
    <w:rsid w:val="00476DF9"/>
    <w:rsid w:val="004771AF"/>
    <w:rsid w:val="004809E3"/>
    <w:rsid w:val="00480D26"/>
    <w:rsid w:val="00481917"/>
    <w:rsid w:val="00481971"/>
    <w:rsid w:val="00481CC0"/>
    <w:rsid w:val="0048203F"/>
    <w:rsid w:val="00482177"/>
    <w:rsid w:val="00482511"/>
    <w:rsid w:val="00482EF6"/>
    <w:rsid w:val="004832FC"/>
    <w:rsid w:val="00483B6C"/>
    <w:rsid w:val="0048400D"/>
    <w:rsid w:val="0048425E"/>
    <w:rsid w:val="00484B35"/>
    <w:rsid w:val="00484D95"/>
    <w:rsid w:val="004850C5"/>
    <w:rsid w:val="00485267"/>
    <w:rsid w:val="0048531E"/>
    <w:rsid w:val="004854FD"/>
    <w:rsid w:val="004855F7"/>
    <w:rsid w:val="00485AA7"/>
    <w:rsid w:val="00485B88"/>
    <w:rsid w:val="00485E39"/>
    <w:rsid w:val="004864D7"/>
    <w:rsid w:val="00486692"/>
    <w:rsid w:val="00486838"/>
    <w:rsid w:val="0048764D"/>
    <w:rsid w:val="00487678"/>
    <w:rsid w:val="00490192"/>
    <w:rsid w:val="00490E84"/>
    <w:rsid w:val="0049139D"/>
    <w:rsid w:val="004914A9"/>
    <w:rsid w:val="00491672"/>
    <w:rsid w:val="004916DD"/>
    <w:rsid w:val="0049189F"/>
    <w:rsid w:val="0049225C"/>
    <w:rsid w:val="00492394"/>
    <w:rsid w:val="004923CF"/>
    <w:rsid w:val="004923D6"/>
    <w:rsid w:val="004925B5"/>
    <w:rsid w:val="00492FCF"/>
    <w:rsid w:val="0049394D"/>
    <w:rsid w:val="00493BF2"/>
    <w:rsid w:val="00494459"/>
    <w:rsid w:val="004945D7"/>
    <w:rsid w:val="00494C90"/>
    <w:rsid w:val="00494D1B"/>
    <w:rsid w:val="004954E0"/>
    <w:rsid w:val="00495500"/>
    <w:rsid w:val="00495617"/>
    <w:rsid w:val="00495BAA"/>
    <w:rsid w:val="00495E28"/>
    <w:rsid w:val="0049685B"/>
    <w:rsid w:val="00496BD2"/>
    <w:rsid w:val="004970EF"/>
    <w:rsid w:val="0049794B"/>
    <w:rsid w:val="00497A94"/>
    <w:rsid w:val="00497E18"/>
    <w:rsid w:val="004A038C"/>
    <w:rsid w:val="004A08B2"/>
    <w:rsid w:val="004A0943"/>
    <w:rsid w:val="004A0B86"/>
    <w:rsid w:val="004A0CA0"/>
    <w:rsid w:val="004A185D"/>
    <w:rsid w:val="004A2309"/>
    <w:rsid w:val="004A248D"/>
    <w:rsid w:val="004A24A7"/>
    <w:rsid w:val="004A284F"/>
    <w:rsid w:val="004A2870"/>
    <w:rsid w:val="004A32C0"/>
    <w:rsid w:val="004A33BD"/>
    <w:rsid w:val="004A3769"/>
    <w:rsid w:val="004A386B"/>
    <w:rsid w:val="004A3A16"/>
    <w:rsid w:val="004A3AD3"/>
    <w:rsid w:val="004A3AE7"/>
    <w:rsid w:val="004A3D87"/>
    <w:rsid w:val="004A3DB4"/>
    <w:rsid w:val="004A3E2B"/>
    <w:rsid w:val="004A4011"/>
    <w:rsid w:val="004A4A06"/>
    <w:rsid w:val="004A4DAB"/>
    <w:rsid w:val="004A52EF"/>
    <w:rsid w:val="004A59BA"/>
    <w:rsid w:val="004A5D16"/>
    <w:rsid w:val="004A5D4C"/>
    <w:rsid w:val="004A5F51"/>
    <w:rsid w:val="004A60E1"/>
    <w:rsid w:val="004A676B"/>
    <w:rsid w:val="004A6D14"/>
    <w:rsid w:val="004A73C7"/>
    <w:rsid w:val="004A74B7"/>
    <w:rsid w:val="004A7974"/>
    <w:rsid w:val="004B0205"/>
    <w:rsid w:val="004B0510"/>
    <w:rsid w:val="004B086A"/>
    <w:rsid w:val="004B0B98"/>
    <w:rsid w:val="004B189C"/>
    <w:rsid w:val="004B1950"/>
    <w:rsid w:val="004B1B83"/>
    <w:rsid w:val="004B1D33"/>
    <w:rsid w:val="004B2067"/>
    <w:rsid w:val="004B293A"/>
    <w:rsid w:val="004B2EB8"/>
    <w:rsid w:val="004B3369"/>
    <w:rsid w:val="004B3A32"/>
    <w:rsid w:val="004B3C12"/>
    <w:rsid w:val="004B4252"/>
    <w:rsid w:val="004B42DE"/>
    <w:rsid w:val="004B43A0"/>
    <w:rsid w:val="004B47F8"/>
    <w:rsid w:val="004B4815"/>
    <w:rsid w:val="004B4D39"/>
    <w:rsid w:val="004B4DFD"/>
    <w:rsid w:val="004B4E31"/>
    <w:rsid w:val="004B4FB4"/>
    <w:rsid w:val="004B505E"/>
    <w:rsid w:val="004B5265"/>
    <w:rsid w:val="004B57DD"/>
    <w:rsid w:val="004B594B"/>
    <w:rsid w:val="004B5AF4"/>
    <w:rsid w:val="004B6BA4"/>
    <w:rsid w:val="004B6DBC"/>
    <w:rsid w:val="004B745A"/>
    <w:rsid w:val="004B74B5"/>
    <w:rsid w:val="004B76F9"/>
    <w:rsid w:val="004B7A25"/>
    <w:rsid w:val="004B7DC5"/>
    <w:rsid w:val="004C02DF"/>
    <w:rsid w:val="004C0D89"/>
    <w:rsid w:val="004C0D8F"/>
    <w:rsid w:val="004C0EC8"/>
    <w:rsid w:val="004C1162"/>
    <w:rsid w:val="004C2216"/>
    <w:rsid w:val="004C28FA"/>
    <w:rsid w:val="004C298F"/>
    <w:rsid w:val="004C2BC6"/>
    <w:rsid w:val="004C2D60"/>
    <w:rsid w:val="004C325F"/>
    <w:rsid w:val="004C33A7"/>
    <w:rsid w:val="004C359B"/>
    <w:rsid w:val="004C3B50"/>
    <w:rsid w:val="004C44CD"/>
    <w:rsid w:val="004C4BDA"/>
    <w:rsid w:val="004C4F79"/>
    <w:rsid w:val="004C4FA5"/>
    <w:rsid w:val="004C5627"/>
    <w:rsid w:val="004C5965"/>
    <w:rsid w:val="004C5C89"/>
    <w:rsid w:val="004C5E9E"/>
    <w:rsid w:val="004C5ED0"/>
    <w:rsid w:val="004C5ED1"/>
    <w:rsid w:val="004C65C8"/>
    <w:rsid w:val="004C6ABF"/>
    <w:rsid w:val="004C7656"/>
    <w:rsid w:val="004C7784"/>
    <w:rsid w:val="004C788D"/>
    <w:rsid w:val="004D09B7"/>
    <w:rsid w:val="004D0A73"/>
    <w:rsid w:val="004D0D0F"/>
    <w:rsid w:val="004D0EFE"/>
    <w:rsid w:val="004D10AF"/>
    <w:rsid w:val="004D12F0"/>
    <w:rsid w:val="004D15EF"/>
    <w:rsid w:val="004D1619"/>
    <w:rsid w:val="004D1B8E"/>
    <w:rsid w:val="004D1BA0"/>
    <w:rsid w:val="004D1D60"/>
    <w:rsid w:val="004D1FEA"/>
    <w:rsid w:val="004D23ED"/>
    <w:rsid w:val="004D2719"/>
    <w:rsid w:val="004D29B4"/>
    <w:rsid w:val="004D2A59"/>
    <w:rsid w:val="004D2B35"/>
    <w:rsid w:val="004D2FEA"/>
    <w:rsid w:val="004D39E1"/>
    <w:rsid w:val="004D3AC4"/>
    <w:rsid w:val="004D3E3D"/>
    <w:rsid w:val="004D3EB5"/>
    <w:rsid w:val="004D40B6"/>
    <w:rsid w:val="004D4310"/>
    <w:rsid w:val="004D434D"/>
    <w:rsid w:val="004D46C7"/>
    <w:rsid w:val="004D4A83"/>
    <w:rsid w:val="004D4B6E"/>
    <w:rsid w:val="004D4DF3"/>
    <w:rsid w:val="004D5069"/>
    <w:rsid w:val="004D5A50"/>
    <w:rsid w:val="004D5B3A"/>
    <w:rsid w:val="004D5BA3"/>
    <w:rsid w:val="004D62DE"/>
    <w:rsid w:val="004D6694"/>
    <w:rsid w:val="004D6CAE"/>
    <w:rsid w:val="004D7C7F"/>
    <w:rsid w:val="004D7DFE"/>
    <w:rsid w:val="004E03A1"/>
    <w:rsid w:val="004E0832"/>
    <w:rsid w:val="004E0CFF"/>
    <w:rsid w:val="004E1564"/>
    <w:rsid w:val="004E1F47"/>
    <w:rsid w:val="004E271D"/>
    <w:rsid w:val="004E2BC2"/>
    <w:rsid w:val="004E31E9"/>
    <w:rsid w:val="004E347C"/>
    <w:rsid w:val="004E3E43"/>
    <w:rsid w:val="004E441A"/>
    <w:rsid w:val="004E4615"/>
    <w:rsid w:val="004E46A7"/>
    <w:rsid w:val="004E4BF3"/>
    <w:rsid w:val="004E4D5A"/>
    <w:rsid w:val="004E4F2E"/>
    <w:rsid w:val="004E5BA8"/>
    <w:rsid w:val="004E5CB1"/>
    <w:rsid w:val="004E5D82"/>
    <w:rsid w:val="004E6132"/>
    <w:rsid w:val="004E61D8"/>
    <w:rsid w:val="004E6341"/>
    <w:rsid w:val="004E6401"/>
    <w:rsid w:val="004E7526"/>
    <w:rsid w:val="004E7D4C"/>
    <w:rsid w:val="004E7F25"/>
    <w:rsid w:val="004F042C"/>
    <w:rsid w:val="004F0EA9"/>
    <w:rsid w:val="004F0EBC"/>
    <w:rsid w:val="004F0F10"/>
    <w:rsid w:val="004F1091"/>
    <w:rsid w:val="004F12A8"/>
    <w:rsid w:val="004F1513"/>
    <w:rsid w:val="004F1DCC"/>
    <w:rsid w:val="004F26F1"/>
    <w:rsid w:val="004F293F"/>
    <w:rsid w:val="004F311E"/>
    <w:rsid w:val="004F34DC"/>
    <w:rsid w:val="004F35E2"/>
    <w:rsid w:val="004F3BB3"/>
    <w:rsid w:val="004F3CD3"/>
    <w:rsid w:val="004F3E36"/>
    <w:rsid w:val="004F3F0E"/>
    <w:rsid w:val="004F4027"/>
    <w:rsid w:val="004F4605"/>
    <w:rsid w:val="004F4AA5"/>
    <w:rsid w:val="004F545F"/>
    <w:rsid w:val="004F5929"/>
    <w:rsid w:val="004F65BC"/>
    <w:rsid w:val="004F6A71"/>
    <w:rsid w:val="004F6E08"/>
    <w:rsid w:val="004F6EAE"/>
    <w:rsid w:val="004F6F2B"/>
    <w:rsid w:val="004F6FFB"/>
    <w:rsid w:val="004F70BD"/>
    <w:rsid w:val="004F70F8"/>
    <w:rsid w:val="004F712B"/>
    <w:rsid w:val="004F7472"/>
    <w:rsid w:val="004F747A"/>
    <w:rsid w:val="004F7992"/>
    <w:rsid w:val="004F7B8F"/>
    <w:rsid w:val="004F7BC7"/>
    <w:rsid w:val="004F7DFF"/>
    <w:rsid w:val="004F7F21"/>
    <w:rsid w:val="004F7F69"/>
    <w:rsid w:val="00500273"/>
    <w:rsid w:val="005009BD"/>
    <w:rsid w:val="00500B7D"/>
    <w:rsid w:val="00500E1D"/>
    <w:rsid w:val="00500F3E"/>
    <w:rsid w:val="00501C5B"/>
    <w:rsid w:val="00501D5C"/>
    <w:rsid w:val="005020C7"/>
    <w:rsid w:val="00502634"/>
    <w:rsid w:val="00502713"/>
    <w:rsid w:val="005033D6"/>
    <w:rsid w:val="00503C70"/>
    <w:rsid w:val="005047AA"/>
    <w:rsid w:val="00504F0C"/>
    <w:rsid w:val="00504F57"/>
    <w:rsid w:val="00504FEB"/>
    <w:rsid w:val="00505363"/>
    <w:rsid w:val="005059C0"/>
    <w:rsid w:val="00505DF6"/>
    <w:rsid w:val="005063E8"/>
    <w:rsid w:val="00507311"/>
    <w:rsid w:val="00507776"/>
    <w:rsid w:val="0050794C"/>
    <w:rsid w:val="00507BF4"/>
    <w:rsid w:val="0051068B"/>
    <w:rsid w:val="0051143C"/>
    <w:rsid w:val="0051162B"/>
    <w:rsid w:val="005119E8"/>
    <w:rsid w:val="00511FDE"/>
    <w:rsid w:val="00512950"/>
    <w:rsid w:val="00512EED"/>
    <w:rsid w:val="00513708"/>
    <w:rsid w:val="0051380A"/>
    <w:rsid w:val="00513AAE"/>
    <w:rsid w:val="0051480B"/>
    <w:rsid w:val="00514B83"/>
    <w:rsid w:val="00515164"/>
    <w:rsid w:val="0051598E"/>
    <w:rsid w:val="00515DE6"/>
    <w:rsid w:val="005165A7"/>
    <w:rsid w:val="00516A07"/>
    <w:rsid w:val="00516B20"/>
    <w:rsid w:val="00516C0E"/>
    <w:rsid w:val="00516F78"/>
    <w:rsid w:val="00517430"/>
    <w:rsid w:val="00517506"/>
    <w:rsid w:val="00517EFA"/>
    <w:rsid w:val="005204F8"/>
    <w:rsid w:val="005207E7"/>
    <w:rsid w:val="00520F4B"/>
    <w:rsid w:val="00520FB2"/>
    <w:rsid w:val="00520FE5"/>
    <w:rsid w:val="005210C6"/>
    <w:rsid w:val="0052126B"/>
    <w:rsid w:val="0052169C"/>
    <w:rsid w:val="005217D5"/>
    <w:rsid w:val="00521A4D"/>
    <w:rsid w:val="00521F1A"/>
    <w:rsid w:val="0052279B"/>
    <w:rsid w:val="00522F9C"/>
    <w:rsid w:val="00523240"/>
    <w:rsid w:val="0052337A"/>
    <w:rsid w:val="005241DC"/>
    <w:rsid w:val="005246CD"/>
    <w:rsid w:val="00524B9C"/>
    <w:rsid w:val="00524ED2"/>
    <w:rsid w:val="00524F19"/>
    <w:rsid w:val="00525897"/>
    <w:rsid w:val="00525BA8"/>
    <w:rsid w:val="00525D6F"/>
    <w:rsid w:val="00525D77"/>
    <w:rsid w:val="00525FDD"/>
    <w:rsid w:val="005262D0"/>
    <w:rsid w:val="005265D9"/>
    <w:rsid w:val="00527197"/>
    <w:rsid w:val="005275CB"/>
    <w:rsid w:val="005276CD"/>
    <w:rsid w:val="00527C83"/>
    <w:rsid w:val="00527FC4"/>
    <w:rsid w:val="0053007F"/>
    <w:rsid w:val="00530177"/>
    <w:rsid w:val="00530666"/>
    <w:rsid w:val="00530CAF"/>
    <w:rsid w:val="00531978"/>
    <w:rsid w:val="005320E5"/>
    <w:rsid w:val="005323FD"/>
    <w:rsid w:val="0053254A"/>
    <w:rsid w:val="0053276C"/>
    <w:rsid w:val="00532FE5"/>
    <w:rsid w:val="00533400"/>
    <w:rsid w:val="005334FC"/>
    <w:rsid w:val="00533A91"/>
    <w:rsid w:val="00533CA6"/>
    <w:rsid w:val="00533F9C"/>
    <w:rsid w:val="0053464B"/>
    <w:rsid w:val="00534A74"/>
    <w:rsid w:val="00534EDF"/>
    <w:rsid w:val="00535114"/>
    <w:rsid w:val="005351C7"/>
    <w:rsid w:val="0053575E"/>
    <w:rsid w:val="00536043"/>
    <w:rsid w:val="005360D2"/>
    <w:rsid w:val="00536733"/>
    <w:rsid w:val="005368F6"/>
    <w:rsid w:val="005369C3"/>
    <w:rsid w:val="00536C4C"/>
    <w:rsid w:val="00536FF5"/>
    <w:rsid w:val="00537AD2"/>
    <w:rsid w:val="00537EE3"/>
    <w:rsid w:val="005412EC"/>
    <w:rsid w:val="00541F25"/>
    <w:rsid w:val="005422BB"/>
    <w:rsid w:val="00542865"/>
    <w:rsid w:val="00542FDE"/>
    <w:rsid w:val="00543E01"/>
    <w:rsid w:val="00543E0D"/>
    <w:rsid w:val="00544223"/>
    <w:rsid w:val="0054435C"/>
    <w:rsid w:val="00544577"/>
    <w:rsid w:val="00544598"/>
    <w:rsid w:val="00544BB8"/>
    <w:rsid w:val="005450CF"/>
    <w:rsid w:val="0054533C"/>
    <w:rsid w:val="00545406"/>
    <w:rsid w:val="0054557C"/>
    <w:rsid w:val="005455B7"/>
    <w:rsid w:val="00545B00"/>
    <w:rsid w:val="00546722"/>
    <w:rsid w:val="0054684E"/>
    <w:rsid w:val="00546C6A"/>
    <w:rsid w:val="00546EFA"/>
    <w:rsid w:val="005470B0"/>
    <w:rsid w:val="00547294"/>
    <w:rsid w:val="005477DE"/>
    <w:rsid w:val="005478DB"/>
    <w:rsid w:val="00547C6C"/>
    <w:rsid w:val="0055000F"/>
    <w:rsid w:val="00550AB1"/>
    <w:rsid w:val="00551334"/>
    <w:rsid w:val="00551483"/>
    <w:rsid w:val="005519E4"/>
    <w:rsid w:val="00551B1A"/>
    <w:rsid w:val="00551D42"/>
    <w:rsid w:val="00551D57"/>
    <w:rsid w:val="00551DDE"/>
    <w:rsid w:val="0055286B"/>
    <w:rsid w:val="00552EC5"/>
    <w:rsid w:val="0055318C"/>
    <w:rsid w:val="00553222"/>
    <w:rsid w:val="005535A4"/>
    <w:rsid w:val="00553755"/>
    <w:rsid w:val="00553835"/>
    <w:rsid w:val="00553C2D"/>
    <w:rsid w:val="00553FFC"/>
    <w:rsid w:val="00554277"/>
    <w:rsid w:val="00554281"/>
    <w:rsid w:val="0055437F"/>
    <w:rsid w:val="00554539"/>
    <w:rsid w:val="005545C7"/>
    <w:rsid w:val="00554C9E"/>
    <w:rsid w:val="00554ECC"/>
    <w:rsid w:val="0055540E"/>
    <w:rsid w:val="0055551A"/>
    <w:rsid w:val="00555BB0"/>
    <w:rsid w:val="00556370"/>
    <w:rsid w:val="005563D9"/>
    <w:rsid w:val="005564BA"/>
    <w:rsid w:val="005565D1"/>
    <w:rsid w:val="00557747"/>
    <w:rsid w:val="00557F51"/>
    <w:rsid w:val="0056059C"/>
    <w:rsid w:val="00560751"/>
    <w:rsid w:val="005609E2"/>
    <w:rsid w:val="00560AD5"/>
    <w:rsid w:val="00561143"/>
    <w:rsid w:val="005617D4"/>
    <w:rsid w:val="0056214B"/>
    <w:rsid w:val="005622B9"/>
    <w:rsid w:val="005623A7"/>
    <w:rsid w:val="00562889"/>
    <w:rsid w:val="00562C2B"/>
    <w:rsid w:val="00563048"/>
    <w:rsid w:val="005638FD"/>
    <w:rsid w:val="0056423C"/>
    <w:rsid w:val="005644B6"/>
    <w:rsid w:val="00564B48"/>
    <w:rsid w:val="00564B68"/>
    <w:rsid w:val="00564B78"/>
    <w:rsid w:val="00564C24"/>
    <w:rsid w:val="00564F54"/>
    <w:rsid w:val="00565351"/>
    <w:rsid w:val="0056572E"/>
    <w:rsid w:val="00565A68"/>
    <w:rsid w:val="00565C62"/>
    <w:rsid w:val="00565EB2"/>
    <w:rsid w:val="00565F40"/>
    <w:rsid w:val="005666C6"/>
    <w:rsid w:val="005670AA"/>
    <w:rsid w:val="005676F9"/>
    <w:rsid w:val="00567AC6"/>
    <w:rsid w:val="00570C7C"/>
    <w:rsid w:val="00570F99"/>
    <w:rsid w:val="00571348"/>
    <w:rsid w:val="00571E21"/>
    <w:rsid w:val="005721FB"/>
    <w:rsid w:val="00572812"/>
    <w:rsid w:val="005728CC"/>
    <w:rsid w:val="00572A66"/>
    <w:rsid w:val="005734FA"/>
    <w:rsid w:val="00573817"/>
    <w:rsid w:val="00573D70"/>
    <w:rsid w:val="005742BA"/>
    <w:rsid w:val="005747EB"/>
    <w:rsid w:val="0057487C"/>
    <w:rsid w:val="0057514F"/>
    <w:rsid w:val="00575760"/>
    <w:rsid w:val="005758E6"/>
    <w:rsid w:val="00575A5B"/>
    <w:rsid w:val="00575C59"/>
    <w:rsid w:val="0057647E"/>
    <w:rsid w:val="00576573"/>
    <w:rsid w:val="00576968"/>
    <w:rsid w:val="00576C3F"/>
    <w:rsid w:val="00577987"/>
    <w:rsid w:val="00577C62"/>
    <w:rsid w:val="00577DBF"/>
    <w:rsid w:val="00577DF6"/>
    <w:rsid w:val="0058003E"/>
    <w:rsid w:val="00580399"/>
    <w:rsid w:val="00580A37"/>
    <w:rsid w:val="00580A80"/>
    <w:rsid w:val="00580F24"/>
    <w:rsid w:val="00580F98"/>
    <w:rsid w:val="00581F9F"/>
    <w:rsid w:val="005825B0"/>
    <w:rsid w:val="005828BF"/>
    <w:rsid w:val="0058338A"/>
    <w:rsid w:val="0058343E"/>
    <w:rsid w:val="0058431B"/>
    <w:rsid w:val="0058458B"/>
    <w:rsid w:val="0058487D"/>
    <w:rsid w:val="00584C4B"/>
    <w:rsid w:val="00584D1D"/>
    <w:rsid w:val="00584DA1"/>
    <w:rsid w:val="00584DBC"/>
    <w:rsid w:val="0058553A"/>
    <w:rsid w:val="00585665"/>
    <w:rsid w:val="00585A09"/>
    <w:rsid w:val="00585AFB"/>
    <w:rsid w:val="00585BB3"/>
    <w:rsid w:val="00586119"/>
    <w:rsid w:val="00586BC1"/>
    <w:rsid w:val="00586CF0"/>
    <w:rsid w:val="00587752"/>
    <w:rsid w:val="005878F7"/>
    <w:rsid w:val="0058791E"/>
    <w:rsid w:val="00587EB3"/>
    <w:rsid w:val="00590878"/>
    <w:rsid w:val="0059103D"/>
    <w:rsid w:val="005910A3"/>
    <w:rsid w:val="00591692"/>
    <w:rsid w:val="005917CF"/>
    <w:rsid w:val="00591983"/>
    <w:rsid w:val="00591AC5"/>
    <w:rsid w:val="00591DDC"/>
    <w:rsid w:val="0059245D"/>
    <w:rsid w:val="00592566"/>
    <w:rsid w:val="00592DF7"/>
    <w:rsid w:val="0059327C"/>
    <w:rsid w:val="0059332C"/>
    <w:rsid w:val="005933F7"/>
    <w:rsid w:val="0059343F"/>
    <w:rsid w:val="00593C58"/>
    <w:rsid w:val="0059434E"/>
    <w:rsid w:val="005946A1"/>
    <w:rsid w:val="00594867"/>
    <w:rsid w:val="005949B0"/>
    <w:rsid w:val="005950D9"/>
    <w:rsid w:val="00595AD9"/>
    <w:rsid w:val="0059634E"/>
    <w:rsid w:val="005964A3"/>
    <w:rsid w:val="0059668A"/>
    <w:rsid w:val="00596D52"/>
    <w:rsid w:val="00596FA1"/>
    <w:rsid w:val="00597297"/>
    <w:rsid w:val="00597384"/>
    <w:rsid w:val="005974BC"/>
    <w:rsid w:val="0059758E"/>
    <w:rsid w:val="005976D9"/>
    <w:rsid w:val="005977EC"/>
    <w:rsid w:val="00597ACA"/>
    <w:rsid w:val="005A0355"/>
    <w:rsid w:val="005A03B8"/>
    <w:rsid w:val="005A0A3F"/>
    <w:rsid w:val="005A1202"/>
    <w:rsid w:val="005A1297"/>
    <w:rsid w:val="005A18EB"/>
    <w:rsid w:val="005A19EC"/>
    <w:rsid w:val="005A1D57"/>
    <w:rsid w:val="005A21FD"/>
    <w:rsid w:val="005A280A"/>
    <w:rsid w:val="005A2A80"/>
    <w:rsid w:val="005A302B"/>
    <w:rsid w:val="005A3272"/>
    <w:rsid w:val="005A33D5"/>
    <w:rsid w:val="005A359B"/>
    <w:rsid w:val="005A3E97"/>
    <w:rsid w:val="005A42F1"/>
    <w:rsid w:val="005A4A36"/>
    <w:rsid w:val="005A4B51"/>
    <w:rsid w:val="005A4C68"/>
    <w:rsid w:val="005A573C"/>
    <w:rsid w:val="005A5A06"/>
    <w:rsid w:val="005A64AC"/>
    <w:rsid w:val="005A7D23"/>
    <w:rsid w:val="005B04CB"/>
    <w:rsid w:val="005B0745"/>
    <w:rsid w:val="005B07F6"/>
    <w:rsid w:val="005B0BC1"/>
    <w:rsid w:val="005B0BE1"/>
    <w:rsid w:val="005B0C3A"/>
    <w:rsid w:val="005B0E21"/>
    <w:rsid w:val="005B1807"/>
    <w:rsid w:val="005B1A27"/>
    <w:rsid w:val="005B1B99"/>
    <w:rsid w:val="005B2339"/>
    <w:rsid w:val="005B2370"/>
    <w:rsid w:val="005B25BF"/>
    <w:rsid w:val="005B29C4"/>
    <w:rsid w:val="005B2C9D"/>
    <w:rsid w:val="005B2D2B"/>
    <w:rsid w:val="005B2F6A"/>
    <w:rsid w:val="005B3570"/>
    <w:rsid w:val="005B3D23"/>
    <w:rsid w:val="005B3F3A"/>
    <w:rsid w:val="005B4048"/>
    <w:rsid w:val="005B4284"/>
    <w:rsid w:val="005B4580"/>
    <w:rsid w:val="005B485C"/>
    <w:rsid w:val="005B4B95"/>
    <w:rsid w:val="005B4CA7"/>
    <w:rsid w:val="005B4DD4"/>
    <w:rsid w:val="005B51EA"/>
    <w:rsid w:val="005B58F7"/>
    <w:rsid w:val="005B5B7F"/>
    <w:rsid w:val="005B6579"/>
    <w:rsid w:val="005B6674"/>
    <w:rsid w:val="005B6B98"/>
    <w:rsid w:val="005B6C49"/>
    <w:rsid w:val="005B6D7F"/>
    <w:rsid w:val="005B7534"/>
    <w:rsid w:val="005B7DA0"/>
    <w:rsid w:val="005B7FBF"/>
    <w:rsid w:val="005C03D6"/>
    <w:rsid w:val="005C0734"/>
    <w:rsid w:val="005C0A50"/>
    <w:rsid w:val="005C0B14"/>
    <w:rsid w:val="005C14E1"/>
    <w:rsid w:val="005C16D2"/>
    <w:rsid w:val="005C1ECB"/>
    <w:rsid w:val="005C2283"/>
    <w:rsid w:val="005C272B"/>
    <w:rsid w:val="005C2881"/>
    <w:rsid w:val="005C2D31"/>
    <w:rsid w:val="005C2D47"/>
    <w:rsid w:val="005C2D81"/>
    <w:rsid w:val="005C3120"/>
    <w:rsid w:val="005C3140"/>
    <w:rsid w:val="005C33C9"/>
    <w:rsid w:val="005C3723"/>
    <w:rsid w:val="005C3F2C"/>
    <w:rsid w:val="005C4CE0"/>
    <w:rsid w:val="005C4FCB"/>
    <w:rsid w:val="005C5E5F"/>
    <w:rsid w:val="005C5FA2"/>
    <w:rsid w:val="005C60B7"/>
    <w:rsid w:val="005C64A3"/>
    <w:rsid w:val="005C6708"/>
    <w:rsid w:val="005C6A7C"/>
    <w:rsid w:val="005C74A0"/>
    <w:rsid w:val="005C75E4"/>
    <w:rsid w:val="005C76A8"/>
    <w:rsid w:val="005C7B78"/>
    <w:rsid w:val="005C7ED7"/>
    <w:rsid w:val="005D00C2"/>
    <w:rsid w:val="005D0236"/>
    <w:rsid w:val="005D199E"/>
    <w:rsid w:val="005D1CE3"/>
    <w:rsid w:val="005D2080"/>
    <w:rsid w:val="005D2596"/>
    <w:rsid w:val="005D26A1"/>
    <w:rsid w:val="005D26B1"/>
    <w:rsid w:val="005D3133"/>
    <w:rsid w:val="005D33DD"/>
    <w:rsid w:val="005D35EB"/>
    <w:rsid w:val="005D3639"/>
    <w:rsid w:val="005D37C7"/>
    <w:rsid w:val="005D37FF"/>
    <w:rsid w:val="005D3EBB"/>
    <w:rsid w:val="005D46DC"/>
    <w:rsid w:val="005D4891"/>
    <w:rsid w:val="005D4A21"/>
    <w:rsid w:val="005D57E9"/>
    <w:rsid w:val="005D6140"/>
    <w:rsid w:val="005D66F7"/>
    <w:rsid w:val="005D6E81"/>
    <w:rsid w:val="005D6FA6"/>
    <w:rsid w:val="005D72AF"/>
    <w:rsid w:val="005D74EF"/>
    <w:rsid w:val="005E0024"/>
    <w:rsid w:val="005E03B7"/>
    <w:rsid w:val="005E06FD"/>
    <w:rsid w:val="005E097E"/>
    <w:rsid w:val="005E0B4E"/>
    <w:rsid w:val="005E109A"/>
    <w:rsid w:val="005E13D3"/>
    <w:rsid w:val="005E1FDF"/>
    <w:rsid w:val="005E21BB"/>
    <w:rsid w:val="005E26B3"/>
    <w:rsid w:val="005E2A7B"/>
    <w:rsid w:val="005E2B2C"/>
    <w:rsid w:val="005E2E63"/>
    <w:rsid w:val="005E3190"/>
    <w:rsid w:val="005E3BEE"/>
    <w:rsid w:val="005E3C54"/>
    <w:rsid w:val="005E4344"/>
    <w:rsid w:val="005E47EE"/>
    <w:rsid w:val="005E4D50"/>
    <w:rsid w:val="005E5051"/>
    <w:rsid w:val="005E52FF"/>
    <w:rsid w:val="005E59CF"/>
    <w:rsid w:val="005E5AAB"/>
    <w:rsid w:val="005E5FB8"/>
    <w:rsid w:val="005E615E"/>
    <w:rsid w:val="005E6519"/>
    <w:rsid w:val="005E69B3"/>
    <w:rsid w:val="005E6CB4"/>
    <w:rsid w:val="005E6E96"/>
    <w:rsid w:val="005E72E3"/>
    <w:rsid w:val="005E736D"/>
    <w:rsid w:val="005E76FC"/>
    <w:rsid w:val="005E7B2C"/>
    <w:rsid w:val="005F010F"/>
    <w:rsid w:val="005F086F"/>
    <w:rsid w:val="005F0977"/>
    <w:rsid w:val="005F0B5D"/>
    <w:rsid w:val="005F16ED"/>
    <w:rsid w:val="005F1736"/>
    <w:rsid w:val="005F1825"/>
    <w:rsid w:val="005F1885"/>
    <w:rsid w:val="005F1A46"/>
    <w:rsid w:val="005F1BF0"/>
    <w:rsid w:val="005F1E7F"/>
    <w:rsid w:val="005F212B"/>
    <w:rsid w:val="005F23FE"/>
    <w:rsid w:val="005F3135"/>
    <w:rsid w:val="005F34E4"/>
    <w:rsid w:val="005F46B2"/>
    <w:rsid w:val="005F6454"/>
    <w:rsid w:val="005F68EA"/>
    <w:rsid w:val="005F6BCE"/>
    <w:rsid w:val="005F6D83"/>
    <w:rsid w:val="005F6E10"/>
    <w:rsid w:val="005F6EBF"/>
    <w:rsid w:val="005F727D"/>
    <w:rsid w:val="005F78C7"/>
    <w:rsid w:val="005F7C4D"/>
    <w:rsid w:val="005F7C83"/>
    <w:rsid w:val="005F7F71"/>
    <w:rsid w:val="00600231"/>
    <w:rsid w:val="00600768"/>
    <w:rsid w:val="00600ADE"/>
    <w:rsid w:val="0060148C"/>
    <w:rsid w:val="00601499"/>
    <w:rsid w:val="0060288B"/>
    <w:rsid w:val="00603137"/>
    <w:rsid w:val="006033E0"/>
    <w:rsid w:val="006039AA"/>
    <w:rsid w:val="00603B9E"/>
    <w:rsid w:val="00603D4A"/>
    <w:rsid w:val="00603FA9"/>
    <w:rsid w:val="006042C4"/>
    <w:rsid w:val="00604618"/>
    <w:rsid w:val="006046A5"/>
    <w:rsid w:val="006049D4"/>
    <w:rsid w:val="00604D58"/>
    <w:rsid w:val="0060566D"/>
    <w:rsid w:val="0060587E"/>
    <w:rsid w:val="00605CC5"/>
    <w:rsid w:val="00605D32"/>
    <w:rsid w:val="00605E0D"/>
    <w:rsid w:val="00605FE8"/>
    <w:rsid w:val="006068D6"/>
    <w:rsid w:val="0060729F"/>
    <w:rsid w:val="00607396"/>
    <w:rsid w:val="006073F4"/>
    <w:rsid w:val="006075EC"/>
    <w:rsid w:val="00610133"/>
    <w:rsid w:val="006108B0"/>
    <w:rsid w:val="00610B29"/>
    <w:rsid w:val="00610BE5"/>
    <w:rsid w:val="00610CC2"/>
    <w:rsid w:val="006112DF"/>
    <w:rsid w:val="0061142F"/>
    <w:rsid w:val="00611662"/>
    <w:rsid w:val="00611984"/>
    <w:rsid w:val="00611F61"/>
    <w:rsid w:val="00612167"/>
    <w:rsid w:val="00612278"/>
    <w:rsid w:val="006122D4"/>
    <w:rsid w:val="006124FF"/>
    <w:rsid w:val="00612B99"/>
    <w:rsid w:val="00612D63"/>
    <w:rsid w:val="00612F4B"/>
    <w:rsid w:val="0061300A"/>
    <w:rsid w:val="006130EB"/>
    <w:rsid w:val="00613713"/>
    <w:rsid w:val="00613841"/>
    <w:rsid w:val="006139BF"/>
    <w:rsid w:val="00613CEE"/>
    <w:rsid w:val="006140A9"/>
    <w:rsid w:val="00614113"/>
    <w:rsid w:val="006146C1"/>
    <w:rsid w:val="00615140"/>
    <w:rsid w:val="00615636"/>
    <w:rsid w:val="00615696"/>
    <w:rsid w:val="00616131"/>
    <w:rsid w:val="006165E0"/>
    <w:rsid w:val="00616633"/>
    <w:rsid w:val="0061688C"/>
    <w:rsid w:val="00617322"/>
    <w:rsid w:val="00617BFC"/>
    <w:rsid w:val="00617EA9"/>
    <w:rsid w:val="00620CDC"/>
    <w:rsid w:val="00620FC6"/>
    <w:rsid w:val="006216DC"/>
    <w:rsid w:val="006218F2"/>
    <w:rsid w:val="00621F05"/>
    <w:rsid w:val="00622052"/>
    <w:rsid w:val="00622352"/>
    <w:rsid w:val="006223A8"/>
    <w:rsid w:val="00622455"/>
    <w:rsid w:val="0062260E"/>
    <w:rsid w:val="006228CC"/>
    <w:rsid w:val="00622953"/>
    <w:rsid w:val="006229B8"/>
    <w:rsid w:val="00622A94"/>
    <w:rsid w:val="00622C93"/>
    <w:rsid w:val="00623931"/>
    <w:rsid w:val="00623E6D"/>
    <w:rsid w:val="00623F83"/>
    <w:rsid w:val="006244CF"/>
    <w:rsid w:val="006249BC"/>
    <w:rsid w:val="00624B75"/>
    <w:rsid w:val="0062516F"/>
    <w:rsid w:val="00625681"/>
    <w:rsid w:val="006257F4"/>
    <w:rsid w:val="006258D1"/>
    <w:rsid w:val="006266B6"/>
    <w:rsid w:val="00626BB9"/>
    <w:rsid w:val="00626C14"/>
    <w:rsid w:val="0062702B"/>
    <w:rsid w:val="006274D6"/>
    <w:rsid w:val="0062761C"/>
    <w:rsid w:val="00627771"/>
    <w:rsid w:val="00627EA2"/>
    <w:rsid w:val="00630169"/>
    <w:rsid w:val="0063025B"/>
    <w:rsid w:val="00630575"/>
    <w:rsid w:val="0063073D"/>
    <w:rsid w:val="0063104F"/>
    <w:rsid w:val="006310E3"/>
    <w:rsid w:val="00631309"/>
    <w:rsid w:val="00631359"/>
    <w:rsid w:val="0063160E"/>
    <w:rsid w:val="00631B8B"/>
    <w:rsid w:val="00631BE1"/>
    <w:rsid w:val="00631F9D"/>
    <w:rsid w:val="006327FF"/>
    <w:rsid w:val="00632950"/>
    <w:rsid w:val="00632D54"/>
    <w:rsid w:val="00632FAF"/>
    <w:rsid w:val="006335C5"/>
    <w:rsid w:val="00633775"/>
    <w:rsid w:val="00633B0B"/>
    <w:rsid w:val="00633F6F"/>
    <w:rsid w:val="00634016"/>
    <w:rsid w:val="00634296"/>
    <w:rsid w:val="00634A34"/>
    <w:rsid w:val="00635172"/>
    <w:rsid w:val="0063517F"/>
    <w:rsid w:val="006354B7"/>
    <w:rsid w:val="006356EC"/>
    <w:rsid w:val="0063582D"/>
    <w:rsid w:val="00635BB2"/>
    <w:rsid w:val="00635E42"/>
    <w:rsid w:val="0063622C"/>
    <w:rsid w:val="0063627B"/>
    <w:rsid w:val="00636450"/>
    <w:rsid w:val="00636609"/>
    <w:rsid w:val="00636DFB"/>
    <w:rsid w:val="00637040"/>
    <w:rsid w:val="00637087"/>
    <w:rsid w:val="0063730A"/>
    <w:rsid w:val="00637871"/>
    <w:rsid w:val="00637985"/>
    <w:rsid w:val="00640244"/>
    <w:rsid w:val="006404DE"/>
    <w:rsid w:val="00640E9B"/>
    <w:rsid w:val="00641131"/>
    <w:rsid w:val="00641330"/>
    <w:rsid w:val="006413BA"/>
    <w:rsid w:val="006416F9"/>
    <w:rsid w:val="00642951"/>
    <w:rsid w:val="00642C2B"/>
    <w:rsid w:val="00642D76"/>
    <w:rsid w:val="0064306D"/>
    <w:rsid w:val="0064322F"/>
    <w:rsid w:val="00643C24"/>
    <w:rsid w:val="00643D4F"/>
    <w:rsid w:val="006440A1"/>
    <w:rsid w:val="00644322"/>
    <w:rsid w:val="00644447"/>
    <w:rsid w:val="0064448C"/>
    <w:rsid w:val="00644EE8"/>
    <w:rsid w:val="0064568F"/>
    <w:rsid w:val="00645849"/>
    <w:rsid w:val="00645982"/>
    <w:rsid w:val="00645BDE"/>
    <w:rsid w:val="00645CBF"/>
    <w:rsid w:val="00646351"/>
    <w:rsid w:val="00646459"/>
    <w:rsid w:val="0064689F"/>
    <w:rsid w:val="00646D04"/>
    <w:rsid w:val="00646D3D"/>
    <w:rsid w:val="00646DAD"/>
    <w:rsid w:val="00647688"/>
    <w:rsid w:val="00647A63"/>
    <w:rsid w:val="00647D9C"/>
    <w:rsid w:val="00647FC5"/>
    <w:rsid w:val="006502D2"/>
    <w:rsid w:val="006503FB"/>
    <w:rsid w:val="00651222"/>
    <w:rsid w:val="00651369"/>
    <w:rsid w:val="006514A5"/>
    <w:rsid w:val="0065173E"/>
    <w:rsid w:val="0065190E"/>
    <w:rsid w:val="00651CD1"/>
    <w:rsid w:val="00651F35"/>
    <w:rsid w:val="006525AC"/>
    <w:rsid w:val="006527AC"/>
    <w:rsid w:val="00652B10"/>
    <w:rsid w:val="006531D7"/>
    <w:rsid w:val="0065332C"/>
    <w:rsid w:val="0065372E"/>
    <w:rsid w:val="006538D3"/>
    <w:rsid w:val="00653BCD"/>
    <w:rsid w:val="00653EF3"/>
    <w:rsid w:val="00653FC2"/>
    <w:rsid w:val="0065402C"/>
    <w:rsid w:val="006540C7"/>
    <w:rsid w:val="0065438E"/>
    <w:rsid w:val="006546FC"/>
    <w:rsid w:val="006547C4"/>
    <w:rsid w:val="00654931"/>
    <w:rsid w:val="00654A65"/>
    <w:rsid w:val="00654BA5"/>
    <w:rsid w:val="00654C32"/>
    <w:rsid w:val="006553CB"/>
    <w:rsid w:val="00655B48"/>
    <w:rsid w:val="00656300"/>
    <w:rsid w:val="006563AF"/>
    <w:rsid w:val="00656BB8"/>
    <w:rsid w:val="00656BCE"/>
    <w:rsid w:val="00656F52"/>
    <w:rsid w:val="00657000"/>
    <w:rsid w:val="00657276"/>
    <w:rsid w:val="006572CB"/>
    <w:rsid w:val="00657788"/>
    <w:rsid w:val="0065791C"/>
    <w:rsid w:val="00657ABA"/>
    <w:rsid w:val="0066003A"/>
    <w:rsid w:val="00660148"/>
    <w:rsid w:val="006603A0"/>
    <w:rsid w:val="006605D3"/>
    <w:rsid w:val="00660BBF"/>
    <w:rsid w:val="00660BC5"/>
    <w:rsid w:val="00661299"/>
    <w:rsid w:val="006616B4"/>
    <w:rsid w:val="00661792"/>
    <w:rsid w:val="0066193F"/>
    <w:rsid w:val="00661F86"/>
    <w:rsid w:val="00662173"/>
    <w:rsid w:val="00662417"/>
    <w:rsid w:val="00662E19"/>
    <w:rsid w:val="006636FB"/>
    <w:rsid w:val="00663964"/>
    <w:rsid w:val="00663AFA"/>
    <w:rsid w:val="00663E53"/>
    <w:rsid w:val="00663EAE"/>
    <w:rsid w:val="00663ED4"/>
    <w:rsid w:val="00663F89"/>
    <w:rsid w:val="00664B47"/>
    <w:rsid w:val="00665209"/>
    <w:rsid w:val="00665247"/>
    <w:rsid w:val="006656EE"/>
    <w:rsid w:val="00665D16"/>
    <w:rsid w:val="00665DC8"/>
    <w:rsid w:val="006660C5"/>
    <w:rsid w:val="00666125"/>
    <w:rsid w:val="0066625D"/>
    <w:rsid w:val="0066626C"/>
    <w:rsid w:val="00666755"/>
    <w:rsid w:val="00666AE5"/>
    <w:rsid w:val="00666F3A"/>
    <w:rsid w:val="00667143"/>
    <w:rsid w:val="006671DA"/>
    <w:rsid w:val="006679A2"/>
    <w:rsid w:val="00667A5F"/>
    <w:rsid w:val="00667D1C"/>
    <w:rsid w:val="00670684"/>
    <w:rsid w:val="006706F6"/>
    <w:rsid w:val="00670944"/>
    <w:rsid w:val="00670BE8"/>
    <w:rsid w:val="00670E3B"/>
    <w:rsid w:val="00671132"/>
    <w:rsid w:val="0067120B"/>
    <w:rsid w:val="00671F12"/>
    <w:rsid w:val="00672122"/>
    <w:rsid w:val="0067258D"/>
    <w:rsid w:val="006726F0"/>
    <w:rsid w:val="00672AD0"/>
    <w:rsid w:val="0067369C"/>
    <w:rsid w:val="00673AB8"/>
    <w:rsid w:val="00674133"/>
    <w:rsid w:val="00674245"/>
    <w:rsid w:val="0067426B"/>
    <w:rsid w:val="006744C4"/>
    <w:rsid w:val="0067475E"/>
    <w:rsid w:val="006748AF"/>
    <w:rsid w:val="006748FB"/>
    <w:rsid w:val="00674BB8"/>
    <w:rsid w:val="00674FB2"/>
    <w:rsid w:val="00675223"/>
    <w:rsid w:val="00675C9C"/>
    <w:rsid w:val="0067600E"/>
    <w:rsid w:val="0067619E"/>
    <w:rsid w:val="00676785"/>
    <w:rsid w:val="00676B68"/>
    <w:rsid w:val="00676E4F"/>
    <w:rsid w:val="00677B83"/>
    <w:rsid w:val="00677BE8"/>
    <w:rsid w:val="00677CA3"/>
    <w:rsid w:val="006801E4"/>
    <w:rsid w:val="00680600"/>
    <w:rsid w:val="0068076E"/>
    <w:rsid w:val="00680B7F"/>
    <w:rsid w:val="00681060"/>
    <w:rsid w:val="0068110A"/>
    <w:rsid w:val="0068123D"/>
    <w:rsid w:val="00681A5A"/>
    <w:rsid w:val="00682382"/>
    <w:rsid w:val="006824D8"/>
    <w:rsid w:val="00682884"/>
    <w:rsid w:val="0068290C"/>
    <w:rsid w:val="0068295B"/>
    <w:rsid w:val="00682B05"/>
    <w:rsid w:val="00682BD3"/>
    <w:rsid w:val="006832E5"/>
    <w:rsid w:val="00683AF1"/>
    <w:rsid w:val="00684002"/>
    <w:rsid w:val="00684DE7"/>
    <w:rsid w:val="00685087"/>
    <w:rsid w:val="006852C8"/>
    <w:rsid w:val="00685556"/>
    <w:rsid w:val="00685CCA"/>
    <w:rsid w:val="00685E79"/>
    <w:rsid w:val="0068626E"/>
    <w:rsid w:val="00686D43"/>
    <w:rsid w:val="00686F19"/>
    <w:rsid w:val="00686F72"/>
    <w:rsid w:val="006872E1"/>
    <w:rsid w:val="00687664"/>
    <w:rsid w:val="0069013B"/>
    <w:rsid w:val="00690416"/>
    <w:rsid w:val="00690575"/>
    <w:rsid w:val="0069089C"/>
    <w:rsid w:val="00690905"/>
    <w:rsid w:val="006911B4"/>
    <w:rsid w:val="00691908"/>
    <w:rsid w:val="00691A74"/>
    <w:rsid w:val="00692444"/>
    <w:rsid w:val="00693E5D"/>
    <w:rsid w:val="006942DF"/>
    <w:rsid w:val="00694B15"/>
    <w:rsid w:val="00694C4A"/>
    <w:rsid w:val="0069513C"/>
    <w:rsid w:val="006953C4"/>
    <w:rsid w:val="006956F7"/>
    <w:rsid w:val="00695B11"/>
    <w:rsid w:val="00695CC7"/>
    <w:rsid w:val="0069632A"/>
    <w:rsid w:val="0069647E"/>
    <w:rsid w:val="00696ACC"/>
    <w:rsid w:val="00696D5A"/>
    <w:rsid w:val="00696E08"/>
    <w:rsid w:val="006970BA"/>
    <w:rsid w:val="00697373"/>
    <w:rsid w:val="0069757C"/>
    <w:rsid w:val="00697BAE"/>
    <w:rsid w:val="006A0487"/>
    <w:rsid w:val="006A089F"/>
    <w:rsid w:val="006A08B1"/>
    <w:rsid w:val="006A0A94"/>
    <w:rsid w:val="006A0CAE"/>
    <w:rsid w:val="006A0DB3"/>
    <w:rsid w:val="006A0E18"/>
    <w:rsid w:val="006A0FDD"/>
    <w:rsid w:val="006A10EC"/>
    <w:rsid w:val="006A113D"/>
    <w:rsid w:val="006A1EB5"/>
    <w:rsid w:val="006A1FD0"/>
    <w:rsid w:val="006A2641"/>
    <w:rsid w:val="006A2F90"/>
    <w:rsid w:val="006A3349"/>
    <w:rsid w:val="006A372A"/>
    <w:rsid w:val="006A397A"/>
    <w:rsid w:val="006A39FA"/>
    <w:rsid w:val="006A400B"/>
    <w:rsid w:val="006A4211"/>
    <w:rsid w:val="006A42CB"/>
    <w:rsid w:val="006A459D"/>
    <w:rsid w:val="006A4D2D"/>
    <w:rsid w:val="006A4D7E"/>
    <w:rsid w:val="006A551B"/>
    <w:rsid w:val="006A552B"/>
    <w:rsid w:val="006A57F3"/>
    <w:rsid w:val="006A5CD1"/>
    <w:rsid w:val="006A5FBF"/>
    <w:rsid w:val="006A60CF"/>
    <w:rsid w:val="006A63B0"/>
    <w:rsid w:val="006A6764"/>
    <w:rsid w:val="006A67D0"/>
    <w:rsid w:val="006A6B40"/>
    <w:rsid w:val="006A7084"/>
    <w:rsid w:val="006A739B"/>
    <w:rsid w:val="006A74F2"/>
    <w:rsid w:val="006A7819"/>
    <w:rsid w:val="006A7913"/>
    <w:rsid w:val="006B01C3"/>
    <w:rsid w:val="006B01DA"/>
    <w:rsid w:val="006B0394"/>
    <w:rsid w:val="006B06C5"/>
    <w:rsid w:val="006B0791"/>
    <w:rsid w:val="006B088C"/>
    <w:rsid w:val="006B0C4A"/>
    <w:rsid w:val="006B1033"/>
    <w:rsid w:val="006B15A5"/>
    <w:rsid w:val="006B17EA"/>
    <w:rsid w:val="006B1C52"/>
    <w:rsid w:val="006B2091"/>
    <w:rsid w:val="006B23FE"/>
    <w:rsid w:val="006B2692"/>
    <w:rsid w:val="006B2F54"/>
    <w:rsid w:val="006B2F76"/>
    <w:rsid w:val="006B32DD"/>
    <w:rsid w:val="006B338A"/>
    <w:rsid w:val="006B3DB3"/>
    <w:rsid w:val="006B438C"/>
    <w:rsid w:val="006B4770"/>
    <w:rsid w:val="006B4A13"/>
    <w:rsid w:val="006B4AA4"/>
    <w:rsid w:val="006B4CCD"/>
    <w:rsid w:val="006B4D48"/>
    <w:rsid w:val="006B4DB2"/>
    <w:rsid w:val="006B606F"/>
    <w:rsid w:val="006B6E62"/>
    <w:rsid w:val="006B79A8"/>
    <w:rsid w:val="006B7AF6"/>
    <w:rsid w:val="006B7B5B"/>
    <w:rsid w:val="006B7DDA"/>
    <w:rsid w:val="006B7DFF"/>
    <w:rsid w:val="006B7FB1"/>
    <w:rsid w:val="006C00BD"/>
    <w:rsid w:val="006C023C"/>
    <w:rsid w:val="006C0551"/>
    <w:rsid w:val="006C058B"/>
    <w:rsid w:val="006C0826"/>
    <w:rsid w:val="006C10A4"/>
    <w:rsid w:val="006C117E"/>
    <w:rsid w:val="006C1DFD"/>
    <w:rsid w:val="006C1FF7"/>
    <w:rsid w:val="006C21D6"/>
    <w:rsid w:val="006C22F7"/>
    <w:rsid w:val="006C2A22"/>
    <w:rsid w:val="006C2B92"/>
    <w:rsid w:val="006C31A0"/>
    <w:rsid w:val="006C329E"/>
    <w:rsid w:val="006C34BE"/>
    <w:rsid w:val="006C3659"/>
    <w:rsid w:val="006C3B8C"/>
    <w:rsid w:val="006C3CF8"/>
    <w:rsid w:val="006C4379"/>
    <w:rsid w:val="006C4E35"/>
    <w:rsid w:val="006C5519"/>
    <w:rsid w:val="006C5531"/>
    <w:rsid w:val="006C57C6"/>
    <w:rsid w:val="006C599E"/>
    <w:rsid w:val="006C5C74"/>
    <w:rsid w:val="006C5D23"/>
    <w:rsid w:val="006C5D78"/>
    <w:rsid w:val="006C69EE"/>
    <w:rsid w:val="006C6AA8"/>
    <w:rsid w:val="006C7FB1"/>
    <w:rsid w:val="006D0129"/>
    <w:rsid w:val="006D0CCB"/>
    <w:rsid w:val="006D0DFE"/>
    <w:rsid w:val="006D19F1"/>
    <w:rsid w:val="006D1DBE"/>
    <w:rsid w:val="006D1F26"/>
    <w:rsid w:val="006D20BC"/>
    <w:rsid w:val="006D2242"/>
    <w:rsid w:val="006D29B8"/>
    <w:rsid w:val="006D2BB3"/>
    <w:rsid w:val="006D2DA3"/>
    <w:rsid w:val="006D2DD9"/>
    <w:rsid w:val="006D2E02"/>
    <w:rsid w:val="006D2EB9"/>
    <w:rsid w:val="006D31B0"/>
    <w:rsid w:val="006D32AF"/>
    <w:rsid w:val="006D35D6"/>
    <w:rsid w:val="006D370D"/>
    <w:rsid w:val="006D41B7"/>
    <w:rsid w:val="006D4350"/>
    <w:rsid w:val="006D446B"/>
    <w:rsid w:val="006D4B57"/>
    <w:rsid w:val="006D57DC"/>
    <w:rsid w:val="006D5B23"/>
    <w:rsid w:val="006D5FAA"/>
    <w:rsid w:val="006D6339"/>
    <w:rsid w:val="006D65D3"/>
    <w:rsid w:val="006D6B43"/>
    <w:rsid w:val="006D6E38"/>
    <w:rsid w:val="006D6F6E"/>
    <w:rsid w:val="006D72D3"/>
    <w:rsid w:val="006D743C"/>
    <w:rsid w:val="006E08D4"/>
    <w:rsid w:val="006E0E56"/>
    <w:rsid w:val="006E14C8"/>
    <w:rsid w:val="006E1650"/>
    <w:rsid w:val="006E1DB5"/>
    <w:rsid w:val="006E1F0D"/>
    <w:rsid w:val="006E2CD4"/>
    <w:rsid w:val="006E3282"/>
    <w:rsid w:val="006E3615"/>
    <w:rsid w:val="006E3984"/>
    <w:rsid w:val="006E3B51"/>
    <w:rsid w:val="006E3FA4"/>
    <w:rsid w:val="006E3FEA"/>
    <w:rsid w:val="006E43FA"/>
    <w:rsid w:val="006E442A"/>
    <w:rsid w:val="006E455A"/>
    <w:rsid w:val="006E4B38"/>
    <w:rsid w:val="006E4F48"/>
    <w:rsid w:val="006E4F7C"/>
    <w:rsid w:val="006E5A06"/>
    <w:rsid w:val="006E5A94"/>
    <w:rsid w:val="006E6153"/>
    <w:rsid w:val="006E695C"/>
    <w:rsid w:val="006E6D31"/>
    <w:rsid w:val="006E6DB8"/>
    <w:rsid w:val="006E719E"/>
    <w:rsid w:val="006E724C"/>
    <w:rsid w:val="006E75F9"/>
    <w:rsid w:val="006E78A8"/>
    <w:rsid w:val="006E79ED"/>
    <w:rsid w:val="006E7D58"/>
    <w:rsid w:val="006E7E97"/>
    <w:rsid w:val="006F00EF"/>
    <w:rsid w:val="006F0344"/>
    <w:rsid w:val="006F0DBD"/>
    <w:rsid w:val="006F0E11"/>
    <w:rsid w:val="006F1826"/>
    <w:rsid w:val="006F1D5A"/>
    <w:rsid w:val="006F2041"/>
    <w:rsid w:val="006F2C3E"/>
    <w:rsid w:val="006F2C68"/>
    <w:rsid w:val="006F2CEB"/>
    <w:rsid w:val="006F2EC6"/>
    <w:rsid w:val="006F3215"/>
    <w:rsid w:val="006F342E"/>
    <w:rsid w:val="006F343A"/>
    <w:rsid w:val="006F346D"/>
    <w:rsid w:val="006F357E"/>
    <w:rsid w:val="006F3980"/>
    <w:rsid w:val="006F3D21"/>
    <w:rsid w:val="006F4803"/>
    <w:rsid w:val="006F4EEE"/>
    <w:rsid w:val="006F538B"/>
    <w:rsid w:val="006F57A4"/>
    <w:rsid w:val="006F5998"/>
    <w:rsid w:val="006F5AD6"/>
    <w:rsid w:val="006F5C0D"/>
    <w:rsid w:val="006F641F"/>
    <w:rsid w:val="006F67D1"/>
    <w:rsid w:val="006F685E"/>
    <w:rsid w:val="006F6E11"/>
    <w:rsid w:val="006F6E76"/>
    <w:rsid w:val="006F71B6"/>
    <w:rsid w:val="006F7612"/>
    <w:rsid w:val="006F7765"/>
    <w:rsid w:val="006F7B0F"/>
    <w:rsid w:val="006F7C15"/>
    <w:rsid w:val="006F7C38"/>
    <w:rsid w:val="006F7EF2"/>
    <w:rsid w:val="0070001B"/>
    <w:rsid w:val="007006F6"/>
    <w:rsid w:val="0070094B"/>
    <w:rsid w:val="00700A41"/>
    <w:rsid w:val="00700B53"/>
    <w:rsid w:val="00701419"/>
    <w:rsid w:val="0070144C"/>
    <w:rsid w:val="00701682"/>
    <w:rsid w:val="007016D6"/>
    <w:rsid w:val="00701D7D"/>
    <w:rsid w:val="00701ECD"/>
    <w:rsid w:val="00701EE0"/>
    <w:rsid w:val="007021B2"/>
    <w:rsid w:val="00702606"/>
    <w:rsid w:val="007026DB"/>
    <w:rsid w:val="00703107"/>
    <w:rsid w:val="0070345D"/>
    <w:rsid w:val="00703567"/>
    <w:rsid w:val="00703585"/>
    <w:rsid w:val="00703B9C"/>
    <w:rsid w:val="00704741"/>
    <w:rsid w:val="00704C48"/>
    <w:rsid w:val="00704C7B"/>
    <w:rsid w:val="00704DC7"/>
    <w:rsid w:val="007052D6"/>
    <w:rsid w:val="0070545A"/>
    <w:rsid w:val="007055CF"/>
    <w:rsid w:val="007057CB"/>
    <w:rsid w:val="007059D0"/>
    <w:rsid w:val="00705C31"/>
    <w:rsid w:val="00705CA8"/>
    <w:rsid w:val="00705DFF"/>
    <w:rsid w:val="00705E10"/>
    <w:rsid w:val="00705FB7"/>
    <w:rsid w:val="0070612C"/>
    <w:rsid w:val="00706134"/>
    <w:rsid w:val="00706A1C"/>
    <w:rsid w:val="00706A9E"/>
    <w:rsid w:val="00706AF2"/>
    <w:rsid w:val="00706BFD"/>
    <w:rsid w:val="00706D05"/>
    <w:rsid w:val="00706D26"/>
    <w:rsid w:val="00706FA1"/>
    <w:rsid w:val="00707144"/>
    <w:rsid w:val="007076FD"/>
    <w:rsid w:val="0070782D"/>
    <w:rsid w:val="00707EA1"/>
    <w:rsid w:val="00707F71"/>
    <w:rsid w:val="00710317"/>
    <w:rsid w:val="007103E5"/>
    <w:rsid w:val="007109D4"/>
    <w:rsid w:val="00711631"/>
    <w:rsid w:val="007116B4"/>
    <w:rsid w:val="00711943"/>
    <w:rsid w:val="00711BD2"/>
    <w:rsid w:val="0071207B"/>
    <w:rsid w:val="007120B1"/>
    <w:rsid w:val="0071233D"/>
    <w:rsid w:val="007125C3"/>
    <w:rsid w:val="00712A20"/>
    <w:rsid w:val="00712BB4"/>
    <w:rsid w:val="007134E6"/>
    <w:rsid w:val="007135D0"/>
    <w:rsid w:val="0071372C"/>
    <w:rsid w:val="00713B2B"/>
    <w:rsid w:val="00713CE4"/>
    <w:rsid w:val="007143ED"/>
    <w:rsid w:val="0071446E"/>
    <w:rsid w:val="007148E2"/>
    <w:rsid w:val="00714F2A"/>
    <w:rsid w:val="00715073"/>
    <w:rsid w:val="0071554F"/>
    <w:rsid w:val="007159B5"/>
    <w:rsid w:val="00715FE0"/>
    <w:rsid w:val="00716061"/>
    <w:rsid w:val="0071622F"/>
    <w:rsid w:val="00716563"/>
    <w:rsid w:val="00716716"/>
    <w:rsid w:val="007169D6"/>
    <w:rsid w:val="00716F93"/>
    <w:rsid w:val="00717FD3"/>
    <w:rsid w:val="007200D4"/>
    <w:rsid w:val="0072030F"/>
    <w:rsid w:val="007209B1"/>
    <w:rsid w:val="00720BFF"/>
    <w:rsid w:val="00720CDA"/>
    <w:rsid w:val="00720F2D"/>
    <w:rsid w:val="0072124A"/>
    <w:rsid w:val="0072160D"/>
    <w:rsid w:val="00721657"/>
    <w:rsid w:val="0072243A"/>
    <w:rsid w:val="007225F7"/>
    <w:rsid w:val="00722F9A"/>
    <w:rsid w:val="0072305C"/>
    <w:rsid w:val="007236F3"/>
    <w:rsid w:val="00723749"/>
    <w:rsid w:val="00723861"/>
    <w:rsid w:val="00723CBB"/>
    <w:rsid w:val="00723F43"/>
    <w:rsid w:val="00723FED"/>
    <w:rsid w:val="007241DC"/>
    <w:rsid w:val="0072424F"/>
    <w:rsid w:val="00724945"/>
    <w:rsid w:val="00724EAC"/>
    <w:rsid w:val="0072588E"/>
    <w:rsid w:val="00725F6D"/>
    <w:rsid w:val="00726175"/>
    <w:rsid w:val="00726FED"/>
    <w:rsid w:val="007270F6"/>
    <w:rsid w:val="007273F7"/>
    <w:rsid w:val="00727481"/>
    <w:rsid w:val="00727E3F"/>
    <w:rsid w:val="007304BB"/>
    <w:rsid w:val="00730566"/>
    <w:rsid w:val="00730911"/>
    <w:rsid w:val="007309D5"/>
    <w:rsid w:val="00730B3E"/>
    <w:rsid w:val="007310AC"/>
    <w:rsid w:val="0073197C"/>
    <w:rsid w:val="007320C7"/>
    <w:rsid w:val="0073257A"/>
    <w:rsid w:val="00732785"/>
    <w:rsid w:val="00732CBC"/>
    <w:rsid w:val="00732D31"/>
    <w:rsid w:val="00732F3C"/>
    <w:rsid w:val="007335CC"/>
    <w:rsid w:val="00733A71"/>
    <w:rsid w:val="007345FE"/>
    <w:rsid w:val="00734940"/>
    <w:rsid w:val="00735070"/>
    <w:rsid w:val="00735B38"/>
    <w:rsid w:val="00735B92"/>
    <w:rsid w:val="00735F00"/>
    <w:rsid w:val="0073663E"/>
    <w:rsid w:val="00736684"/>
    <w:rsid w:val="00736852"/>
    <w:rsid w:val="007368F3"/>
    <w:rsid w:val="00736E92"/>
    <w:rsid w:val="00737285"/>
    <w:rsid w:val="007375ED"/>
    <w:rsid w:val="00737C35"/>
    <w:rsid w:val="00740FA9"/>
    <w:rsid w:val="00741483"/>
    <w:rsid w:val="007419D0"/>
    <w:rsid w:val="00741B0E"/>
    <w:rsid w:val="007425BC"/>
    <w:rsid w:val="007426C2"/>
    <w:rsid w:val="00742701"/>
    <w:rsid w:val="00742B81"/>
    <w:rsid w:val="007437D6"/>
    <w:rsid w:val="0074387F"/>
    <w:rsid w:val="00743A18"/>
    <w:rsid w:val="00743DE3"/>
    <w:rsid w:val="0074401A"/>
    <w:rsid w:val="007445BC"/>
    <w:rsid w:val="0074487A"/>
    <w:rsid w:val="00744BDE"/>
    <w:rsid w:val="00744FC8"/>
    <w:rsid w:val="00745B68"/>
    <w:rsid w:val="00745B70"/>
    <w:rsid w:val="00745C7D"/>
    <w:rsid w:val="00745E4F"/>
    <w:rsid w:val="00745EE0"/>
    <w:rsid w:val="007460F9"/>
    <w:rsid w:val="00746164"/>
    <w:rsid w:val="00746298"/>
    <w:rsid w:val="00746D13"/>
    <w:rsid w:val="007472CF"/>
    <w:rsid w:val="007474E7"/>
    <w:rsid w:val="007477D4"/>
    <w:rsid w:val="007478D1"/>
    <w:rsid w:val="00747E71"/>
    <w:rsid w:val="0075019D"/>
    <w:rsid w:val="00750404"/>
    <w:rsid w:val="007506BF"/>
    <w:rsid w:val="0075087F"/>
    <w:rsid w:val="00750AD8"/>
    <w:rsid w:val="00751638"/>
    <w:rsid w:val="00751A50"/>
    <w:rsid w:val="00751CAF"/>
    <w:rsid w:val="00751D7F"/>
    <w:rsid w:val="00751ECF"/>
    <w:rsid w:val="0075204C"/>
    <w:rsid w:val="00752CD5"/>
    <w:rsid w:val="00752D01"/>
    <w:rsid w:val="00753402"/>
    <w:rsid w:val="00753488"/>
    <w:rsid w:val="007536C6"/>
    <w:rsid w:val="00753B74"/>
    <w:rsid w:val="00754224"/>
    <w:rsid w:val="0075426A"/>
    <w:rsid w:val="00754930"/>
    <w:rsid w:val="00754B00"/>
    <w:rsid w:val="00754B66"/>
    <w:rsid w:val="0075532F"/>
    <w:rsid w:val="00755337"/>
    <w:rsid w:val="007558D3"/>
    <w:rsid w:val="00755ABD"/>
    <w:rsid w:val="00755E63"/>
    <w:rsid w:val="00756B0D"/>
    <w:rsid w:val="00757340"/>
    <w:rsid w:val="00757541"/>
    <w:rsid w:val="0075796B"/>
    <w:rsid w:val="00757BD4"/>
    <w:rsid w:val="0076067B"/>
    <w:rsid w:val="0076148A"/>
    <w:rsid w:val="00761B38"/>
    <w:rsid w:val="00761BD7"/>
    <w:rsid w:val="00761DCD"/>
    <w:rsid w:val="00762452"/>
    <w:rsid w:val="0076292E"/>
    <w:rsid w:val="00762FD9"/>
    <w:rsid w:val="007632C3"/>
    <w:rsid w:val="00763601"/>
    <w:rsid w:val="0076401E"/>
    <w:rsid w:val="00764D0E"/>
    <w:rsid w:val="00764E67"/>
    <w:rsid w:val="00765156"/>
    <w:rsid w:val="00765159"/>
    <w:rsid w:val="00765812"/>
    <w:rsid w:val="007659B7"/>
    <w:rsid w:val="007659CE"/>
    <w:rsid w:val="00765AF9"/>
    <w:rsid w:val="00765CA9"/>
    <w:rsid w:val="00766502"/>
    <w:rsid w:val="007667DF"/>
    <w:rsid w:val="00766B2F"/>
    <w:rsid w:val="00766CCC"/>
    <w:rsid w:val="00766FCB"/>
    <w:rsid w:val="00767327"/>
    <w:rsid w:val="0076747B"/>
    <w:rsid w:val="00767936"/>
    <w:rsid w:val="00770342"/>
    <w:rsid w:val="0077103E"/>
    <w:rsid w:val="00771CAB"/>
    <w:rsid w:val="007724A2"/>
    <w:rsid w:val="007729D9"/>
    <w:rsid w:val="00772B30"/>
    <w:rsid w:val="0077343A"/>
    <w:rsid w:val="00773611"/>
    <w:rsid w:val="0077382E"/>
    <w:rsid w:val="00773902"/>
    <w:rsid w:val="0077439A"/>
    <w:rsid w:val="00774AB7"/>
    <w:rsid w:val="0077519C"/>
    <w:rsid w:val="0077523B"/>
    <w:rsid w:val="0077543B"/>
    <w:rsid w:val="0077570C"/>
    <w:rsid w:val="0077573F"/>
    <w:rsid w:val="007757AE"/>
    <w:rsid w:val="00775D4E"/>
    <w:rsid w:val="00775D5D"/>
    <w:rsid w:val="00775E5D"/>
    <w:rsid w:val="00775FCF"/>
    <w:rsid w:val="00776399"/>
    <w:rsid w:val="007766FB"/>
    <w:rsid w:val="00776C61"/>
    <w:rsid w:val="00777061"/>
    <w:rsid w:val="007770B8"/>
    <w:rsid w:val="007774AE"/>
    <w:rsid w:val="00777708"/>
    <w:rsid w:val="00777A4C"/>
    <w:rsid w:val="00777AAF"/>
    <w:rsid w:val="00780093"/>
    <w:rsid w:val="00780425"/>
    <w:rsid w:val="00780574"/>
    <w:rsid w:val="007805AE"/>
    <w:rsid w:val="007811F9"/>
    <w:rsid w:val="00781730"/>
    <w:rsid w:val="00781906"/>
    <w:rsid w:val="00782036"/>
    <w:rsid w:val="00782411"/>
    <w:rsid w:val="0078273D"/>
    <w:rsid w:val="00782FE1"/>
    <w:rsid w:val="00783133"/>
    <w:rsid w:val="0078320E"/>
    <w:rsid w:val="007837F4"/>
    <w:rsid w:val="00784EAC"/>
    <w:rsid w:val="00785334"/>
    <w:rsid w:val="00785396"/>
    <w:rsid w:val="0078574F"/>
    <w:rsid w:val="00785BE8"/>
    <w:rsid w:val="00786240"/>
    <w:rsid w:val="0078624D"/>
    <w:rsid w:val="00786991"/>
    <w:rsid w:val="00786CD9"/>
    <w:rsid w:val="00786FB2"/>
    <w:rsid w:val="00786FBB"/>
    <w:rsid w:val="007876A9"/>
    <w:rsid w:val="00787E0C"/>
    <w:rsid w:val="00787F28"/>
    <w:rsid w:val="00790188"/>
    <w:rsid w:val="00790601"/>
    <w:rsid w:val="00790BA7"/>
    <w:rsid w:val="00790DDB"/>
    <w:rsid w:val="00791096"/>
    <w:rsid w:val="007911E8"/>
    <w:rsid w:val="00791580"/>
    <w:rsid w:val="007917F2"/>
    <w:rsid w:val="00791976"/>
    <w:rsid w:val="00791A1D"/>
    <w:rsid w:val="00791D35"/>
    <w:rsid w:val="00792253"/>
    <w:rsid w:val="00792758"/>
    <w:rsid w:val="00792A4B"/>
    <w:rsid w:val="00792B84"/>
    <w:rsid w:val="00792C4F"/>
    <w:rsid w:val="00793108"/>
    <w:rsid w:val="0079352A"/>
    <w:rsid w:val="00793F6B"/>
    <w:rsid w:val="00794071"/>
    <w:rsid w:val="0079446F"/>
    <w:rsid w:val="00794940"/>
    <w:rsid w:val="00794AD1"/>
    <w:rsid w:val="00794DDA"/>
    <w:rsid w:val="00794F98"/>
    <w:rsid w:val="007952C5"/>
    <w:rsid w:val="00795A3A"/>
    <w:rsid w:val="00795CB1"/>
    <w:rsid w:val="007962FD"/>
    <w:rsid w:val="00796C0F"/>
    <w:rsid w:val="00796E20"/>
    <w:rsid w:val="00797565"/>
    <w:rsid w:val="00797F65"/>
    <w:rsid w:val="007A0145"/>
    <w:rsid w:val="007A03A9"/>
    <w:rsid w:val="007A200E"/>
    <w:rsid w:val="007A2E39"/>
    <w:rsid w:val="007A2E5D"/>
    <w:rsid w:val="007A31C7"/>
    <w:rsid w:val="007A328B"/>
    <w:rsid w:val="007A3AB4"/>
    <w:rsid w:val="007A3ADF"/>
    <w:rsid w:val="007A3F6D"/>
    <w:rsid w:val="007A415A"/>
    <w:rsid w:val="007A429F"/>
    <w:rsid w:val="007A4631"/>
    <w:rsid w:val="007A48BB"/>
    <w:rsid w:val="007A5619"/>
    <w:rsid w:val="007A5643"/>
    <w:rsid w:val="007A587F"/>
    <w:rsid w:val="007A6071"/>
    <w:rsid w:val="007A6F55"/>
    <w:rsid w:val="007A710F"/>
    <w:rsid w:val="007A785D"/>
    <w:rsid w:val="007A792D"/>
    <w:rsid w:val="007A7F19"/>
    <w:rsid w:val="007B02D0"/>
    <w:rsid w:val="007B0E44"/>
    <w:rsid w:val="007B1244"/>
    <w:rsid w:val="007B1246"/>
    <w:rsid w:val="007B173D"/>
    <w:rsid w:val="007B1C4D"/>
    <w:rsid w:val="007B20CF"/>
    <w:rsid w:val="007B2356"/>
    <w:rsid w:val="007B2926"/>
    <w:rsid w:val="007B299A"/>
    <w:rsid w:val="007B3291"/>
    <w:rsid w:val="007B3436"/>
    <w:rsid w:val="007B3D5A"/>
    <w:rsid w:val="007B3EA4"/>
    <w:rsid w:val="007B4634"/>
    <w:rsid w:val="007B4D94"/>
    <w:rsid w:val="007B505F"/>
    <w:rsid w:val="007B51E0"/>
    <w:rsid w:val="007B606A"/>
    <w:rsid w:val="007B6386"/>
    <w:rsid w:val="007B70A6"/>
    <w:rsid w:val="007B7211"/>
    <w:rsid w:val="007B790E"/>
    <w:rsid w:val="007B7B3F"/>
    <w:rsid w:val="007B7C28"/>
    <w:rsid w:val="007B7CCE"/>
    <w:rsid w:val="007B7E00"/>
    <w:rsid w:val="007C018F"/>
    <w:rsid w:val="007C0ABC"/>
    <w:rsid w:val="007C117D"/>
    <w:rsid w:val="007C1251"/>
    <w:rsid w:val="007C1317"/>
    <w:rsid w:val="007C14EB"/>
    <w:rsid w:val="007C16DF"/>
    <w:rsid w:val="007C1860"/>
    <w:rsid w:val="007C1A02"/>
    <w:rsid w:val="007C1AB4"/>
    <w:rsid w:val="007C223F"/>
    <w:rsid w:val="007C242B"/>
    <w:rsid w:val="007C2868"/>
    <w:rsid w:val="007C2A09"/>
    <w:rsid w:val="007C356E"/>
    <w:rsid w:val="007C3DA9"/>
    <w:rsid w:val="007C4866"/>
    <w:rsid w:val="007C48D1"/>
    <w:rsid w:val="007C495F"/>
    <w:rsid w:val="007C4D7E"/>
    <w:rsid w:val="007C4ED3"/>
    <w:rsid w:val="007C568F"/>
    <w:rsid w:val="007C581E"/>
    <w:rsid w:val="007C584A"/>
    <w:rsid w:val="007C5A99"/>
    <w:rsid w:val="007C62E9"/>
    <w:rsid w:val="007C66AA"/>
    <w:rsid w:val="007C72C0"/>
    <w:rsid w:val="007C7399"/>
    <w:rsid w:val="007C74AF"/>
    <w:rsid w:val="007C7594"/>
    <w:rsid w:val="007C76D2"/>
    <w:rsid w:val="007C76D3"/>
    <w:rsid w:val="007C7AF4"/>
    <w:rsid w:val="007C7D7D"/>
    <w:rsid w:val="007D01DA"/>
    <w:rsid w:val="007D030D"/>
    <w:rsid w:val="007D04EF"/>
    <w:rsid w:val="007D0FCB"/>
    <w:rsid w:val="007D1880"/>
    <w:rsid w:val="007D20A8"/>
    <w:rsid w:val="007D2206"/>
    <w:rsid w:val="007D2595"/>
    <w:rsid w:val="007D276B"/>
    <w:rsid w:val="007D282B"/>
    <w:rsid w:val="007D28C4"/>
    <w:rsid w:val="007D2B80"/>
    <w:rsid w:val="007D3446"/>
    <w:rsid w:val="007D36D4"/>
    <w:rsid w:val="007D3A17"/>
    <w:rsid w:val="007D3E48"/>
    <w:rsid w:val="007D414C"/>
    <w:rsid w:val="007D4F60"/>
    <w:rsid w:val="007D4FD6"/>
    <w:rsid w:val="007D5088"/>
    <w:rsid w:val="007D5649"/>
    <w:rsid w:val="007D589A"/>
    <w:rsid w:val="007D5A62"/>
    <w:rsid w:val="007D5EA4"/>
    <w:rsid w:val="007D62C2"/>
    <w:rsid w:val="007D66B0"/>
    <w:rsid w:val="007D7156"/>
    <w:rsid w:val="007D71A6"/>
    <w:rsid w:val="007D79CC"/>
    <w:rsid w:val="007D7BC3"/>
    <w:rsid w:val="007D7EBA"/>
    <w:rsid w:val="007E005C"/>
    <w:rsid w:val="007E14F5"/>
    <w:rsid w:val="007E15A6"/>
    <w:rsid w:val="007E181D"/>
    <w:rsid w:val="007E19D1"/>
    <w:rsid w:val="007E29C4"/>
    <w:rsid w:val="007E328E"/>
    <w:rsid w:val="007E339C"/>
    <w:rsid w:val="007E3F1B"/>
    <w:rsid w:val="007E3FD9"/>
    <w:rsid w:val="007E43DE"/>
    <w:rsid w:val="007E468F"/>
    <w:rsid w:val="007E46AB"/>
    <w:rsid w:val="007E47EB"/>
    <w:rsid w:val="007E4BD9"/>
    <w:rsid w:val="007E5154"/>
    <w:rsid w:val="007E52C3"/>
    <w:rsid w:val="007E567E"/>
    <w:rsid w:val="007E56C6"/>
    <w:rsid w:val="007E57B7"/>
    <w:rsid w:val="007E5957"/>
    <w:rsid w:val="007E5A2F"/>
    <w:rsid w:val="007E5A8D"/>
    <w:rsid w:val="007E61B5"/>
    <w:rsid w:val="007E6688"/>
    <w:rsid w:val="007E692E"/>
    <w:rsid w:val="007E78A3"/>
    <w:rsid w:val="007E7916"/>
    <w:rsid w:val="007E7CEB"/>
    <w:rsid w:val="007E7EAB"/>
    <w:rsid w:val="007F0302"/>
    <w:rsid w:val="007F0A31"/>
    <w:rsid w:val="007F0A7B"/>
    <w:rsid w:val="007F0D75"/>
    <w:rsid w:val="007F1007"/>
    <w:rsid w:val="007F16E5"/>
    <w:rsid w:val="007F16ED"/>
    <w:rsid w:val="007F1E1B"/>
    <w:rsid w:val="007F2215"/>
    <w:rsid w:val="007F2278"/>
    <w:rsid w:val="007F2787"/>
    <w:rsid w:val="007F29CA"/>
    <w:rsid w:val="007F3068"/>
    <w:rsid w:val="007F3BE1"/>
    <w:rsid w:val="007F3D13"/>
    <w:rsid w:val="007F3FDA"/>
    <w:rsid w:val="007F4382"/>
    <w:rsid w:val="007F4B10"/>
    <w:rsid w:val="007F4F98"/>
    <w:rsid w:val="007F5548"/>
    <w:rsid w:val="007F6159"/>
    <w:rsid w:val="007F621E"/>
    <w:rsid w:val="007F62BA"/>
    <w:rsid w:val="007F6888"/>
    <w:rsid w:val="007F6EEC"/>
    <w:rsid w:val="007F71BC"/>
    <w:rsid w:val="007F7847"/>
    <w:rsid w:val="008000EA"/>
    <w:rsid w:val="008003ED"/>
    <w:rsid w:val="00800555"/>
    <w:rsid w:val="00800B04"/>
    <w:rsid w:val="00800E90"/>
    <w:rsid w:val="00800EF3"/>
    <w:rsid w:val="00800F33"/>
    <w:rsid w:val="008011D8"/>
    <w:rsid w:val="008011E9"/>
    <w:rsid w:val="00801374"/>
    <w:rsid w:val="00801461"/>
    <w:rsid w:val="00801616"/>
    <w:rsid w:val="008017B6"/>
    <w:rsid w:val="008020D0"/>
    <w:rsid w:val="0080223E"/>
    <w:rsid w:val="008022D5"/>
    <w:rsid w:val="0080275B"/>
    <w:rsid w:val="0080297E"/>
    <w:rsid w:val="00802A83"/>
    <w:rsid w:val="00802AB1"/>
    <w:rsid w:val="00802F21"/>
    <w:rsid w:val="0080302F"/>
    <w:rsid w:val="00803331"/>
    <w:rsid w:val="008034FA"/>
    <w:rsid w:val="00803697"/>
    <w:rsid w:val="00803A40"/>
    <w:rsid w:val="00803BCE"/>
    <w:rsid w:val="00803F07"/>
    <w:rsid w:val="008045E7"/>
    <w:rsid w:val="00804691"/>
    <w:rsid w:val="00804AED"/>
    <w:rsid w:val="00804B8B"/>
    <w:rsid w:val="00805646"/>
    <w:rsid w:val="00805F20"/>
    <w:rsid w:val="008068B6"/>
    <w:rsid w:val="00806ABB"/>
    <w:rsid w:val="00806D0D"/>
    <w:rsid w:val="00806EFD"/>
    <w:rsid w:val="00806F6B"/>
    <w:rsid w:val="00807DA8"/>
    <w:rsid w:val="0081018F"/>
    <w:rsid w:val="0081044B"/>
    <w:rsid w:val="00810723"/>
    <w:rsid w:val="00810E63"/>
    <w:rsid w:val="0081109B"/>
    <w:rsid w:val="00811482"/>
    <w:rsid w:val="0081156C"/>
    <w:rsid w:val="00811702"/>
    <w:rsid w:val="00811889"/>
    <w:rsid w:val="00811A78"/>
    <w:rsid w:val="00811CCE"/>
    <w:rsid w:val="00811D9C"/>
    <w:rsid w:val="00811EB6"/>
    <w:rsid w:val="00812055"/>
    <w:rsid w:val="008129A9"/>
    <w:rsid w:val="00812F3E"/>
    <w:rsid w:val="00812FDF"/>
    <w:rsid w:val="008134B5"/>
    <w:rsid w:val="00813FB8"/>
    <w:rsid w:val="0081401B"/>
    <w:rsid w:val="008140BF"/>
    <w:rsid w:val="008141D8"/>
    <w:rsid w:val="008147C6"/>
    <w:rsid w:val="008147EF"/>
    <w:rsid w:val="008149B2"/>
    <w:rsid w:val="00814AAB"/>
    <w:rsid w:val="008152DB"/>
    <w:rsid w:val="008154FE"/>
    <w:rsid w:val="008158EB"/>
    <w:rsid w:val="00815976"/>
    <w:rsid w:val="00815A15"/>
    <w:rsid w:val="00815B2A"/>
    <w:rsid w:val="00815CB7"/>
    <w:rsid w:val="00815E95"/>
    <w:rsid w:val="0081627C"/>
    <w:rsid w:val="0081641D"/>
    <w:rsid w:val="008164F9"/>
    <w:rsid w:val="0081671F"/>
    <w:rsid w:val="00816970"/>
    <w:rsid w:val="008169CC"/>
    <w:rsid w:val="00816DE4"/>
    <w:rsid w:val="00816E0E"/>
    <w:rsid w:val="00816E74"/>
    <w:rsid w:val="00817457"/>
    <w:rsid w:val="00817B4E"/>
    <w:rsid w:val="00817EB2"/>
    <w:rsid w:val="00821009"/>
    <w:rsid w:val="008210BF"/>
    <w:rsid w:val="00821628"/>
    <w:rsid w:val="00822A94"/>
    <w:rsid w:val="0082330E"/>
    <w:rsid w:val="0082372F"/>
    <w:rsid w:val="00823847"/>
    <w:rsid w:val="00823982"/>
    <w:rsid w:val="00823A97"/>
    <w:rsid w:val="00823E99"/>
    <w:rsid w:val="00823F77"/>
    <w:rsid w:val="008240F3"/>
    <w:rsid w:val="008245DE"/>
    <w:rsid w:val="00824A05"/>
    <w:rsid w:val="00824B8B"/>
    <w:rsid w:val="00824BD5"/>
    <w:rsid w:val="0082595D"/>
    <w:rsid w:val="00825A7A"/>
    <w:rsid w:val="00825E0E"/>
    <w:rsid w:val="0082610B"/>
    <w:rsid w:val="0082623C"/>
    <w:rsid w:val="008262A4"/>
    <w:rsid w:val="00826712"/>
    <w:rsid w:val="008268D8"/>
    <w:rsid w:val="00826F3B"/>
    <w:rsid w:val="008273CE"/>
    <w:rsid w:val="00827624"/>
    <w:rsid w:val="00830665"/>
    <w:rsid w:val="008307A7"/>
    <w:rsid w:val="0083080E"/>
    <w:rsid w:val="00830E1E"/>
    <w:rsid w:val="00830E5E"/>
    <w:rsid w:val="008311B4"/>
    <w:rsid w:val="008317BD"/>
    <w:rsid w:val="0083185D"/>
    <w:rsid w:val="00832807"/>
    <w:rsid w:val="00833336"/>
    <w:rsid w:val="008337E1"/>
    <w:rsid w:val="00833A8B"/>
    <w:rsid w:val="00833D64"/>
    <w:rsid w:val="00833DBA"/>
    <w:rsid w:val="00833EA7"/>
    <w:rsid w:val="00833F2F"/>
    <w:rsid w:val="0083447C"/>
    <w:rsid w:val="008344AE"/>
    <w:rsid w:val="00834586"/>
    <w:rsid w:val="00834E4F"/>
    <w:rsid w:val="00835029"/>
    <w:rsid w:val="008353E8"/>
    <w:rsid w:val="00835E17"/>
    <w:rsid w:val="008360C7"/>
    <w:rsid w:val="00836578"/>
    <w:rsid w:val="00836C18"/>
    <w:rsid w:val="00836F54"/>
    <w:rsid w:val="00837512"/>
    <w:rsid w:val="00837736"/>
    <w:rsid w:val="00837BA7"/>
    <w:rsid w:val="00837EBD"/>
    <w:rsid w:val="008402D8"/>
    <w:rsid w:val="008406A1"/>
    <w:rsid w:val="008406D5"/>
    <w:rsid w:val="00840993"/>
    <w:rsid w:val="00841701"/>
    <w:rsid w:val="0084173E"/>
    <w:rsid w:val="008419DA"/>
    <w:rsid w:val="00841D25"/>
    <w:rsid w:val="00842381"/>
    <w:rsid w:val="008424F8"/>
    <w:rsid w:val="0084268C"/>
    <w:rsid w:val="00842C92"/>
    <w:rsid w:val="00842CAD"/>
    <w:rsid w:val="00843663"/>
    <w:rsid w:val="0084426E"/>
    <w:rsid w:val="0084479E"/>
    <w:rsid w:val="008448FA"/>
    <w:rsid w:val="00844B96"/>
    <w:rsid w:val="00845036"/>
    <w:rsid w:val="008457AC"/>
    <w:rsid w:val="00845AE8"/>
    <w:rsid w:val="00845F3A"/>
    <w:rsid w:val="0084631A"/>
    <w:rsid w:val="0084642C"/>
    <w:rsid w:val="0084661C"/>
    <w:rsid w:val="00847479"/>
    <w:rsid w:val="008479AF"/>
    <w:rsid w:val="00847BCC"/>
    <w:rsid w:val="00847E6B"/>
    <w:rsid w:val="00850A77"/>
    <w:rsid w:val="00850E60"/>
    <w:rsid w:val="00850FB5"/>
    <w:rsid w:val="0085181C"/>
    <w:rsid w:val="00851D0F"/>
    <w:rsid w:val="00851E58"/>
    <w:rsid w:val="00852652"/>
    <w:rsid w:val="00853B4E"/>
    <w:rsid w:val="00854117"/>
    <w:rsid w:val="0085416B"/>
    <w:rsid w:val="00854221"/>
    <w:rsid w:val="00854D64"/>
    <w:rsid w:val="0085518F"/>
    <w:rsid w:val="008551A6"/>
    <w:rsid w:val="008551CF"/>
    <w:rsid w:val="00855B7E"/>
    <w:rsid w:val="00855BFC"/>
    <w:rsid w:val="00855CBC"/>
    <w:rsid w:val="00855E1F"/>
    <w:rsid w:val="00855E34"/>
    <w:rsid w:val="00855F28"/>
    <w:rsid w:val="0085611B"/>
    <w:rsid w:val="00856247"/>
    <w:rsid w:val="008566D3"/>
    <w:rsid w:val="00856765"/>
    <w:rsid w:val="008569CA"/>
    <w:rsid w:val="0085711F"/>
    <w:rsid w:val="00857477"/>
    <w:rsid w:val="00857653"/>
    <w:rsid w:val="00857790"/>
    <w:rsid w:val="0085780A"/>
    <w:rsid w:val="00860788"/>
    <w:rsid w:val="008607E1"/>
    <w:rsid w:val="00860853"/>
    <w:rsid w:val="00860A08"/>
    <w:rsid w:val="0086112C"/>
    <w:rsid w:val="00861638"/>
    <w:rsid w:val="00861AA3"/>
    <w:rsid w:val="00861BA8"/>
    <w:rsid w:val="00861BFB"/>
    <w:rsid w:val="00861D61"/>
    <w:rsid w:val="0086208A"/>
    <w:rsid w:val="0086211A"/>
    <w:rsid w:val="00862616"/>
    <w:rsid w:val="008628BE"/>
    <w:rsid w:val="00863218"/>
    <w:rsid w:val="008632AB"/>
    <w:rsid w:val="00863313"/>
    <w:rsid w:val="0086342F"/>
    <w:rsid w:val="00863513"/>
    <w:rsid w:val="008638C8"/>
    <w:rsid w:val="008639A8"/>
    <w:rsid w:val="00863D8B"/>
    <w:rsid w:val="008646D0"/>
    <w:rsid w:val="008646D9"/>
    <w:rsid w:val="008649D1"/>
    <w:rsid w:val="00864EC0"/>
    <w:rsid w:val="0086560B"/>
    <w:rsid w:val="0086574D"/>
    <w:rsid w:val="00866450"/>
    <w:rsid w:val="008664AF"/>
    <w:rsid w:val="00866819"/>
    <w:rsid w:val="008668A4"/>
    <w:rsid w:val="00867705"/>
    <w:rsid w:val="00870CA9"/>
    <w:rsid w:val="00870EB2"/>
    <w:rsid w:val="00871421"/>
    <w:rsid w:val="00871617"/>
    <w:rsid w:val="008716B0"/>
    <w:rsid w:val="008717D2"/>
    <w:rsid w:val="00871B03"/>
    <w:rsid w:val="00871C66"/>
    <w:rsid w:val="00871F0F"/>
    <w:rsid w:val="00872214"/>
    <w:rsid w:val="00872750"/>
    <w:rsid w:val="008729F0"/>
    <w:rsid w:val="00873574"/>
    <w:rsid w:val="008738F7"/>
    <w:rsid w:val="00873A10"/>
    <w:rsid w:val="00873F18"/>
    <w:rsid w:val="0087422D"/>
    <w:rsid w:val="008745CF"/>
    <w:rsid w:val="00874B34"/>
    <w:rsid w:val="00875176"/>
    <w:rsid w:val="008753B0"/>
    <w:rsid w:val="00875EC9"/>
    <w:rsid w:val="008762FC"/>
    <w:rsid w:val="0087655A"/>
    <w:rsid w:val="008765A4"/>
    <w:rsid w:val="0087666A"/>
    <w:rsid w:val="008767BD"/>
    <w:rsid w:val="008768AC"/>
    <w:rsid w:val="008768EF"/>
    <w:rsid w:val="008770C4"/>
    <w:rsid w:val="0087724C"/>
    <w:rsid w:val="00877307"/>
    <w:rsid w:val="0087776C"/>
    <w:rsid w:val="00877985"/>
    <w:rsid w:val="00877B65"/>
    <w:rsid w:val="0088000A"/>
    <w:rsid w:val="00880581"/>
    <w:rsid w:val="008808EB"/>
    <w:rsid w:val="00880E43"/>
    <w:rsid w:val="00881195"/>
    <w:rsid w:val="0088153B"/>
    <w:rsid w:val="00881F66"/>
    <w:rsid w:val="008829AF"/>
    <w:rsid w:val="0088309D"/>
    <w:rsid w:val="00883548"/>
    <w:rsid w:val="00883572"/>
    <w:rsid w:val="008836F2"/>
    <w:rsid w:val="008837AC"/>
    <w:rsid w:val="00883825"/>
    <w:rsid w:val="0088393B"/>
    <w:rsid w:val="0088393F"/>
    <w:rsid w:val="00883DA2"/>
    <w:rsid w:val="00883E99"/>
    <w:rsid w:val="008844C5"/>
    <w:rsid w:val="00884A10"/>
    <w:rsid w:val="00884B5A"/>
    <w:rsid w:val="00884E37"/>
    <w:rsid w:val="00884E51"/>
    <w:rsid w:val="00885032"/>
    <w:rsid w:val="0088555E"/>
    <w:rsid w:val="0088596F"/>
    <w:rsid w:val="00885A79"/>
    <w:rsid w:val="00885DED"/>
    <w:rsid w:val="008861A2"/>
    <w:rsid w:val="00886791"/>
    <w:rsid w:val="00886BF3"/>
    <w:rsid w:val="00886E28"/>
    <w:rsid w:val="00887312"/>
    <w:rsid w:val="00887C79"/>
    <w:rsid w:val="00887D00"/>
    <w:rsid w:val="00887D76"/>
    <w:rsid w:val="00887DBD"/>
    <w:rsid w:val="00890141"/>
    <w:rsid w:val="008903BC"/>
    <w:rsid w:val="00890D28"/>
    <w:rsid w:val="0089105D"/>
    <w:rsid w:val="008912E3"/>
    <w:rsid w:val="008914BA"/>
    <w:rsid w:val="00891633"/>
    <w:rsid w:val="00891716"/>
    <w:rsid w:val="00891BED"/>
    <w:rsid w:val="00891CBD"/>
    <w:rsid w:val="00891E5E"/>
    <w:rsid w:val="008923C1"/>
    <w:rsid w:val="008923CB"/>
    <w:rsid w:val="00892958"/>
    <w:rsid w:val="00892B38"/>
    <w:rsid w:val="00892FE0"/>
    <w:rsid w:val="0089348C"/>
    <w:rsid w:val="00893688"/>
    <w:rsid w:val="00893C42"/>
    <w:rsid w:val="00893ECF"/>
    <w:rsid w:val="00894109"/>
    <w:rsid w:val="008944CB"/>
    <w:rsid w:val="0089488C"/>
    <w:rsid w:val="008949F7"/>
    <w:rsid w:val="00894DEA"/>
    <w:rsid w:val="00895483"/>
    <w:rsid w:val="00895520"/>
    <w:rsid w:val="008955BE"/>
    <w:rsid w:val="00895714"/>
    <w:rsid w:val="00895D82"/>
    <w:rsid w:val="008960AF"/>
    <w:rsid w:val="008964BC"/>
    <w:rsid w:val="00896571"/>
    <w:rsid w:val="008966E0"/>
    <w:rsid w:val="008971C6"/>
    <w:rsid w:val="00897396"/>
    <w:rsid w:val="00897823"/>
    <w:rsid w:val="008978FB"/>
    <w:rsid w:val="00897A91"/>
    <w:rsid w:val="008A0166"/>
    <w:rsid w:val="008A01C0"/>
    <w:rsid w:val="008A01E9"/>
    <w:rsid w:val="008A0482"/>
    <w:rsid w:val="008A07BA"/>
    <w:rsid w:val="008A0BB8"/>
    <w:rsid w:val="008A102A"/>
    <w:rsid w:val="008A10C1"/>
    <w:rsid w:val="008A12C8"/>
    <w:rsid w:val="008A1DC4"/>
    <w:rsid w:val="008A1E6B"/>
    <w:rsid w:val="008A23F7"/>
    <w:rsid w:val="008A242A"/>
    <w:rsid w:val="008A26A0"/>
    <w:rsid w:val="008A2C1C"/>
    <w:rsid w:val="008A2CCF"/>
    <w:rsid w:val="008A2D96"/>
    <w:rsid w:val="008A3DD8"/>
    <w:rsid w:val="008A427B"/>
    <w:rsid w:val="008A4335"/>
    <w:rsid w:val="008A4708"/>
    <w:rsid w:val="008A4828"/>
    <w:rsid w:val="008A4876"/>
    <w:rsid w:val="008A48F5"/>
    <w:rsid w:val="008A4CC9"/>
    <w:rsid w:val="008A4EE5"/>
    <w:rsid w:val="008A50FB"/>
    <w:rsid w:val="008A534A"/>
    <w:rsid w:val="008A5C14"/>
    <w:rsid w:val="008A5F49"/>
    <w:rsid w:val="008A612D"/>
    <w:rsid w:val="008A63CA"/>
    <w:rsid w:val="008A67F9"/>
    <w:rsid w:val="008A693F"/>
    <w:rsid w:val="008A7274"/>
    <w:rsid w:val="008A76F0"/>
    <w:rsid w:val="008A779F"/>
    <w:rsid w:val="008A78C1"/>
    <w:rsid w:val="008A799E"/>
    <w:rsid w:val="008A7B98"/>
    <w:rsid w:val="008A7CEC"/>
    <w:rsid w:val="008B00F6"/>
    <w:rsid w:val="008B0383"/>
    <w:rsid w:val="008B0753"/>
    <w:rsid w:val="008B0B5B"/>
    <w:rsid w:val="008B0B96"/>
    <w:rsid w:val="008B0C90"/>
    <w:rsid w:val="008B1444"/>
    <w:rsid w:val="008B1CBC"/>
    <w:rsid w:val="008B1CDD"/>
    <w:rsid w:val="008B1E95"/>
    <w:rsid w:val="008B2504"/>
    <w:rsid w:val="008B290E"/>
    <w:rsid w:val="008B2A8B"/>
    <w:rsid w:val="008B2DE5"/>
    <w:rsid w:val="008B2F32"/>
    <w:rsid w:val="008B35C8"/>
    <w:rsid w:val="008B3B7B"/>
    <w:rsid w:val="008B3E15"/>
    <w:rsid w:val="008B4729"/>
    <w:rsid w:val="008B4DC5"/>
    <w:rsid w:val="008B5E82"/>
    <w:rsid w:val="008B5EC5"/>
    <w:rsid w:val="008B5F6A"/>
    <w:rsid w:val="008B7BE9"/>
    <w:rsid w:val="008B7D5B"/>
    <w:rsid w:val="008C0100"/>
    <w:rsid w:val="008C01FF"/>
    <w:rsid w:val="008C02D9"/>
    <w:rsid w:val="008C06F7"/>
    <w:rsid w:val="008C0940"/>
    <w:rsid w:val="008C0F2B"/>
    <w:rsid w:val="008C12DB"/>
    <w:rsid w:val="008C1364"/>
    <w:rsid w:val="008C1760"/>
    <w:rsid w:val="008C1CB6"/>
    <w:rsid w:val="008C1DD4"/>
    <w:rsid w:val="008C2220"/>
    <w:rsid w:val="008C2A51"/>
    <w:rsid w:val="008C2CA3"/>
    <w:rsid w:val="008C2F2D"/>
    <w:rsid w:val="008C333F"/>
    <w:rsid w:val="008C3498"/>
    <w:rsid w:val="008C3688"/>
    <w:rsid w:val="008C39E2"/>
    <w:rsid w:val="008C39F1"/>
    <w:rsid w:val="008C3B06"/>
    <w:rsid w:val="008C3B54"/>
    <w:rsid w:val="008C40DB"/>
    <w:rsid w:val="008C4118"/>
    <w:rsid w:val="008C4361"/>
    <w:rsid w:val="008C43DD"/>
    <w:rsid w:val="008C4668"/>
    <w:rsid w:val="008C59CF"/>
    <w:rsid w:val="008C5F8D"/>
    <w:rsid w:val="008C63FF"/>
    <w:rsid w:val="008C690E"/>
    <w:rsid w:val="008C6C13"/>
    <w:rsid w:val="008C6D65"/>
    <w:rsid w:val="008C770B"/>
    <w:rsid w:val="008C79EE"/>
    <w:rsid w:val="008C7F8D"/>
    <w:rsid w:val="008D02A6"/>
    <w:rsid w:val="008D05F2"/>
    <w:rsid w:val="008D13B5"/>
    <w:rsid w:val="008D142A"/>
    <w:rsid w:val="008D1CEA"/>
    <w:rsid w:val="008D28F1"/>
    <w:rsid w:val="008D28F6"/>
    <w:rsid w:val="008D29D8"/>
    <w:rsid w:val="008D2BB7"/>
    <w:rsid w:val="008D2BDD"/>
    <w:rsid w:val="008D2F46"/>
    <w:rsid w:val="008D366A"/>
    <w:rsid w:val="008D3690"/>
    <w:rsid w:val="008D3CC5"/>
    <w:rsid w:val="008D5608"/>
    <w:rsid w:val="008D5B1A"/>
    <w:rsid w:val="008D5E8A"/>
    <w:rsid w:val="008D5F61"/>
    <w:rsid w:val="008D6675"/>
    <w:rsid w:val="008D6CF9"/>
    <w:rsid w:val="008D6DF5"/>
    <w:rsid w:val="008D6F4A"/>
    <w:rsid w:val="008D6FBC"/>
    <w:rsid w:val="008D77D3"/>
    <w:rsid w:val="008D7AA7"/>
    <w:rsid w:val="008D7C74"/>
    <w:rsid w:val="008E150C"/>
    <w:rsid w:val="008E16EE"/>
    <w:rsid w:val="008E2512"/>
    <w:rsid w:val="008E2848"/>
    <w:rsid w:val="008E297E"/>
    <w:rsid w:val="008E30A0"/>
    <w:rsid w:val="008E31F1"/>
    <w:rsid w:val="008E39D1"/>
    <w:rsid w:val="008E3BD4"/>
    <w:rsid w:val="008E3D51"/>
    <w:rsid w:val="008E3E76"/>
    <w:rsid w:val="008E43FD"/>
    <w:rsid w:val="008E4E60"/>
    <w:rsid w:val="008E500E"/>
    <w:rsid w:val="008E5525"/>
    <w:rsid w:val="008E558B"/>
    <w:rsid w:val="008E57CD"/>
    <w:rsid w:val="008E5988"/>
    <w:rsid w:val="008E599E"/>
    <w:rsid w:val="008E5CB5"/>
    <w:rsid w:val="008E64F5"/>
    <w:rsid w:val="008E65D4"/>
    <w:rsid w:val="008E668C"/>
    <w:rsid w:val="008E6756"/>
    <w:rsid w:val="008E693C"/>
    <w:rsid w:val="008E6A56"/>
    <w:rsid w:val="008E6DB8"/>
    <w:rsid w:val="008E6E2E"/>
    <w:rsid w:val="008E70DB"/>
    <w:rsid w:val="008E7AE6"/>
    <w:rsid w:val="008E7BF0"/>
    <w:rsid w:val="008F01F1"/>
    <w:rsid w:val="008F05BB"/>
    <w:rsid w:val="008F0C71"/>
    <w:rsid w:val="008F0DF6"/>
    <w:rsid w:val="008F2045"/>
    <w:rsid w:val="008F23FB"/>
    <w:rsid w:val="008F26E0"/>
    <w:rsid w:val="008F2F13"/>
    <w:rsid w:val="008F33F3"/>
    <w:rsid w:val="008F3A36"/>
    <w:rsid w:val="008F3CA1"/>
    <w:rsid w:val="008F3E49"/>
    <w:rsid w:val="008F409C"/>
    <w:rsid w:val="008F4937"/>
    <w:rsid w:val="008F4C4C"/>
    <w:rsid w:val="008F4F7C"/>
    <w:rsid w:val="008F50E2"/>
    <w:rsid w:val="008F5205"/>
    <w:rsid w:val="008F53C4"/>
    <w:rsid w:val="008F5AE5"/>
    <w:rsid w:val="008F5C50"/>
    <w:rsid w:val="008F5F75"/>
    <w:rsid w:val="008F5FF6"/>
    <w:rsid w:val="008F6219"/>
    <w:rsid w:val="008F64F8"/>
    <w:rsid w:val="008F658B"/>
    <w:rsid w:val="008F6ACF"/>
    <w:rsid w:val="008F6D3A"/>
    <w:rsid w:val="008F71BD"/>
    <w:rsid w:val="008F7551"/>
    <w:rsid w:val="008F7CF9"/>
    <w:rsid w:val="009000E8"/>
    <w:rsid w:val="00900900"/>
    <w:rsid w:val="0090107E"/>
    <w:rsid w:val="009010A1"/>
    <w:rsid w:val="009017D4"/>
    <w:rsid w:val="009017E1"/>
    <w:rsid w:val="00902164"/>
    <w:rsid w:val="0090230A"/>
    <w:rsid w:val="0090339A"/>
    <w:rsid w:val="009036DB"/>
    <w:rsid w:val="009039AE"/>
    <w:rsid w:val="00903A5D"/>
    <w:rsid w:val="009041C2"/>
    <w:rsid w:val="009045FB"/>
    <w:rsid w:val="00904743"/>
    <w:rsid w:val="00904A42"/>
    <w:rsid w:val="00904A73"/>
    <w:rsid w:val="00904C4C"/>
    <w:rsid w:val="00905728"/>
    <w:rsid w:val="00905AF2"/>
    <w:rsid w:val="009060F1"/>
    <w:rsid w:val="00906504"/>
    <w:rsid w:val="00906742"/>
    <w:rsid w:val="009067D1"/>
    <w:rsid w:val="00906F8A"/>
    <w:rsid w:val="009070EE"/>
    <w:rsid w:val="00907360"/>
    <w:rsid w:val="00907675"/>
    <w:rsid w:val="009076C2"/>
    <w:rsid w:val="00907B38"/>
    <w:rsid w:val="00910341"/>
    <w:rsid w:val="00910EB5"/>
    <w:rsid w:val="0091193A"/>
    <w:rsid w:val="00911CB8"/>
    <w:rsid w:val="00912490"/>
    <w:rsid w:val="009125DE"/>
    <w:rsid w:val="00912AD6"/>
    <w:rsid w:val="00912F7A"/>
    <w:rsid w:val="0091320E"/>
    <w:rsid w:val="009138E2"/>
    <w:rsid w:val="00913A7E"/>
    <w:rsid w:val="00913B74"/>
    <w:rsid w:val="00913CB9"/>
    <w:rsid w:val="009141F0"/>
    <w:rsid w:val="0091437D"/>
    <w:rsid w:val="00914419"/>
    <w:rsid w:val="0091492A"/>
    <w:rsid w:val="00914B80"/>
    <w:rsid w:val="00914C2B"/>
    <w:rsid w:val="00914FDC"/>
    <w:rsid w:val="00915574"/>
    <w:rsid w:val="00915CA0"/>
    <w:rsid w:val="00916175"/>
    <w:rsid w:val="009161D4"/>
    <w:rsid w:val="0091626C"/>
    <w:rsid w:val="009165D6"/>
    <w:rsid w:val="009170B2"/>
    <w:rsid w:val="00917B73"/>
    <w:rsid w:val="00917C4C"/>
    <w:rsid w:val="00917FDC"/>
    <w:rsid w:val="0092040B"/>
    <w:rsid w:val="00920428"/>
    <w:rsid w:val="0092062B"/>
    <w:rsid w:val="009209A9"/>
    <w:rsid w:val="00920C0D"/>
    <w:rsid w:val="00920E6C"/>
    <w:rsid w:val="009216DC"/>
    <w:rsid w:val="009217BA"/>
    <w:rsid w:val="009223EA"/>
    <w:rsid w:val="0092244E"/>
    <w:rsid w:val="00922B87"/>
    <w:rsid w:val="00922C2D"/>
    <w:rsid w:val="00923A64"/>
    <w:rsid w:val="009241D8"/>
    <w:rsid w:val="0092430D"/>
    <w:rsid w:val="009244E7"/>
    <w:rsid w:val="009246A5"/>
    <w:rsid w:val="00924AE4"/>
    <w:rsid w:val="00924E16"/>
    <w:rsid w:val="00924E2B"/>
    <w:rsid w:val="00924F4B"/>
    <w:rsid w:val="009251FB"/>
    <w:rsid w:val="009253A1"/>
    <w:rsid w:val="009253C0"/>
    <w:rsid w:val="00925579"/>
    <w:rsid w:val="009256A3"/>
    <w:rsid w:val="009257A0"/>
    <w:rsid w:val="0092625B"/>
    <w:rsid w:val="00926517"/>
    <w:rsid w:val="00926637"/>
    <w:rsid w:val="00926656"/>
    <w:rsid w:val="00926AF7"/>
    <w:rsid w:val="00926BBB"/>
    <w:rsid w:val="00926E71"/>
    <w:rsid w:val="00927021"/>
    <w:rsid w:val="00927C7D"/>
    <w:rsid w:val="0093039D"/>
    <w:rsid w:val="0093048F"/>
    <w:rsid w:val="0093058F"/>
    <w:rsid w:val="00930882"/>
    <w:rsid w:val="00930902"/>
    <w:rsid w:val="0093107B"/>
    <w:rsid w:val="00931200"/>
    <w:rsid w:val="0093125F"/>
    <w:rsid w:val="009312C9"/>
    <w:rsid w:val="0093154E"/>
    <w:rsid w:val="009318AD"/>
    <w:rsid w:val="00931DE6"/>
    <w:rsid w:val="00931F4D"/>
    <w:rsid w:val="009320BB"/>
    <w:rsid w:val="00932768"/>
    <w:rsid w:val="009329AF"/>
    <w:rsid w:val="00932B64"/>
    <w:rsid w:val="00932C2F"/>
    <w:rsid w:val="00932D6C"/>
    <w:rsid w:val="00933921"/>
    <w:rsid w:val="00933FDC"/>
    <w:rsid w:val="009340CD"/>
    <w:rsid w:val="00934920"/>
    <w:rsid w:val="00934A32"/>
    <w:rsid w:val="00934AD2"/>
    <w:rsid w:val="00934D22"/>
    <w:rsid w:val="009359FA"/>
    <w:rsid w:val="00935A6A"/>
    <w:rsid w:val="00935B4E"/>
    <w:rsid w:val="00936247"/>
    <w:rsid w:val="0093631D"/>
    <w:rsid w:val="009369B1"/>
    <w:rsid w:val="009369CC"/>
    <w:rsid w:val="00937039"/>
    <w:rsid w:val="0093766D"/>
    <w:rsid w:val="00937AAD"/>
    <w:rsid w:val="00937D2C"/>
    <w:rsid w:val="009402CC"/>
    <w:rsid w:val="009406D1"/>
    <w:rsid w:val="00941B97"/>
    <w:rsid w:val="00941E06"/>
    <w:rsid w:val="00941EA3"/>
    <w:rsid w:val="009420F5"/>
    <w:rsid w:val="0094297F"/>
    <w:rsid w:val="009429B8"/>
    <w:rsid w:val="00942BC4"/>
    <w:rsid w:val="009437F2"/>
    <w:rsid w:val="009438E2"/>
    <w:rsid w:val="00943D41"/>
    <w:rsid w:val="00944222"/>
    <w:rsid w:val="00944534"/>
    <w:rsid w:val="00944621"/>
    <w:rsid w:val="009447B3"/>
    <w:rsid w:val="0094495E"/>
    <w:rsid w:val="00944C1C"/>
    <w:rsid w:val="00944E58"/>
    <w:rsid w:val="00944F53"/>
    <w:rsid w:val="00945388"/>
    <w:rsid w:val="00945569"/>
    <w:rsid w:val="00945684"/>
    <w:rsid w:val="00945B8F"/>
    <w:rsid w:val="00945EF2"/>
    <w:rsid w:val="0094650E"/>
    <w:rsid w:val="00946CE0"/>
    <w:rsid w:val="00946E50"/>
    <w:rsid w:val="009470E4"/>
    <w:rsid w:val="0094711A"/>
    <w:rsid w:val="00947186"/>
    <w:rsid w:val="009472D4"/>
    <w:rsid w:val="00947332"/>
    <w:rsid w:val="00947477"/>
    <w:rsid w:val="009476EA"/>
    <w:rsid w:val="00947712"/>
    <w:rsid w:val="00947794"/>
    <w:rsid w:val="00947847"/>
    <w:rsid w:val="0094790F"/>
    <w:rsid w:val="00947ECC"/>
    <w:rsid w:val="00947FE4"/>
    <w:rsid w:val="00950331"/>
    <w:rsid w:val="00950337"/>
    <w:rsid w:val="00950468"/>
    <w:rsid w:val="009506DE"/>
    <w:rsid w:val="0095085D"/>
    <w:rsid w:val="00950C9D"/>
    <w:rsid w:val="00950CBB"/>
    <w:rsid w:val="00951898"/>
    <w:rsid w:val="009519FD"/>
    <w:rsid w:val="0095200D"/>
    <w:rsid w:val="009522C8"/>
    <w:rsid w:val="00952769"/>
    <w:rsid w:val="00952949"/>
    <w:rsid w:val="00952CA1"/>
    <w:rsid w:val="00952F73"/>
    <w:rsid w:val="00952FA9"/>
    <w:rsid w:val="009531A2"/>
    <w:rsid w:val="009535E9"/>
    <w:rsid w:val="009542C1"/>
    <w:rsid w:val="009546E3"/>
    <w:rsid w:val="00954C52"/>
    <w:rsid w:val="0095578D"/>
    <w:rsid w:val="00955BD2"/>
    <w:rsid w:val="009562A3"/>
    <w:rsid w:val="00956535"/>
    <w:rsid w:val="00956651"/>
    <w:rsid w:val="009566DB"/>
    <w:rsid w:val="00956747"/>
    <w:rsid w:val="00956C07"/>
    <w:rsid w:val="0096010E"/>
    <w:rsid w:val="009603B1"/>
    <w:rsid w:val="00960643"/>
    <w:rsid w:val="009607AC"/>
    <w:rsid w:val="0096093F"/>
    <w:rsid w:val="00960A88"/>
    <w:rsid w:val="00961687"/>
    <w:rsid w:val="009618DE"/>
    <w:rsid w:val="00961A50"/>
    <w:rsid w:val="00961FC2"/>
    <w:rsid w:val="0096204E"/>
    <w:rsid w:val="00962157"/>
    <w:rsid w:val="009621A4"/>
    <w:rsid w:val="00962214"/>
    <w:rsid w:val="009622B6"/>
    <w:rsid w:val="00963203"/>
    <w:rsid w:val="00963365"/>
    <w:rsid w:val="009635AA"/>
    <w:rsid w:val="009636E1"/>
    <w:rsid w:val="009637F3"/>
    <w:rsid w:val="00963AA8"/>
    <w:rsid w:val="00963DC7"/>
    <w:rsid w:val="00963EC3"/>
    <w:rsid w:val="00963FD4"/>
    <w:rsid w:val="00964FD6"/>
    <w:rsid w:val="0096510F"/>
    <w:rsid w:val="0096521F"/>
    <w:rsid w:val="009653E4"/>
    <w:rsid w:val="00965677"/>
    <w:rsid w:val="009656EF"/>
    <w:rsid w:val="009660F5"/>
    <w:rsid w:val="00966343"/>
    <w:rsid w:val="00966B40"/>
    <w:rsid w:val="009676D8"/>
    <w:rsid w:val="009677E7"/>
    <w:rsid w:val="00967B45"/>
    <w:rsid w:val="00967BA1"/>
    <w:rsid w:val="00967C75"/>
    <w:rsid w:val="00967D07"/>
    <w:rsid w:val="009708D6"/>
    <w:rsid w:val="00970949"/>
    <w:rsid w:val="00970A7F"/>
    <w:rsid w:val="009714E3"/>
    <w:rsid w:val="00971E65"/>
    <w:rsid w:val="00972157"/>
    <w:rsid w:val="00972176"/>
    <w:rsid w:val="00972563"/>
    <w:rsid w:val="00972A56"/>
    <w:rsid w:val="00972A8D"/>
    <w:rsid w:val="00972C2F"/>
    <w:rsid w:val="00973067"/>
    <w:rsid w:val="00973406"/>
    <w:rsid w:val="00973521"/>
    <w:rsid w:val="00973A94"/>
    <w:rsid w:val="00973C56"/>
    <w:rsid w:val="0097418A"/>
    <w:rsid w:val="009746B8"/>
    <w:rsid w:val="009746C8"/>
    <w:rsid w:val="00974D33"/>
    <w:rsid w:val="00974FF3"/>
    <w:rsid w:val="009751F1"/>
    <w:rsid w:val="009755E1"/>
    <w:rsid w:val="0097580E"/>
    <w:rsid w:val="00975E57"/>
    <w:rsid w:val="009760BD"/>
    <w:rsid w:val="0097615F"/>
    <w:rsid w:val="00976303"/>
    <w:rsid w:val="00976509"/>
    <w:rsid w:val="0097653B"/>
    <w:rsid w:val="00976724"/>
    <w:rsid w:val="009770EA"/>
    <w:rsid w:val="00977102"/>
    <w:rsid w:val="0097753C"/>
    <w:rsid w:val="009776DC"/>
    <w:rsid w:val="00980BD9"/>
    <w:rsid w:val="00980CDF"/>
    <w:rsid w:val="00981B01"/>
    <w:rsid w:val="00981C5C"/>
    <w:rsid w:val="00981F5C"/>
    <w:rsid w:val="00982362"/>
    <w:rsid w:val="009826DB"/>
    <w:rsid w:val="009829AE"/>
    <w:rsid w:val="00982A0D"/>
    <w:rsid w:val="00982B11"/>
    <w:rsid w:val="00982BE7"/>
    <w:rsid w:val="00982E25"/>
    <w:rsid w:val="00982F82"/>
    <w:rsid w:val="009831A1"/>
    <w:rsid w:val="009831C7"/>
    <w:rsid w:val="009834B8"/>
    <w:rsid w:val="009837FC"/>
    <w:rsid w:val="00983D99"/>
    <w:rsid w:val="00984311"/>
    <w:rsid w:val="00984419"/>
    <w:rsid w:val="00984428"/>
    <w:rsid w:val="00984955"/>
    <w:rsid w:val="00984C35"/>
    <w:rsid w:val="0098541B"/>
    <w:rsid w:val="0098554F"/>
    <w:rsid w:val="009856C1"/>
    <w:rsid w:val="00985959"/>
    <w:rsid w:val="00985E97"/>
    <w:rsid w:val="00986123"/>
    <w:rsid w:val="0098654D"/>
    <w:rsid w:val="00986696"/>
    <w:rsid w:val="009871BD"/>
    <w:rsid w:val="0098774E"/>
    <w:rsid w:val="009900F1"/>
    <w:rsid w:val="0099074B"/>
    <w:rsid w:val="009909BF"/>
    <w:rsid w:val="00990C19"/>
    <w:rsid w:val="009912B8"/>
    <w:rsid w:val="00991392"/>
    <w:rsid w:val="009913CE"/>
    <w:rsid w:val="0099145E"/>
    <w:rsid w:val="009914EC"/>
    <w:rsid w:val="009918F4"/>
    <w:rsid w:val="00991B38"/>
    <w:rsid w:val="00991CA3"/>
    <w:rsid w:val="00992343"/>
    <w:rsid w:val="0099264E"/>
    <w:rsid w:val="00992C5B"/>
    <w:rsid w:val="00993178"/>
    <w:rsid w:val="009933BB"/>
    <w:rsid w:val="009934B1"/>
    <w:rsid w:val="00993839"/>
    <w:rsid w:val="00993877"/>
    <w:rsid w:val="00993A22"/>
    <w:rsid w:val="0099413C"/>
    <w:rsid w:val="00994EBC"/>
    <w:rsid w:val="00994F1E"/>
    <w:rsid w:val="009956E9"/>
    <w:rsid w:val="00995CF3"/>
    <w:rsid w:val="00996079"/>
    <w:rsid w:val="0099645E"/>
    <w:rsid w:val="0099667C"/>
    <w:rsid w:val="009966E8"/>
    <w:rsid w:val="00996966"/>
    <w:rsid w:val="0099733F"/>
    <w:rsid w:val="0099751B"/>
    <w:rsid w:val="0099759B"/>
    <w:rsid w:val="00997E4D"/>
    <w:rsid w:val="009A014B"/>
    <w:rsid w:val="009A0176"/>
    <w:rsid w:val="009A07FB"/>
    <w:rsid w:val="009A0DFA"/>
    <w:rsid w:val="009A0F62"/>
    <w:rsid w:val="009A176D"/>
    <w:rsid w:val="009A1F16"/>
    <w:rsid w:val="009A23B5"/>
    <w:rsid w:val="009A25BA"/>
    <w:rsid w:val="009A2B6E"/>
    <w:rsid w:val="009A3818"/>
    <w:rsid w:val="009A3C63"/>
    <w:rsid w:val="009A4016"/>
    <w:rsid w:val="009A44AC"/>
    <w:rsid w:val="009A44D5"/>
    <w:rsid w:val="009A44FA"/>
    <w:rsid w:val="009A4607"/>
    <w:rsid w:val="009A4AB0"/>
    <w:rsid w:val="009A4C60"/>
    <w:rsid w:val="009A5139"/>
    <w:rsid w:val="009A54BC"/>
    <w:rsid w:val="009A5D73"/>
    <w:rsid w:val="009A6818"/>
    <w:rsid w:val="009A688C"/>
    <w:rsid w:val="009A6A2E"/>
    <w:rsid w:val="009A6D98"/>
    <w:rsid w:val="009A6DB3"/>
    <w:rsid w:val="009A6ED8"/>
    <w:rsid w:val="009A712B"/>
    <w:rsid w:val="009A77C4"/>
    <w:rsid w:val="009B0135"/>
    <w:rsid w:val="009B0D11"/>
    <w:rsid w:val="009B0EF7"/>
    <w:rsid w:val="009B102C"/>
    <w:rsid w:val="009B10EC"/>
    <w:rsid w:val="009B164B"/>
    <w:rsid w:val="009B19DD"/>
    <w:rsid w:val="009B1E47"/>
    <w:rsid w:val="009B1F57"/>
    <w:rsid w:val="009B21E4"/>
    <w:rsid w:val="009B2723"/>
    <w:rsid w:val="009B2A81"/>
    <w:rsid w:val="009B3295"/>
    <w:rsid w:val="009B357D"/>
    <w:rsid w:val="009B3877"/>
    <w:rsid w:val="009B39CC"/>
    <w:rsid w:val="009B3F14"/>
    <w:rsid w:val="009B42CC"/>
    <w:rsid w:val="009B42ED"/>
    <w:rsid w:val="009B44A6"/>
    <w:rsid w:val="009B45A1"/>
    <w:rsid w:val="009B4697"/>
    <w:rsid w:val="009B5153"/>
    <w:rsid w:val="009B53AA"/>
    <w:rsid w:val="009B55ED"/>
    <w:rsid w:val="009B5E9D"/>
    <w:rsid w:val="009B61A1"/>
    <w:rsid w:val="009B61F7"/>
    <w:rsid w:val="009B6384"/>
    <w:rsid w:val="009B6751"/>
    <w:rsid w:val="009B6E0A"/>
    <w:rsid w:val="009B6F1C"/>
    <w:rsid w:val="009B720F"/>
    <w:rsid w:val="009B73DC"/>
    <w:rsid w:val="009B7600"/>
    <w:rsid w:val="009C0643"/>
    <w:rsid w:val="009C0724"/>
    <w:rsid w:val="009C0B19"/>
    <w:rsid w:val="009C1106"/>
    <w:rsid w:val="009C1194"/>
    <w:rsid w:val="009C172D"/>
    <w:rsid w:val="009C1BBC"/>
    <w:rsid w:val="009C1BFC"/>
    <w:rsid w:val="009C1DA6"/>
    <w:rsid w:val="009C1F4B"/>
    <w:rsid w:val="009C26CB"/>
    <w:rsid w:val="009C308A"/>
    <w:rsid w:val="009C3595"/>
    <w:rsid w:val="009C39BE"/>
    <w:rsid w:val="009C3E61"/>
    <w:rsid w:val="009C4AF7"/>
    <w:rsid w:val="009C4BC9"/>
    <w:rsid w:val="009C4C93"/>
    <w:rsid w:val="009C4F4F"/>
    <w:rsid w:val="009C53C0"/>
    <w:rsid w:val="009C53FC"/>
    <w:rsid w:val="009C5860"/>
    <w:rsid w:val="009C5E58"/>
    <w:rsid w:val="009C616F"/>
    <w:rsid w:val="009C61F8"/>
    <w:rsid w:val="009C655A"/>
    <w:rsid w:val="009C6758"/>
    <w:rsid w:val="009C699B"/>
    <w:rsid w:val="009C7101"/>
    <w:rsid w:val="009C76B1"/>
    <w:rsid w:val="009C787D"/>
    <w:rsid w:val="009C7DBB"/>
    <w:rsid w:val="009D0264"/>
    <w:rsid w:val="009D0FA1"/>
    <w:rsid w:val="009D103C"/>
    <w:rsid w:val="009D1493"/>
    <w:rsid w:val="009D1566"/>
    <w:rsid w:val="009D177F"/>
    <w:rsid w:val="009D269A"/>
    <w:rsid w:val="009D26F8"/>
    <w:rsid w:val="009D314A"/>
    <w:rsid w:val="009D3AD2"/>
    <w:rsid w:val="009D4461"/>
    <w:rsid w:val="009D4507"/>
    <w:rsid w:val="009D45B4"/>
    <w:rsid w:val="009D45D5"/>
    <w:rsid w:val="009D4908"/>
    <w:rsid w:val="009D4961"/>
    <w:rsid w:val="009D4E33"/>
    <w:rsid w:val="009D4FBC"/>
    <w:rsid w:val="009D5261"/>
    <w:rsid w:val="009D5589"/>
    <w:rsid w:val="009D57D5"/>
    <w:rsid w:val="009D626A"/>
    <w:rsid w:val="009D66B5"/>
    <w:rsid w:val="009D66EF"/>
    <w:rsid w:val="009D6725"/>
    <w:rsid w:val="009D7704"/>
    <w:rsid w:val="009D7D16"/>
    <w:rsid w:val="009D7DAD"/>
    <w:rsid w:val="009E0A83"/>
    <w:rsid w:val="009E0D62"/>
    <w:rsid w:val="009E0EC7"/>
    <w:rsid w:val="009E0FEE"/>
    <w:rsid w:val="009E12B5"/>
    <w:rsid w:val="009E12C7"/>
    <w:rsid w:val="009E196C"/>
    <w:rsid w:val="009E2058"/>
    <w:rsid w:val="009E2584"/>
    <w:rsid w:val="009E2C11"/>
    <w:rsid w:val="009E2D74"/>
    <w:rsid w:val="009E3631"/>
    <w:rsid w:val="009E3B5D"/>
    <w:rsid w:val="009E40C1"/>
    <w:rsid w:val="009E42EA"/>
    <w:rsid w:val="009E431A"/>
    <w:rsid w:val="009E4BF9"/>
    <w:rsid w:val="009E5192"/>
    <w:rsid w:val="009E53D2"/>
    <w:rsid w:val="009E57F9"/>
    <w:rsid w:val="009E6ACE"/>
    <w:rsid w:val="009E7373"/>
    <w:rsid w:val="009E7689"/>
    <w:rsid w:val="009F0543"/>
    <w:rsid w:val="009F09F6"/>
    <w:rsid w:val="009F113B"/>
    <w:rsid w:val="009F123A"/>
    <w:rsid w:val="009F1349"/>
    <w:rsid w:val="009F18CA"/>
    <w:rsid w:val="009F25D2"/>
    <w:rsid w:val="009F2FEF"/>
    <w:rsid w:val="009F31D7"/>
    <w:rsid w:val="009F3344"/>
    <w:rsid w:val="009F35EE"/>
    <w:rsid w:val="009F397F"/>
    <w:rsid w:val="009F39FB"/>
    <w:rsid w:val="009F3EC1"/>
    <w:rsid w:val="009F45AC"/>
    <w:rsid w:val="009F6A73"/>
    <w:rsid w:val="009F6B2F"/>
    <w:rsid w:val="009F6FD5"/>
    <w:rsid w:val="009F7060"/>
    <w:rsid w:val="009F71B0"/>
    <w:rsid w:val="009F7358"/>
    <w:rsid w:val="009F7F0B"/>
    <w:rsid w:val="00A01659"/>
    <w:rsid w:val="00A01A7F"/>
    <w:rsid w:val="00A01DE8"/>
    <w:rsid w:val="00A02802"/>
    <w:rsid w:val="00A03046"/>
    <w:rsid w:val="00A0349B"/>
    <w:rsid w:val="00A0357B"/>
    <w:rsid w:val="00A035D9"/>
    <w:rsid w:val="00A036CC"/>
    <w:rsid w:val="00A03C2C"/>
    <w:rsid w:val="00A04147"/>
    <w:rsid w:val="00A04269"/>
    <w:rsid w:val="00A0452C"/>
    <w:rsid w:val="00A04553"/>
    <w:rsid w:val="00A04E82"/>
    <w:rsid w:val="00A05542"/>
    <w:rsid w:val="00A0605F"/>
    <w:rsid w:val="00A0632B"/>
    <w:rsid w:val="00A06332"/>
    <w:rsid w:val="00A0642F"/>
    <w:rsid w:val="00A0664B"/>
    <w:rsid w:val="00A06B5A"/>
    <w:rsid w:val="00A076EB"/>
    <w:rsid w:val="00A07AC1"/>
    <w:rsid w:val="00A1007B"/>
    <w:rsid w:val="00A10AA6"/>
    <w:rsid w:val="00A10D83"/>
    <w:rsid w:val="00A11533"/>
    <w:rsid w:val="00A11E81"/>
    <w:rsid w:val="00A124DA"/>
    <w:rsid w:val="00A12909"/>
    <w:rsid w:val="00A12AF5"/>
    <w:rsid w:val="00A12BDD"/>
    <w:rsid w:val="00A12E4A"/>
    <w:rsid w:val="00A12EE3"/>
    <w:rsid w:val="00A13672"/>
    <w:rsid w:val="00A13F0C"/>
    <w:rsid w:val="00A13FE9"/>
    <w:rsid w:val="00A141D0"/>
    <w:rsid w:val="00A14387"/>
    <w:rsid w:val="00A14447"/>
    <w:rsid w:val="00A14602"/>
    <w:rsid w:val="00A14813"/>
    <w:rsid w:val="00A14A64"/>
    <w:rsid w:val="00A14FE0"/>
    <w:rsid w:val="00A154F5"/>
    <w:rsid w:val="00A1564A"/>
    <w:rsid w:val="00A15813"/>
    <w:rsid w:val="00A1590A"/>
    <w:rsid w:val="00A15A73"/>
    <w:rsid w:val="00A15B63"/>
    <w:rsid w:val="00A15CE1"/>
    <w:rsid w:val="00A16218"/>
    <w:rsid w:val="00A1627A"/>
    <w:rsid w:val="00A165EF"/>
    <w:rsid w:val="00A16BD6"/>
    <w:rsid w:val="00A16C99"/>
    <w:rsid w:val="00A16D30"/>
    <w:rsid w:val="00A16DAB"/>
    <w:rsid w:val="00A16ECA"/>
    <w:rsid w:val="00A170A4"/>
    <w:rsid w:val="00A17846"/>
    <w:rsid w:val="00A17A7D"/>
    <w:rsid w:val="00A20A23"/>
    <w:rsid w:val="00A20CEC"/>
    <w:rsid w:val="00A21313"/>
    <w:rsid w:val="00A213AB"/>
    <w:rsid w:val="00A2149A"/>
    <w:rsid w:val="00A216DB"/>
    <w:rsid w:val="00A21BFF"/>
    <w:rsid w:val="00A21E63"/>
    <w:rsid w:val="00A22CE3"/>
    <w:rsid w:val="00A23106"/>
    <w:rsid w:val="00A2361D"/>
    <w:rsid w:val="00A23EE6"/>
    <w:rsid w:val="00A23FFA"/>
    <w:rsid w:val="00A2425B"/>
    <w:rsid w:val="00A2435B"/>
    <w:rsid w:val="00A24549"/>
    <w:rsid w:val="00A24B43"/>
    <w:rsid w:val="00A24BB0"/>
    <w:rsid w:val="00A24C9F"/>
    <w:rsid w:val="00A2519C"/>
    <w:rsid w:val="00A251B9"/>
    <w:rsid w:val="00A25201"/>
    <w:rsid w:val="00A257BE"/>
    <w:rsid w:val="00A26519"/>
    <w:rsid w:val="00A26818"/>
    <w:rsid w:val="00A2687F"/>
    <w:rsid w:val="00A270B9"/>
    <w:rsid w:val="00A27341"/>
    <w:rsid w:val="00A27C4A"/>
    <w:rsid w:val="00A27DD2"/>
    <w:rsid w:val="00A30B4A"/>
    <w:rsid w:val="00A30BC3"/>
    <w:rsid w:val="00A315AC"/>
    <w:rsid w:val="00A316C1"/>
    <w:rsid w:val="00A31B58"/>
    <w:rsid w:val="00A31B66"/>
    <w:rsid w:val="00A31DAA"/>
    <w:rsid w:val="00A31FA6"/>
    <w:rsid w:val="00A323E4"/>
    <w:rsid w:val="00A337F7"/>
    <w:rsid w:val="00A339B1"/>
    <w:rsid w:val="00A339BD"/>
    <w:rsid w:val="00A34EA5"/>
    <w:rsid w:val="00A35303"/>
    <w:rsid w:val="00A354F7"/>
    <w:rsid w:val="00A358B6"/>
    <w:rsid w:val="00A35AF0"/>
    <w:rsid w:val="00A3758B"/>
    <w:rsid w:val="00A37595"/>
    <w:rsid w:val="00A378F1"/>
    <w:rsid w:val="00A40037"/>
    <w:rsid w:val="00A40392"/>
    <w:rsid w:val="00A40EE0"/>
    <w:rsid w:val="00A41063"/>
    <w:rsid w:val="00A42407"/>
    <w:rsid w:val="00A42909"/>
    <w:rsid w:val="00A4363E"/>
    <w:rsid w:val="00A43C38"/>
    <w:rsid w:val="00A43D51"/>
    <w:rsid w:val="00A43E04"/>
    <w:rsid w:val="00A441AE"/>
    <w:rsid w:val="00A44BAD"/>
    <w:rsid w:val="00A44EB7"/>
    <w:rsid w:val="00A45271"/>
    <w:rsid w:val="00A455FE"/>
    <w:rsid w:val="00A457DF"/>
    <w:rsid w:val="00A45D8E"/>
    <w:rsid w:val="00A462D1"/>
    <w:rsid w:val="00A4638E"/>
    <w:rsid w:val="00A464EE"/>
    <w:rsid w:val="00A465BB"/>
    <w:rsid w:val="00A467D5"/>
    <w:rsid w:val="00A46956"/>
    <w:rsid w:val="00A46CD4"/>
    <w:rsid w:val="00A4704F"/>
    <w:rsid w:val="00A4730F"/>
    <w:rsid w:val="00A474F3"/>
    <w:rsid w:val="00A4757A"/>
    <w:rsid w:val="00A478EA"/>
    <w:rsid w:val="00A5086B"/>
    <w:rsid w:val="00A50A7F"/>
    <w:rsid w:val="00A50CB5"/>
    <w:rsid w:val="00A50CE7"/>
    <w:rsid w:val="00A51F0A"/>
    <w:rsid w:val="00A52922"/>
    <w:rsid w:val="00A52CCF"/>
    <w:rsid w:val="00A53276"/>
    <w:rsid w:val="00A533EE"/>
    <w:rsid w:val="00A53712"/>
    <w:rsid w:val="00A5386F"/>
    <w:rsid w:val="00A544BF"/>
    <w:rsid w:val="00A544DA"/>
    <w:rsid w:val="00A54511"/>
    <w:rsid w:val="00A54991"/>
    <w:rsid w:val="00A550E1"/>
    <w:rsid w:val="00A555B8"/>
    <w:rsid w:val="00A56030"/>
    <w:rsid w:val="00A5645C"/>
    <w:rsid w:val="00A56564"/>
    <w:rsid w:val="00A56A61"/>
    <w:rsid w:val="00A56DED"/>
    <w:rsid w:val="00A56E23"/>
    <w:rsid w:val="00A56EB2"/>
    <w:rsid w:val="00A56F81"/>
    <w:rsid w:val="00A570EC"/>
    <w:rsid w:val="00A57494"/>
    <w:rsid w:val="00A57529"/>
    <w:rsid w:val="00A60B33"/>
    <w:rsid w:val="00A610E9"/>
    <w:rsid w:val="00A61218"/>
    <w:rsid w:val="00A618C6"/>
    <w:rsid w:val="00A620F7"/>
    <w:rsid w:val="00A622AF"/>
    <w:rsid w:val="00A6242C"/>
    <w:rsid w:val="00A62B71"/>
    <w:rsid w:val="00A6325C"/>
    <w:rsid w:val="00A636A0"/>
    <w:rsid w:val="00A640A6"/>
    <w:rsid w:val="00A6463A"/>
    <w:rsid w:val="00A654F1"/>
    <w:rsid w:val="00A655A5"/>
    <w:rsid w:val="00A656A8"/>
    <w:rsid w:val="00A6654B"/>
    <w:rsid w:val="00A66B4D"/>
    <w:rsid w:val="00A66C12"/>
    <w:rsid w:val="00A66FC1"/>
    <w:rsid w:val="00A67727"/>
    <w:rsid w:val="00A67908"/>
    <w:rsid w:val="00A67A36"/>
    <w:rsid w:val="00A67A46"/>
    <w:rsid w:val="00A7082A"/>
    <w:rsid w:val="00A70FAF"/>
    <w:rsid w:val="00A71634"/>
    <w:rsid w:val="00A71B13"/>
    <w:rsid w:val="00A71C89"/>
    <w:rsid w:val="00A72CE5"/>
    <w:rsid w:val="00A72F32"/>
    <w:rsid w:val="00A73D7C"/>
    <w:rsid w:val="00A73FCE"/>
    <w:rsid w:val="00A741BD"/>
    <w:rsid w:val="00A74687"/>
    <w:rsid w:val="00A746F2"/>
    <w:rsid w:val="00A7476B"/>
    <w:rsid w:val="00A7496C"/>
    <w:rsid w:val="00A74A34"/>
    <w:rsid w:val="00A74C5B"/>
    <w:rsid w:val="00A75509"/>
    <w:rsid w:val="00A757EF"/>
    <w:rsid w:val="00A75AE0"/>
    <w:rsid w:val="00A75FC3"/>
    <w:rsid w:val="00A76320"/>
    <w:rsid w:val="00A76331"/>
    <w:rsid w:val="00A763CC"/>
    <w:rsid w:val="00A76856"/>
    <w:rsid w:val="00A76A7C"/>
    <w:rsid w:val="00A76B0C"/>
    <w:rsid w:val="00A770A6"/>
    <w:rsid w:val="00A7745D"/>
    <w:rsid w:val="00A77988"/>
    <w:rsid w:val="00A77FEA"/>
    <w:rsid w:val="00A8050F"/>
    <w:rsid w:val="00A80B16"/>
    <w:rsid w:val="00A80D02"/>
    <w:rsid w:val="00A81514"/>
    <w:rsid w:val="00A8192C"/>
    <w:rsid w:val="00A81A9E"/>
    <w:rsid w:val="00A82380"/>
    <w:rsid w:val="00A832A0"/>
    <w:rsid w:val="00A83AD0"/>
    <w:rsid w:val="00A84DB8"/>
    <w:rsid w:val="00A84DE9"/>
    <w:rsid w:val="00A8527D"/>
    <w:rsid w:val="00A8631C"/>
    <w:rsid w:val="00A866C0"/>
    <w:rsid w:val="00A86F73"/>
    <w:rsid w:val="00A870E5"/>
    <w:rsid w:val="00A87A9B"/>
    <w:rsid w:val="00A90383"/>
    <w:rsid w:val="00A904C4"/>
    <w:rsid w:val="00A90E17"/>
    <w:rsid w:val="00A913B2"/>
    <w:rsid w:val="00A91819"/>
    <w:rsid w:val="00A91CCC"/>
    <w:rsid w:val="00A91E82"/>
    <w:rsid w:val="00A92B0E"/>
    <w:rsid w:val="00A93059"/>
    <w:rsid w:val="00A933FB"/>
    <w:rsid w:val="00A93ED6"/>
    <w:rsid w:val="00A93F4B"/>
    <w:rsid w:val="00A94485"/>
    <w:rsid w:val="00A94CE0"/>
    <w:rsid w:val="00A95463"/>
    <w:rsid w:val="00A95B71"/>
    <w:rsid w:val="00A9615D"/>
    <w:rsid w:val="00A96855"/>
    <w:rsid w:val="00A96BFD"/>
    <w:rsid w:val="00A96C9A"/>
    <w:rsid w:val="00A971F7"/>
    <w:rsid w:val="00A97521"/>
    <w:rsid w:val="00A97901"/>
    <w:rsid w:val="00A97A73"/>
    <w:rsid w:val="00A97F1F"/>
    <w:rsid w:val="00A97FF7"/>
    <w:rsid w:val="00AA04C8"/>
    <w:rsid w:val="00AA05CC"/>
    <w:rsid w:val="00AA0953"/>
    <w:rsid w:val="00AA0CDC"/>
    <w:rsid w:val="00AA0D6D"/>
    <w:rsid w:val="00AA0DD4"/>
    <w:rsid w:val="00AA1361"/>
    <w:rsid w:val="00AA13C4"/>
    <w:rsid w:val="00AA147D"/>
    <w:rsid w:val="00AA1969"/>
    <w:rsid w:val="00AA1C7B"/>
    <w:rsid w:val="00AA1D49"/>
    <w:rsid w:val="00AA1F48"/>
    <w:rsid w:val="00AA1F87"/>
    <w:rsid w:val="00AA206D"/>
    <w:rsid w:val="00AA278F"/>
    <w:rsid w:val="00AA2C0B"/>
    <w:rsid w:val="00AA2C9A"/>
    <w:rsid w:val="00AA2DD1"/>
    <w:rsid w:val="00AA2EDC"/>
    <w:rsid w:val="00AA3342"/>
    <w:rsid w:val="00AA36A0"/>
    <w:rsid w:val="00AA4247"/>
    <w:rsid w:val="00AA447D"/>
    <w:rsid w:val="00AA46D2"/>
    <w:rsid w:val="00AA490B"/>
    <w:rsid w:val="00AA493D"/>
    <w:rsid w:val="00AA501D"/>
    <w:rsid w:val="00AA55FB"/>
    <w:rsid w:val="00AA65B1"/>
    <w:rsid w:val="00AA676F"/>
    <w:rsid w:val="00AA67F7"/>
    <w:rsid w:val="00AA6A7E"/>
    <w:rsid w:val="00AA6D84"/>
    <w:rsid w:val="00AA7077"/>
    <w:rsid w:val="00AA70C3"/>
    <w:rsid w:val="00AA7431"/>
    <w:rsid w:val="00AA76AB"/>
    <w:rsid w:val="00AA7B2E"/>
    <w:rsid w:val="00AB01A6"/>
    <w:rsid w:val="00AB0261"/>
    <w:rsid w:val="00AB039A"/>
    <w:rsid w:val="00AB04FC"/>
    <w:rsid w:val="00AB0620"/>
    <w:rsid w:val="00AB0C6B"/>
    <w:rsid w:val="00AB177A"/>
    <w:rsid w:val="00AB1A82"/>
    <w:rsid w:val="00AB1AAF"/>
    <w:rsid w:val="00AB1B20"/>
    <w:rsid w:val="00AB2063"/>
    <w:rsid w:val="00AB2126"/>
    <w:rsid w:val="00AB22B0"/>
    <w:rsid w:val="00AB304C"/>
    <w:rsid w:val="00AB355E"/>
    <w:rsid w:val="00AB35E2"/>
    <w:rsid w:val="00AB39EA"/>
    <w:rsid w:val="00AB3CF3"/>
    <w:rsid w:val="00AB3D42"/>
    <w:rsid w:val="00AB3F0A"/>
    <w:rsid w:val="00AB5082"/>
    <w:rsid w:val="00AB50DF"/>
    <w:rsid w:val="00AB5427"/>
    <w:rsid w:val="00AB5517"/>
    <w:rsid w:val="00AB5658"/>
    <w:rsid w:val="00AB58DE"/>
    <w:rsid w:val="00AB5976"/>
    <w:rsid w:val="00AB5C77"/>
    <w:rsid w:val="00AB60ED"/>
    <w:rsid w:val="00AB6B39"/>
    <w:rsid w:val="00AB7074"/>
    <w:rsid w:val="00AB739E"/>
    <w:rsid w:val="00AB75CA"/>
    <w:rsid w:val="00AC017C"/>
    <w:rsid w:val="00AC040F"/>
    <w:rsid w:val="00AC05E2"/>
    <w:rsid w:val="00AC06C8"/>
    <w:rsid w:val="00AC08BF"/>
    <w:rsid w:val="00AC0C60"/>
    <w:rsid w:val="00AC11E7"/>
    <w:rsid w:val="00AC1671"/>
    <w:rsid w:val="00AC1DCF"/>
    <w:rsid w:val="00AC2830"/>
    <w:rsid w:val="00AC2897"/>
    <w:rsid w:val="00AC2E5D"/>
    <w:rsid w:val="00AC30C9"/>
    <w:rsid w:val="00AC3221"/>
    <w:rsid w:val="00AC323E"/>
    <w:rsid w:val="00AC34DB"/>
    <w:rsid w:val="00AC351F"/>
    <w:rsid w:val="00AC3D2F"/>
    <w:rsid w:val="00AC49B0"/>
    <w:rsid w:val="00AC4D2C"/>
    <w:rsid w:val="00AC51B1"/>
    <w:rsid w:val="00AC595B"/>
    <w:rsid w:val="00AC59EA"/>
    <w:rsid w:val="00AC5ADA"/>
    <w:rsid w:val="00AC60D9"/>
    <w:rsid w:val="00AC642E"/>
    <w:rsid w:val="00AC6615"/>
    <w:rsid w:val="00AC6837"/>
    <w:rsid w:val="00AC68F6"/>
    <w:rsid w:val="00AC6C91"/>
    <w:rsid w:val="00AC7118"/>
    <w:rsid w:val="00AC7430"/>
    <w:rsid w:val="00AC7569"/>
    <w:rsid w:val="00AC7E7D"/>
    <w:rsid w:val="00AD0A32"/>
    <w:rsid w:val="00AD0AF3"/>
    <w:rsid w:val="00AD1083"/>
    <w:rsid w:val="00AD10B8"/>
    <w:rsid w:val="00AD17DE"/>
    <w:rsid w:val="00AD1B7F"/>
    <w:rsid w:val="00AD1ED9"/>
    <w:rsid w:val="00AD21CA"/>
    <w:rsid w:val="00AD2DAE"/>
    <w:rsid w:val="00AD38C0"/>
    <w:rsid w:val="00AD391E"/>
    <w:rsid w:val="00AD420F"/>
    <w:rsid w:val="00AD4252"/>
    <w:rsid w:val="00AD4301"/>
    <w:rsid w:val="00AD5AC9"/>
    <w:rsid w:val="00AD5C4A"/>
    <w:rsid w:val="00AD5E4A"/>
    <w:rsid w:val="00AD62F8"/>
    <w:rsid w:val="00AD6A10"/>
    <w:rsid w:val="00AD6AE3"/>
    <w:rsid w:val="00AD71E3"/>
    <w:rsid w:val="00AE052D"/>
    <w:rsid w:val="00AE0A77"/>
    <w:rsid w:val="00AE0E4A"/>
    <w:rsid w:val="00AE2483"/>
    <w:rsid w:val="00AE26A2"/>
    <w:rsid w:val="00AE2890"/>
    <w:rsid w:val="00AE2BDD"/>
    <w:rsid w:val="00AE2BF0"/>
    <w:rsid w:val="00AE3142"/>
    <w:rsid w:val="00AE3414"/>
    <w:rsid w:val="00AE34ED"/>
    <w:rsid w:val="00AE3994"/>
    <w:rsid w:val="00AE3DC2"/>
    <w:rsid w:val="00AE3E17"/>
    <w:rsid w:val="00AE44A0"/>
    <w:rsid w:val="00AE4CE9"/>
    <w:rsid w:val="00AE4E44"/>
    <w:rsid w:val="00AE52A9"/>
    <w:rsid w:val="00AE5432"/>
    <w:rsid w:val="00AE5633"/>
    <w:rsid w:val="00AE5B15"/>
    <w:rsid w:val="00AE5E2D"/>
    <w:rsid w:val="00AE6280"/>
    <w:rsid w:val="00AE6758"/>
    <w:rsid w:val="00AE71E7"/>
    <w:rsid w:val="00AE721C"/>
    <w:rsid w:val="00AE7464"/>
    <w:rsid w:val="00AE7799"/>
    <w:rsid w:val="00AE79A4"/>
    <w:rsid w:val="00AF0555"/>
    <w:rsid w:val="00AF082B"/>
    <w:rsid w:val="00AF1007"/>
    <w:rsid w:val="00AF12AB"/>
    <w:rsid w:val="00AF136D"/>
    <w:rsid w:val="00AF1A36"/>
    <w:rsid w:val="00AF1F4F"/>
    <w:rsid w:val="00AF26A6"/>
    <w:rsid w:val="00AF26B8"/>
    <w:rsid w:val="00AF2741"/>
    <w:rsid w:val="00AF2E25"/>
    <w:rsid w:val="00AF2E5B"/>
    <w:rsid w:val="00AF3E11"/>
    <w:rsid w:val="00AF40E7"/>
    <w:rsid w:val="00AF436B"/>
    <w:rsid w:val="00AF45EA"/>
    <w:rsid w:val="00AF4624"/>
    <w:rsid w:val="00AF49DB"/>
    <w:rsid w:val="00AF4C9C"/>
    <w:rsid w:val="00AF4EDF"/>
    <w:rsid w:val="00AF53B7"/>
    <w:rsid w:val="00AF541A"/>
    <w:rsid w:val="00AF587D"/>
    <w:rsid w:val="00AF59F0"/>
    <w:rsid w:val="00AF6525"/>
    <w:rsid w:val="00AF689A"/>
    <w:rsid w:val="00AF6B8E"/>
    <w:rsid w:val="00AF736E"/>
    <w:rsid w:val="00AF73BB"/>
    <w:rsid w:val="00AF76B0"/>
    <w:rsid w:val="00AF7A64"/>
    <w:rsid w:val="00AF7DE0"/>
    <w:rsid w:val="00AF7FC7"/>
    <w:rsid w:val="00B00072"/>
    <w:rsid w:val="00B000A9"/>
    <w:rsid w:val="00B0042F"/>
    <w:rsid w:val="00B00460"/>
    <w:rsid w:val="00B00959"/>
    <w:rsid w:val="00B00AFB"/>
    <w:rsid w:val="00B011B1"/>
    <w:rsid w:val="00B01AAE"/>
    <w:rsid w:val="00B01E15"/>
    <w:rsid w:val="00B02114"/>
    <w:rsid w:val="00B023E8"/>
    <w:rsid w:val="00B02CDB"/>
    <w:rsid w:val="00B02DE6"/>
    <w:rsid w:val="00B0408F"/>
    <w:rsid w:val="00B042D4"/>
    <w:rsid w:val="00B04496"/>
    <w:rsid w:val="00B046F6"/>
    <w:rsid w:val="00B052F1"/>
    <w:rsid w:val="00B0585A"/>
    <w:rsid w:val="00B05968"/>
    <w:rsid w:val="00B05DD4"/>
    <w:rsid w:val="00B0668E"/>
    <w:rsid w:val="00B06842"/>
    <w:rsid w:val="00B06BED"/>
    <w:rsid w:val="00B06DFC"/>
    <w:rsid w:val="00B07020"/>
    <w:rsid w:val="00B07404"/>
    <w:rsid w:val="00B07A01"/>
    <w:rsid w:val="00B10395"/>
    <w:rsid w:val="00B109D8"/>
    <w:rsid w:val="00B10C13"/>
    <w:rsid w:val="00B11619"/>
    <w:rsid w:val="00B11C94"/>
    <w:rsid w:val="00B11E17"/>
    <w:rsid w:val="00B122C3"/>
    <w:rsid w:val="00B1235B"/>
    <w:rsid w:val="00B123FD"/>
    <w:rsid w:val="00B125E8"/>
    <w:rsid w:val="00B12681"/>
    <w:rsid w:val="00B126EC"/>
    <w:rsid w:val="00B12ABA"/>
    <w:rsid w:val="00B12CBE"/>
    <w:rsid w:val="00B12D49"/>
    <w:rsid w:val="00B13015"/>
    <w:rsid w:val="00B1308A"/>
    <w:rsid w:val="00B13555"/>
    <w:rsid w:val="00B1413C"/>
    <w:rsid w:val="00B14219"/>
    <w:rsid w:val="00B1437D"/>
    <w:rsid w:val="00B14B36"/>
    <w:rsid w:val="00B14DC4"/>
    <w:rsid w:val="00B14FBF"/>
    <w:rsid w:val="00B1579F"/>
    <w:rsid w:val="00B15B5E"/>
    <w:rsid w:val="00B15BD5"/>
    <w:rsid w:val="00B1673F"/>
    <w:rsid w:val="00B16BB0"/>
    <w:rsid w:val="00B16FA0"/>
    <w:rsid w:val="00B1700B"/>
    <w:rsid w:val="00B1705C"/>
    <w:rsid w:val="00B1740B"/>
    <w:rsid w:val="00B17CF9"/>
    <w:rsid w:val="00B20A80"/>
    <w:rsid w:val="00B2135C"/>
    <w:rsid w:val="00B213A2"/>
    <w:rsid w:val="00B21AE5"/>
    <w:rsid w:val="00B21EC9"/>
    <w:rsid w:val="00B21EF7"/>
    <w:rsid w:val="00B2236A"/>
    <w:rsid w:val="00B229E7"/>
    <w:rsid w:val="00B231B3"/>
    <w:rsid w:val="00B234EC"/>
    <w:rsid w:val="00B2352D"/>
    <w:rsid w:val="00B23945"/>
    <w:rsid w:val="00B23EA3"/>
    <w:rsid w:val="00B23F80"/>
    <w:rsid w:val="00B24152"/>
    <w:rsid w:val="00B241F6"/>
    <w:rsid w:val="00B246CC"/>
    <w:rsid w:val="00B247EF"/>
    <w:rsid w:val="00B24AD4"/>
    <w:rsid w:val="00B2536A"/>
    <w:rsid w:val="00B2549D"/>
    <w:rsid w:val="00B255AA"/>
    <w:rsid w:val="00B25771"/>
    <w:rsid w:val="00B26894"/>
    <w:rsid w:val="00B26986"/>
    <w:rsid w:val="00B26E0B"/>
    <w:rsid w:val="00B26E2B"/>
    <w:rsid w:val="00B2725D"/>
    <w:rsid w:val="00B27718"/>
    <w:rsid w:val="00B278D6"/>
    <w:rsid w:val="00B2796A"/>
    <w:rsid w:val="00B3026F"/>
    <w:rsid w:val="00B3059E"/>
    <w:rsid w:val="00B30673"/>
    <w:rsid w:val="00B30BFD"/>
    <w:rsid w:val="00B3113F"/>
    <w:rsid w:val="00B31196"/>
    <w:rsid w:val="00B31AC3"/>
    <w:rsid w:val="00B31F22"/>
    <w:rsid w:val="00B321F6"/>
    <w:rsid w:val="00B3247B"/>
    <w:rsid w:val="00B3275E"/>
    <w:rsid w:val="00B327E6"/>
    <w:rsid w:val="00B32BF8"/>
    <w:rsid w:val="00B32F57"/>
    <w:rsid w:val="00B33283"/>
    <w:rsid w:val="00B336BA"/>
    <w:rsid w:val="00B33782"/>
    <w:rsid w:val="00B340D0"/>
    <w:rsid w:val="00B356D2"/>
    <w:rsid w:val="00B35B73"/>
    <w:rsid w:val="00B3604C"/>
    <w:rsid w:val="00B3641D"/>
    <w:rsid w:val="00B36A11"/>
    <w:rsid w:val="00B36CF4"/>
    <w:rsid w:val="00B372D9"/>
    <w:rsid w:val="00B37A52"/>
    <w:rsid w:val="00B37B22"/>
    <w:rsid w:val="00B37F21"/>
    <w:rsid w:val="00B4023E"/>
    <w:rsid w:val="00B40565"/>
    <w:rsid w:val="00B414D5"/>
    <w:rsid w:val="00B41547"/>
    <w:rsid w:val="00B41A5E"/>
    <w:rsid w:val="00B4244E"/>
    <w:rsid w:val="00B428F0"/>
    <w:rsid w:val="00B43402"/>
    <w:rsid w:val="00B446CC"/>
    <w:rsid w:val="00B44801"/>
    <w:rsid w:val="00B44A19"/>
    <w:rsid w:val="00B44E53"/>
    <w:rsid w:val="00B44E60"/>
    <w:rsid w:val="00B451DD"/>
    <w:rsid w:val="00B451E9"/>
    <w:rsid w:val="00B4557A"/>
    <w:rsid w:val="00B45924"/>
    <w:rsid w:val="00B45D4A"/>
    <w:rsid w:val="00B46519"/>
    <w:rsid w:val="00B4659A"/>
    <w:rsid w:val="00B46609"/>
    <w:rsid w:val="00B47C05"/>
    <w:rsid w:val="00B47EC2"/>
    <w:rsid w:val="00B47FC2"/>
    <w:rsid w:val="00B5144A"/>
    <w:rsid w:val="00B51458"/>
    <w:rsid w:val="00B51B71"/>
    <w:rsid w:val="00B52060"/>
    <w:rsid w:val="00B521CD"/>
    <w:rsid w:val="00B525F0"/>
    <w:rsid w:val="00B52675"/>
    <w:rsid w:val="00B52D69"/>
    <w:rsid w:val="00B52D80"/>
    <w:rsid w:val="00B52FC3"/>
    <w:rsid w:val="00B532B8"/>
    <w:rsid w:val="00B5342A"/>
    <w:rsid w:val="00B536DD"/>
    <w:rsid w:val="00B53B04"/>
    <w:rsid w:val="00B53B62"/>
    <w:rsid w:val="00B54472"/>
    <w:rsid w:val="00B5451A"/>
    <w:rsid w:val="00B5489D"/>
    <w:rsid w:val="00B54AF7"/>
    <w:rsid w:val="00B54BC0"/>
    <w:rsid w:val="00B54E03"/>
    <w:rsid w:val="00B550E4"/>
    <w:rsid w:val="00B5521E"/>
    <w:rsid w:val="00B55B43"/>
    <w:rsid w:val="00B55B73"/>
    <w:rsid w:val="00B5611A"/>
    <w:rsid w:val="00B5638C"/>
    <w:rsid w:val="00B56606"/>
    <w:rsid w:val="00B571F1"/>
    <w:rsid w:val="00B572E1"/>
    <w:rsid w:val="00B57337"/>
    <w:rsid w:val="00B575D7"/>
    <w:rsid w:val="00B576E0"/>
    <w:rsid w:val="00B57948"/>
    <w:rsid w:val="00B57A8A"/>
    <w:rsid w:val="00B602AD"/>
    <w:rsid w:val="00B6041A"/>
    <w:rsid w:val="00B6046C"/>
    <w:rsid w:val="00B616BA"/>
    <w:rsid w:val="00B61DB2"/>
    <w:rsid w:val="00B620FA"/>
    <w:rsid w:val="00B625ED"/>
    <w:rsid w:val="00B62B73"/>
    <w:rsid w:val="00B63207"/>
    <w:rsid w:val="00B6390B"/>
    <w:rsid w:val="00B639D6"/>
    <w:rsid w:val="00B64E8B"/>
    <w:rsid w:val="00B64E8F"/>
    <w:rsid w:val="00B6528B"/>
    <w:rsid w:val="00B65581"/>
    <w:rsid w:val="00B65955"/>
    <w:rsid w:val="00B65B8B"/>
    <w:rsid w:val="00B65F9F"/>
    <w:rsid w:val="00B66054"/>
    <w:rsid w:val="00B6657F"/>
    <w:rsid w:val="00B667AE"/>
    <w:rsid w:val="00B66BFA"/>
    <w:rsid w:val="00B676FA"/>
    <w:rsid w:val="00B676FC"/>
    <w:rsid w:val="00B67D52"/>
    <w:rsid w:val="00B67E74"/>
    <w:rsid w:val="00B70A3C"/>
    <w:rsid w:val="00B70A7F"/>
    <w:rsid w:val="00B71698"/>
    <w:rsid w:val="00B71714"/>
    <w:rsid w:val="00B71B77"/>
    <w:rsid w:val="00B72003"/>
    <w:rsid w:val="00B7218D"/>
    <w:rsid w:val="00B72280"/>
    <w:rsid w:val="00B72531"/>
    <w:rsid w:val="00B7291C"/>
    <w:rsid w:val="00B72CD3"/>
    <w:rsid w:val="00B73167"/>
    <w:rsid w:val="00B733FB"/>
    <w:rsid w:val="00B7350B"/>
    <w:rsid w:val="00B735B6"/>
    <w:rsid w:val="00B73807"/>
    <w:rsid w:val="00B73A55"/>
    <w:rsid w:val="00B73FAB"/>
    <w:rsid w:val="00B740BC"/>
    <w:rsid w:val="00B74430"/>
    <w:rsid w:val="00B7466E"/>
    <w:rsid w:val="00B748A8"/>
    <w:rsid w:val="00B753B8"/>
    <w:rsid w:val="00B75DD4"/>
    <w:rsid w:val="00B76235"/>
    <w:rsid w:val="00B7650F"/>
    <w:rsid w:val="00B77174"/>
    <w:rsid w:val="00B77776"/>
    <w:rsid w:val="00B7777D"/>
    <w:rsid w:val="00B77F37"/>
    <w:rsid w:val="00B80DF7"/>
    <w:rsid w:val="00B81328"/>
    <w:rsid w:val="00B818EC"/>
    <w:rsid w:val="00B81D70"/>
    <w:rsid w:val="00B82237"/>
    <w:rsid w:val="00B8277E"/>
    <w:rsid w:val="00B83553"/>
    <w:rsid w:val="00B8357C"/>
    <w:rsid w:val="00B835B8"/>
    <w:rsid w:val="00B83717"/>
    <w:rsid w:val="00B83DB3"/>
    <w:rsid w:val="00B83F10"/>
    <w:rsid w:val="00B84008"/>
    <w:rsid w:val="00B842AB"/>
    <w:rsid w:val="00B842C2"/>
    <w:rsid w:val="00B856EB"/>
    <w:rsid w:val="00B85A70"/>
    <w:rsid w:val="00B85FA4"/>
    <w:rsid w:val="00B86488"/>
    <w:rsid w:val="00B8674B"/>
    <w:rsid w:val="00B867A8"/>
    <w:rsid w:val="00B86C8A"/>
    <w:rsid w:val="00B86F28"/>
    <w:rsid w:val="00B8719F"/>
    <w:rsid w:val="00B873A4"/>
    <w:rsid w:val="00B8771D"/>
    <w:rsid w:val="00B908B8"/>
    <w:rsid w:val="00B90BBF"/>
    <w:rsid w:val="00B91163"/>
    <w:rsid w:val="00B91337"/>
    <w:rsid w:val="00B91445"/>
    <w:rsid w:val="00B91612"/>
    <w:rsid w:val="00B91EA9"/>
    <w:rsid w:val="00B92708"/>
    <w:rsid w:val="00B92A03"/>
    <w:rsid w:val="00B92C47"/>
    <w:rsid w:val="00B93168"/>
    <w:rsid w:val="00B93DCD"/>
    <w:rsid w:val="00B93E8B"/>
    <w:rsid w:val="00B9410B"/>
    <w:rsid w:val="00B94863"/>
    <w:rsid w:val="00B9489A"/>
    <w:rsid w:val="00B949DF"/>
    <w:rsid w:val="00B94C4B"/>
    <w:rsid w:val="00B94E9B"/>
    <w:rsid w:val="00B95379"/>
    <w:rsid w:val="00B95634"/>
    <w:rsid w:val="00B958B2"/>
    <w:rsid w:val="00B95BA8"/>
    <w:rsid w:val="00B95EB8"/>
    <w:rsid w:val="00B95F45"/>
    <w:rsid w:val="00B96C90"/>
    <w:rsid w:val="00BA0148"/>
    <w:rsid w:val="00BA0621"/>
    <w:rsid w:val="00BA0996"/>
    <w:rsid w:val="00BA0B22"/>
    <w:rsid w:val="00BA0B53"/>
    <w:rsid w:val="00BA0B79"/>
    <w:rsid w:val="00BA0BE6"/>
    <w:rsid w:val="00BA0FEB"/>
    <w:rsid w:val="00BA1201"/>
    <w:rsid w:val="00BA127D"/>
    <w:rsid w:val="00BA15D0"/>
    <w:rsid w:val="00BA17A6"/>
    <w:rsid w:val="00BA1815"/>
    <w:rsid w:val="00BA191D"/>
    <w:rsid w:val="00BA1956"/>
    <w:rsid w:val="00BA21D2"/>
    <w:rsid w:val="00BA2819"/>
    <w:rsid w:val="00BA3348"/>
    <w:rsid w:val="00BA35D0"/>
    <w:rsid w:val="00BA44CE"/>
    <w:rsid w:val="00BA4CC4"/>
    <w:rsid w:val="00BA517D"/>
    <w:rsid w:val="00BA5238"/>
    <w:rsid w:val="00BA578A"/>
    <w:rsid w:val="00BA5F06"/>
    <w:rsid w:val="00BA60C5"/>
    <w:rsid w:val="00BA61B7"/>
    <w:rsid w:val="00BA61CD"/>
    <w:rsid w:val="00BA66C9"/>
    <w:rsid w:val="00BA68CB"/>
    <w:rsid w:val="00BA6C97"/>
    <w:rsid w:val="00BA6FE3"/>
    <w:rsid w:val="00BA701A"/>
    <w:rsid w:val="00BA7081"/>
    <w:rsid w:val="00BA7402"/>
    <w:rsid w:val="00BA79D0"/>
    <w:rsid w:val="00BA7C7D"/>
    <w:rsid w:val="00BB09F4"/>
    <w:rsid w:val="00BB0B78"/>
    <w:rsid w:val="00BB0CE3"/>
    <w:rsid w:val="00BB114A"/>
    <w:rsid w:val="00BB11F0"/>
    <w:rsid w:val="00BB13E4"/>
    <w:rsid w:val="00BB1648"/>
    <w:rsid w:val="00BB1E78"/>
    <w:rsid w:val="00BB1EF5"/>
    <w:rsid w:val="00BB1FD3"/>
    <w:rsid w:val="00BB2313"/>
    <w:rsid w:val="00BB24CA"/>
    <w:rsid w:val="00BB2502"/>
    <w:rsid w:val="00BB290C"/>
    <w:rsid w:val="00BB2EF5"/>
    <w:rsid w:val="00BB35EB"/>
    <w:rsid w:val="00BB3660"/>
    <w:rsid w:val="00BB38AB"/>
    <w:rsid w:val="00BB41EF"/>
    <w:rsid w:val="00BB4749"/>
    <w:rsid w:val="00BB4E01"/>
    <w:rsid w:val="00BB4ED1"/>
    <w:rsid w:val="00BB535C"/>
    <w:rsid w:val="00BB56BD"/>
    <w:rsid w:val="00BB5859"/>
    <w:rsid w:val="00BB613E"/>
    <w:rsid w:val="00BB6256"/>
    <w:rsid w:val="00BB65DE"/>
    <w:rsid w:val="00BB6617"/>
    <w:rsid w:val="00BB6AFF"/>
    <w:rsid w:val="00BB703D"/>
    <w:rsid w:val="00BB71E7"/>
    <w:rsid w:val="00BB7261"/>
    <w:rsid w:val="00BB739B"/>
    <w:rsid w:val="00BB7740"/>
    <w:rsid w:val="00BB784B"/>
    <w:rsid w:val="00BB79A0"/>
    <w:rsid w:val="00BB7AFE"/>
    <w:rsid w:val="00BB7BDF"/>
    <w:rsid w:val="00BB7F9A"/>
    <w:rsid w:val="00BC035A"/>
    <w:rsid w:val="00BC054E"/>
    <w:rsid w:val="00BC0557"/>
    <w:rsid w:val="00BC056C"/>
    <w:rsid w:val="00BC0763"/>
    <w:rsid w:val="00BC07EE"/>
    <w:rsid w:val="00BC1337"/>
    <w:rsid w:val="00BC1B05"/>
    <w:rsid w:val="00BC21B0"/>
    <w:rsid w:val="00BC25A9"/>
    <w:rsid w:val="00BC2802"/>
    <w:rsid w:val="00BC2952"/>
    <w:rsid w:val="00BC2C6E"/>
    <w:rsid w:val="00BC315C"/>
    <w:rsid w:val="00BC3D3C"/>
    <w:rsid w:val="00BC3F91"/>
    <w:rsid w:val="00BC4216"/>
    <w:rsid w:val="00BC484F"/>
    <w:rsid w:val="00BC498A"/>
    <w:rsid w:val="00BC4998"/>
    <w:rsid w:val="00BC4AFC"/>
    <w:rsid w:val="00BC4CE4"/>
    <w:rsid w:val="00BC52B3"/>
    <w:rsid w:val="00BC55F9"/>
    <w:rsid w:val="00BC560C"/>
    <w:rsid w:val="00BC57DE"/>
    <w:rsid w:val="00BC5EE4"/>
    <w:rsid w:val="00BC66AF"/>
    <w:rsid w:val="00BC6BA5"/>
    <w:rsid w:val="00BC6C25"/>
    <w:rsid w:val="00BC6D99"/>
    <w:rsid w:val="00BC7756"/>
    <w:rsid w:val="00BC7AF4"/>
    <w:rsid w:val="00BC7BB5"/>
    <w:rsid w:val="00BD0005"/>
    <w:rsid w:val="00BD0097"/>
    <w:rsid w:val="00BD07DF"/>
    <w:rsid w:val="00BD08BA"/>
    <w:rsid w:val="00BD0A46"/>
    <w:rsid w:val="00BD0C29"/>
    <w:rsid w:val="00BD1A71"/>
    <w:rsid w:val="00BD1B37"/>
    <w:rsid w:val="00BD2097"/>
    <w:rsid w:val="00BD2540"/>
    <w:rsid w:val="00BD26F2"/>
    <w:rsid w:val="00BD29CD"/>
    <w:rsid w:val="00BD357F"/>
    <w:rsid w:val="00BD3603"/>
    <w:rsid w:val="00BD4314"/>
    <w:rsid w:val="00BD48B4"/>
    <w:rsid w:val="00BD4C94"/>
    <w:rsid w:val="00BD4DC0"/>
    <w:rsid w:val="00BD58CC"/>
    <w:rsid w:val="00BD5BC6"/>
    <w:rsid w:val="00BD6720"/>
    <w:rsid w:val="00BD7621"/>
    <w:rsid w:val="00BD76CD"/>
    <w:rsid w:val="00BD77BF"/>
    <w:rsid w:val="00BE0024"/>
    <w:rsid w:val="00BE122E"/>
    <w:rsid w:val="00BE1330"/>
    <w:rsid w:val="00BE18C0"/>
    <w:rsid w:val="00BE1E05"/>
    <w:rsid w:val="00BE2A7D"/>
    <w:rsid w:val="00BE2CE1"/>
    <w:rsid w:val="00BE2F78"/>
    <w:rsid w:val="00BE33F3"/>
    <w:rsid w:val="00BE377E"/>
    <w:rsid w:val="00BE38AF"/>
    <w:rsid w:val="00BE38C1"/>
    <w:rsid w:val="00BE3CE3"/>
    <w:rsid w:val="00BE3E72"/>
    <w:rsid w:val="00BE4455"/>
    <w:rsid w:val="00BE51E5"/>
    <w:rsid w:val="00BE54D5"/>
    <w:rsid w:val="00BE5D12"/>
    <w:rsid w:val="00BE5D5F"/>
    <w:rsid w:val="00BE69AE"/>
    <w:rsid w:val="00BE6B26"/>
    <w:rsid w:val="00BE6D2A"/>
    <w:rsid w:val="00BE6D5E"/>
    <w:rsid w:val="00BE6F5B"/>
    <w:rsid w:val="00BE70B4"/>
    <w:rsid w:val="00BE75C9"/>
    <w:rsid w:val="00BE78B7"/>
    <w:rsid w:val="00BE7B22"/>
    <w:rsid w:val="00BE7C0F"/>
    <w:rsid w:val="00BF0517"/>
    <w:rsid w:val="00BF060B"/>
    <w:rsid w:val="00BF0BFF"/>
    <w:rsid w:val="00BF0D18"/>
    <w:rsid w:val="00BF168B"/>
    <w:rsid w:val="00BF22E4"/>
    <w:rsid w:val="00BF248E"/>
    <w:rsid w:val="00BF2567"/>
    <w:rsid w:val="00BF2A00"/>
    <w:rsid w:val="00BF314C"/>
    <w:rsid w:val="00BF323A"/>
    <w:rsid w:val="00BF33DE"/>
    <w:rsid w:val="00BF3719"/>
    <w:rsid w:val="00BF3E48"/>
    <w:rsid w:val="00BF4573"/>
    <w:rsid w:val="00BF4641"/>
    <w:rsid w:val="00BF4790"/>
    <w:rsid w:val="00BF529C"/>
    <w:rsid w:val="00BF5412"/>
    <w:rsid w:val="00BF5589"/>
    <w:rsid w:val="00BF5780"/>
    <w:rsid w:val="00BF612B"/>
    <w:rsid w:val="00BF6306"/>
    <w:rsid w:val="00BF65C0"/>
    <w:rsid w:val="00BF6721"/>
    <w:rsid w:val="00BF673A"/>
    <w:rsid w:val="00BF6CC9"/>
    <w:rsid w:val="00BF6DFE"/>
    <w:rsid w:val="00BF70CE"/>
    <w:rsid w:val="00BF71D8"/>
    <w:rsid w:val="00BF7EA2"/>
    <w:rsid w:val="00C005B9"/>
    <w:rsid w:val="00C00949"/>
    <w:rsid w:val="00C00957"/>
    <w:rsid w:val="00C01847"/>
    <w:rsid w:val="00C019D5"/>
    <w:rsid w:val="00C01B3A"/>
    <w:rsid w:val="00C01CC9"/>
    <w:rsid w:val="00C01DF5"/>
    <w:rsid w:val="00C020ED"/>
    <w:rsid w:val="00C04567"/>
    <w:rsid w:val="00C04F42"/>
    <w:rsid w:val="00C05548"/>
    <w:rsid w:val="00C05CDE"/>
    <w:rsid w:val="00C0609F"/>
    <w:rsid w:val="00C0611D"/>
    <w:rsid w:val="00C06B40"/>
    <w:rsid w:val="00C07022"/>
    <w:rsid w:val="00C07048"/>
    <w:rsid w:val="00C0760C"/>
    <w:rsid w:val="00C07A10"/>
    <w:rsid w:val="00C1000E"/>
    <w:rsid w:val="00C10013"/>
    <w:rsid w:val="00C1082D"/>
    <w:rsid w:val="00C108AA"/>
    <w:rsid w:val="00C10AF5"/>
    <w:rsid w:val="00C10AFE"/>
    <w:rsid w:val="00C10D55"/>
    <w:rsid w:val="00C1112E"/>
    <w:rsid w:val="00C11B61"/>
    <w:rsid w:val="00C11E88"/>
    <w:rsid w:val="00C12AE1"/>
    <w:rsid w:val="00C1313C"/>
    <w:rsid w:val="00C13573"/>
    <w:rsid w:val="00C13786"/>
    <w:rsid w:val="00C13961"/>
    <w:rsid w:val="00C13A71"/>
    <w:rsid w:val="00C13EF5"/>
    <w:rsid w:val="00C140A3"/>
    <w:rsid w:val="00C1410F"/>
    <w:rsid w:val="00C14635"/>
    <w:rsid w:val="00C14793"/>
    <w:rsid w:val="00C147A3"/>
    <w:rsid w:val="00C147E1"/>
    <w:rsid w:val="00C1511E"/>
    <w:rsid w:val="00C15244"/>
    <w:rsid w:val="00C157D3"/>
    <w:rsid w:val="00C157DC"/>
    <w:rsid w:val="00C15E14"/>
    <w:rsid w:val="00C163DD"/>
    <w:rsid w:val="00C16550"/>
    <w:rsid w:val="00C16835"/>
    <w:rsid w:val="00C1684D"/>
    <w:rsid w:val="00C16CA3"/>
    <w:rsid w:val="00C16D2F"/>
    <w:rsid w:val="00C16E9B"/>
    <w:rsid w:val="00C17228"/>
    <w:rsid w:val="00C178FA"/>
    <w:rsid w:val="00C17949"/>
    <w:rsid w:val="00C20295"/>
    <w:rsid w:val="00C205A0"/>
    <w:rsid w:val="00C20AC3"/>
    <w:rsid w:val="00C20DE7"/>
    <w:rsid w:val="00C2160E"/>
    <w:rsid w:val="00C21F31"/>
    <w:rsid w:val="00C2227E"/>
    <w:rsid w:val="00C22384"/>
    <w:rsid w:val="00C22608"/>
    <w:rsid w:val="00C22BB7"/>
    <w:rsid w:val="00C22DC7"/>
    <w:rsid w:val="00C23089"/>
    <w:rsid w:val="00C2367A"/>
    <w:rsid w:val="00C238C5"/>
    <w:rsid w:val="00C239C0"/>
    <w:rsid w:val="00C23C52"/>
    <w:rsid w:val="00C24250"/>
    <w:rsid w:val="00C242D9"/>
    <w:rsid w:val="00C24544"/>
    <w:rsid w:val="00C24739"/>
    <w:rsid w:val="00C24BE7"/>
    <w:rsid w:val="00C25769"/>
    <w:rsid w:val="00C2587D"/>
    <w:rsid w:val="00C25D72"/>
    <w:rsid w:val="00C260AE"/>
    <w:rsid w:val="00C2614D"/>
    <w:rsid w:val="00C2626C"/>
    <w:rsid w:val="00C26555"/>
    <w:rsid w:val="00C26975"/>
    <w:rsid w:val="00C26FFA"/>
    <w:rsid w:val="00C2790B"/>
    <w:rsid w:val="00C27F10"/>
    <w:rsid w:val="00C30257"/>
    <w:rsid w:val="00C30756"/>
    <w:rsid w:val="00C30999"/>
    <w:rsid w:val="00C30AD0"/>
    <w:rsid w:val="00C30BCD"/>
    <w:rsid w:val="00C3105B"/>
    <w:rsid w:val="00C31548"/>
    <w:rsid w:val="00C31FD9"/>
    <w:rsid w:val="00C32188"/>
    <w:rsid w:val="00C32255"/>
    <w:rsid w:val="00C3256B"/>
    <w:rsid w:val="00C32661"/>
    <w:rsid w:val="00C326BC"/>
    <w:rsid w:val="00C327A7"/>
    <w:rsid w:val="00C328BC"/>
    <w:rsid w:val="00C32F30"/>
    <w:rsid w:val="00C331A0"/>
    <w:rsid w:val="00C3372C"/>
    <w:rsid w:val="00C33E5C"/>
    <w:rsid w:val="00C34006"/>
    <w:rsid w:val="00C344B0"/>
    <w:rsid w:val="00C345CF"/>
    <w:rsid w:val="00C34644"/>
    <w:rsid w:val="00C34713"/>
    <w:rsid w:val="00C347E8"/>
    <w:rsid w:val="00C34B83"/>
    <w:rsid w:val="00C34C8A"/>
    <w:rsid w:val="00C356C9"/>
    <w:rsid w:val="00C35907"/>
    <w:rsid w:val="00C35912"/>
    <w:rsid w:val="00C36281"/>
    <w:rsid w:val="00C36EBE"/>
    <w:rsid w:val="00C36FD4"/>
    <w:rsid w:val="00C373DA"/>
    <w:rsid w:val="00C375CA"/>
    <w:rsid w:val="00C3766A"/>
    <w:rsid w:val="00C37681"/>
    <w:rsid w:val="00C37B55"/>
    <w:rsid w:val="00C37C63"/>
    <w:rsid w:val="00C403CF"/>
    <w:rsid w:val="00C404E0"/>
    <w:rsid w:val="00C405A3"/>
    <w:rsid w:val="00C40B00"/>
    <w:rsid w:val="00C410BB"/>
    <w:rsid w:val="00C413F5"/>
    <w:rsid w:val="00C417D8"/>
    <w:rsid w:val="00C419E6"/>
    <w:rsid w:val="00C41E41"/>
    <w:rsid w:val="00C41F35"/>
    <w:rsid w:val="00C4225A"/>
    <w:rsid w:val="00C42990"/>
    <w:rsid w:val="00C42B8D"/>
    <w:rsid w:val="00C42CC4"/>
    <w:rsid w:val="00C430B5"/>
    <w:rsid w:val="00C438FD"/>
    <w:rsid w:val="00C439F3"/>
    <w:rsid w:val="00C43BEA"/>
    <w:rsid w:val="00C44750"/>
    <w:rsid w:val="00C44BA1"/>
    <w:rsid w:val="00C44C3E"/>
    <w:rsid w:val="00C44CBF"/>
    <w:rsid w:val="00C4582E"/>
    <w:rsid w:val="00C45C48"/>
    <w:rsid w:val="00C4664B"/>
    <w:rsid w:val="00C466AE"/>
    <w:rsid w:val="00C46A63"/>
    <w:rsid w:val="00C46CDE"/>
    <w:rsid w:val="00C46D68"/>
    <w:rsid w:val="00C47021"/>
    <w:rsid w:val="00C47070"/>
    <w:rsid w:val="00C4733B"/>
    <w:rsid w:val="00C4778C"/>
    <w:rsid w:val="00C4782C"/>
    <w:rsid w:val="00C47941"/>
    <w:rsid w:val="00C50265"/>
    <w:rsid w:val="00C505BC"/>
    <w:rsid w:val="00C50824"/>
    <w:rsid w:val="00C50901"/>
    <w:rsid w:val="00C50E78"/>
    <w:rsid w:val="00C50FC5"/>
    <w:rsid w:val="00C5122C"/>
    <w:rsid w:val="00C512D3"/>
    <w:rsid w:val="00C51C23"/>
    <w:rsid w:val="00C51F08"/>
    <w:rsid w:val="00C520BE"/>
    <w:rsid w:val="00C52435"/>
    <w:rsid w:val="00C52969"/>
    <w:rsid w:val="00C52C81"/>
    <w:rsid w:val="00C53ACB"/>
    <w:rsid w:val="00C53BB1"/>
    <w:rsid w:val="00C545B1"/>
    <w:rsid w:val="00C54613"/>
    <w:rsid w:val="00C5494A"/>
    <w:rsid w:val="00C55C34"/>
    <w:rsid w:val="00C55D5E"/>
    <w:rsid w:val="00C56050"/>
    <w:rsid w:val="00C565D9"/>
    <w:rsid w:val="00C567CE"/>
    <w:rsid w:val="00C5688F"/>
    <w:rsid w:val="00C5692E"/>
    <w:rsid w:val="00C56EBA"/>
    <w:rsid w:val="00C574D0"/>
    <w:rsid w:val="00C5779F"/>
    <w:rsid w:val="00C57943"/>
    <w:rsid w:val="00C6044E"/>
    <w:rsid w:val="00C60A1F"/>
    <w:rsid w:val="00C60F32"/>
    <w:rsid w:val="00C6112A"/>
    <w:rsid w:val="00C6130B"/>
    <w:rsid w:val="00C61B22"/>
    <w:rsid w:val="00C61B50"/>
    <w:rsid w:val="00C61CCE"/>
    <w:rsid w:val="00C61E90"/>
    <w:rsid w:val="00C623D1"/>
    <w:rsid w:val="00C62A93"/>
    <w:rsid w:val="00C62AAB"/>
    <w:rsid w:val="00C636D8"/>
    <w:rsid w:val="00C63901"/>
    <w:rsid w:val="00C63FAA"/>
    <w:rsid w:val="00C645B2"/>
    <w:rsid w:val="00C647E2"/>
    <w:rsid w:val="00C64835"/>
    <w:rsid w:val="00C648CD"/>
    <w:rsid w:val="00C64F1E"/>
    <w:rsid w:val="00C65324"/>
    <w:rsid w:val="00C657B8"/>
    <w:rsid w:val="00C65BAB"/>
    <w:rsid w:val="00C65E44"/>
    <w:rsid w:val="00C66D8B"/>
    <w:rsid w:val="00C66F69"/>
    <w:rsid w:val="00C6751C"/>
    <w:rsid w:val="00C67932"/>
    <w:rsid w:val="00C67DC3"/>
    <w:rsid w:val="00C67E89"/>
    <w:rsid w:val="00C67FC8"/>
    <w:rsid w:val="00C7036B"/>
    <w:rsid w:val="00C70A56"/>
    <w:rsid w:val="00C70BE2"/>
    <w:rsid w:val="00C70F00"/>
    <w:rsid w:val="00C71FD9"/>
    <w:rsid w:val="00C7215C"/>
    <w:rsid w:val="00C7247B"/>
    <w:rsid w:val="00C72533"/>
    <w:rsid w:val="00C72605"/>
    <w:rsid w:val="00C726A0"/>
    <w:rsid w:val="00C73116"/>
    <w:rsid w:val="00C734FC"/>
    <w:rsid w:val="00C73904"/>
    <w:rsid w:val="00C73C38"/>
    <w:rsid w:val="00C744D0"/>
    <w:rsid w:val="00C74BBC"/>
    <w:rsid w:val="00C74EDA"/>
    <w:rsid w:val="00C75007"/>
    <w:rsid w:val="00C75709"/>
    <w:rsid w:val="00C76270"/>
    <w:rsid w:val="00C762F8"/>
    <w:rsid w:val="00C76739"/>
    <w:rsid w:val="00C76BF2"/>
    <w:rsid w:val="00C77D0B"/>
    <w:rsid w:val="00C77D2B"/>
    <w:rsid w:val="00C80244"/>
    <w:rsid w:val="00C8051D"/>
    <w:rsid w:val="00C80CAB"/>
    <w:rsid w:val="00C80E22"/>
    <w:rsid w:val="00C8117B"/>
    <w:rsid w:val="00C811DC"/>
    <w:rsid w:val="00C819F1"/>
    <w:rsid w:val="00C81BD9"/>
    <w:rsid w:val="00C82127"/>
    <w:rsid w:val="00C8251F"/>
    <w:rsid w:val="00C82A55"/>
    <w:rsid w:val="00C83B36"/>
    <w:rsid w:val="00C83FF7"/>
    <w:rsid w:val="00C8491B"/>
    <w:rsid w:val="00C84FA0"/>
    <w:rsid w:val="00C84FF3"/>
    <w:rsid w:val="00C85384"/>
    <w:rsid w:val="00C85A14"/>
    <w:rsid w:val="00C85E82"/>
    <w:rsid w:val="00C861D2"/>
    <w:rsid w:val="00C86828"/>
    <w:rsid w:val="00C868C2"/>
    <w:rsid w:val="00C86DE9"/>
    <w:rsid w:val="00C86ED3"/>
    <w:rsid w:val="00C870BC"/>
    <w:rsid w:val="00C8714A"/>
    <w:rsid w:val="00C8738D"/>
    <w:rsid w:val="00C873F5"/>
    <w:rsid w:val="00C87559"/>
    <w:rsid w:val="00C907D4"/>
    <w:rsid w:val="00C91053"/>
    <w:rsid w:val="00C9133A"/>
    <w:rsid w:val="00C9134C"/>
    <w:rsid w:val="00C915F9"/>
    <w:rsid w:val="00C91CBF"/>
    <w:rsid w:val="00C9294B"/>
    <w:rsid w:val="00C92CEB"/>
    <w:rsid w:val="00C92F8E"/>
    <w:rsid w:val="00C93386"/>
    <w:rsid w:val="00C93741"/>
    <w:rsid w:val="00C93A40"/>
    <w:rsid w:val="00C93D1B"/>
    <w:rsid w:val="00C9415F"/>
    <w:rsid w:val="00C94265"/>
    <w:rsid w:val="00C9457E"/>
    <w:rsid w:val="00C945A8"/>
    <w:rsid w:val="00C948DF"/>
    <w:rsid w:val="00C94922"/>
    <w:rsid w:val="00C954BC"/>
    <w:rsid w:val="00C95FEB"/>
    <w:rsid w:val="00C961A5"/>
    <w:rsid w:val="00C96869"/>
    <w:rsid w:val="00C9689A"/>
    <w:rsid w:val="00C96926"/>
    <w:rsid w:val="00C96CCC"/>
    <w:rsid w:val="00C97672"/>
    <w:rsid w:val="00C9778A"/>
    <w:rsid w:val="00C978F3"/>
    <w:rsid w:val="00CA01D9"/>
    <w:rsid w:val="00CA09D7"/>
    <w:rsid w:val="00CA0D58"/>
    <w:rsid w:val="00CA1340"/>
    <w:rsid w:val="00CA1E70"/>
    <w:rsid w:val="00CA2183"/>
    <w:rsid w:val="00CA248C"/>
    <w:rsid w:val="00CA2827"/>
    <w:rsid w:val="00CA2E25"/>
    <w:rsid w:val="00CA2F48"/>
    <w:rsid w:val="00CA3623"/>
    <w:rsid w:val="00CA36E6"/>
    <w:rsid w:val="00CA3F5C"/>
    <w:rsid w:val="00CA4081"/>
    <w:rsid w:val="00CA456F"/>
    <w:rsid w:val="00CA4ADA"/>
    <w:rsid w:val="00CA511E"/>
    <w:rsid w:val="00CA5287"/>
    <w:rsid w:val="00CA545F"/>
    <w:rsid w:val="00CA5890"/>
    <w:rsid w:val="00CA5906"/>
    <w:rsid w:val="00CA5B50"/>
    <w:rsid w:val="00CA5BCF"/>
    <w:rsid w:val="00CA62C8"/>
    <w:rsid w:val="00CA687D"/>
    <w:rsid w:val="00CA6BFC"/>
    <w:rsid w:val="00CA757C"/>
    <w:rsid w:val="00CB06EA"/>
    <w:rsid w:val="00CB07BA"/>
    <w:rsid w:val="00CB0CF7"/>
    <w:rsid w:val="00CB17E0"/>
    <w:rsid w:val="00CB197D"/>
    <w:rsid w:val="00CB1BD4"/>
    <w:rsid w:val="00CB22A0"/>
    <w:rsid w:val="00CB267B"/>
    <w:rsid w:val="00CB2F46"/>
    <w:rsid w:val="00CB31CD"/>
    <w:rsid w:val="00CB3316"/>
    <w:rsid w:val="00CB384A"/>
    <w:rsid w:val="00CB4321"/>
    <w:rsid w:val="00CB43A5"/>
    <w:rsid w:val="00CB4764"/>
    <w:rsid w:val="00CB47DA"/>
    <w:rsid w:val="00CB59A6"/>
    <w:rsid w:val="00CB5CE4"/>
    <w:rsid w:val="00CB5F5A"/>
    <w:rsid w:val="00CB6126"/>
    <w:rsid w:val="00CB6553"/>
    <w:rsid w:val="00CB6F3C"/>
    <w:rsid w:val="00CB6FF4"/>
    <w:rsid w:val="00CB750B"/>
    <w:rsid w:val="00CB7537"/>
    <w:rsid w:val="00CB7559"/>
    <w:rsid w:val="00CB75A2"/>
    <w:rsid w:val="00CB7D8A"/>
    <w:rsid w:val="00CB7FB2"/>
    <w:rsid w:val="00CC086E"/>
    <w:rsid w:val="00CC0936"/>
    <w:rsid w:val="00CC0D65"/>
    <w:rsid w:val="00CC0D6F"/>
    <w:rsid w:val="00CC1083"/>
    <w:rsid w:val="00CC1162"/>
    <w:rsid w:val="00CC14BF"/>
    <w:rsid w:val="00CC1598"/>
    <w:rsid w:val="00CC15CE"/>
    <w:rsid w:val="00CC17F5"/>
    <w:rsid w:val="00CC19C2"/>
    <w:rsid w:val="00CC2022"/>
    <w:rsid w:val="00CC20F8"/>
    <w:rsid w:val="00CC22B4"/>
    <w:rsid w:val="00CC2545"/>
    <w:rsid w:val="00CC2585"/>
    <w:rsid w:val="00CC258D"/>
    <w:rsid w:val="00CC2997"/>
    <w:rsid w:val="00CC2E7F"/>
    <w:rsid w:val="00CC338F"/>
    <w:rsid w:val="00CC372D"/>
    <w:rsid w:val="00CC394B"/>
    <w:rsid w:val="00CC3E9A"/>
    <w:rsid w:val="00CC3FEA"/>
    <w:rsid w:val="00CC3FFA"/>
    <w:rsid w:val="00CC4A1E"/>
    <w:rsid w:val="00CC5898"/>
    <w:rsid w:val="00CC5A27"/>
    <w:rsid w:val="00CC5AC4"/>
    <w:rsid w:val="00CC5BBF"/>
    <w:rsid w:val="00CC5C59"/>
    <w:rsid w:val="00CC6212"/>
    <w:rsid w:val="00CC650B"/>
    <w:rsid w:val="00CC6686"/>
    <w:rsid w:val="00CC7003"/>
    <w:rsid w:val="00CC76E3"/>
    <w:rsid w:val="00CC773C"/>
    <w:rsid w:val="00CC780E"/>
    <w:rsid w:val="00CD02B9"/>
    <w:rsid w:val="00CD033B"/>
    <w:rsid w:val="00CD045D"/>
    <w:rsid w:val="00CD12C1"/>
    <w:rsid w:val="00CD136C"/>
    <w:rsid w:val="00CD1374"/>
    <w:rsid w:val="00CD1B41"/>
    <w:rsid w:val="00CD262C"/>
    <w:rsid w:val="00CD2A4F"/>
    <w:rsid w:val="00CD2DA1"/>
    <w:rsid w:val="00CD2F2E"/>
    <w:rsid w:val="00CD3140"/>
    <w:rsid w:val="00CD32B1"/>
    <w:rsid w:val="00CD3772"/>
    <w:rsid w:val="00CD3BA7"/>
    <w:rsid w:val="00CD408B"/>
    <w:rsid w:val="00CD4AE3"/>
    <w:rsid w:val="00CD5087"/>
    <w:rsid w:val="00CD5366"/>
    <w:rsid w:val="00CD54CD"/>
    <w:rsid w:val="00CD5B23"/>
    <w:rsid w:val="00CD6223"/>
    <w:rsid w:val="00CD652A"/>
    <w:rsid w:val="00CD6736"/>
    <w:rsid w:val="00CD6915"/>
    <w:rsid w:val="00CD6935"/>
    <w:rsid w:val="00CD6A50"/>
    <w:rsid w:val="00CD6D7F"/>
    <w:rsid w:val="00CD738A"/>
    <w:rsid w:val="00CD76C7"/>
    <w:rsid w:val="00CD7885"/>
    <w:rsid w:val="00CD7E37"/>
    <w:rsid w:val="00CE08DC"/>
    <w:rsid w:val="00CE09FB"/>
    <w:rsid w:val="00CE0B35"/>
    <w:rsid w:val="00CE0CB4"/>
    <w:rsid w:val="00CE0E6E"/>
    <w:rsid w:val="00CE1507"/>
    <w:rsid w:val="00CE26E3"/>
    <w:rsid w:val="00CE2CD9"/>
    <w:rsid w:val="00CE2DAB"/>
    <w:rsid w:val="00CE3206"/>
    <w:rsid w:val="00CE3439"/>
    <w:rsid w:val="00CE3CBE"/>
    <w:rsid w:val="00CE3D1F"/>
    <w:rsid w:val="00CE41F0"/>
    <w:rsid w:val="00CE4349"/>
    <w:rsid w:val="00CE480B"/>
    <w:rsid w:val="00CE4C6E"/>
    <w:rsid w:val="00CE5921"/>
    <w:rsid w:val="00CE5EFA"/>
    <w:rsid w:val="00CE629F"/>
    <w:rsid w:val="00CE6420"/>
    <w:rsid w:val="00CE6DA3"/>
    <w:rsid w:val="00CE6ECC"/>
    <w:rsid w:val="00CF0834"/>
    <w:rsid w:val="00CF099C"/>
    <w:rsid w:val="00CF09A8"/>
    <w:rsid w:val="00CF0F3D"/>
    <w:rsid w:val="00CF0FC9"/>
    <w:rsid w:val="00CF16A0"/>
    <w:rsid w:val="00CF1A0E"/>
    <w:rsid w:val="00CF236F"/>
    <w:rsid w:val="00CF23A8"/>
    <w:rsid w:val="00CF2400"/>
    <w:rsid w:val="00CF252F"/>
    <w:rsid w:val="00CF261C"/>
    <w:rsid w:val="00CF2DB7"/>
    <w:rsid w:val="00CF3353"/>
    <w:rsid w:val="00CF34F0"/>
    <w:rsid w:val="00CF3A9B"/>
    <w:rsid w:val="00CF3ADD"/>
    <w:rsid w:val="00CF3BC6"/>
    <w:rsid w:val="00CF3BFA"/>
    <w:rsid w:val="00CF3C10"/>
    <w:rsid w:val="00CF4869"/>
    <w:rsid w:val="00CF495B"/>
    <w:rsid w:val="00CF49A7"/>
    <w:rsid w:val="00CF4A6C"/>
    <w:rsid w:val="00CF4AAC"/>
    <w:rsid w:val="00CF4B0A"/>
    <w:rsid w:val="00CF4BC9"/>
    <w:rsid w:val="00CF504B"/>
    <w:rsid w:val="00CF5085"/>
    <w:rsid w:val="00CF50FE"/>
    <w:rsid w:val="00CF5123"/>
    <w:rsid w:val="00CF55A2"/>
    <w:rsid w:val="00CF60EB"/>
    <w:rsid w:val="00CF62F8"/>
    <w:rsid w:val="00CF64C5"/>
    <w:rsid w:val="00CF667B"/>
    <w:rsid w:val="00CF672C"/>
    <w:rsid w:val="00CF7AD8"/>
    <w:rsid w:val="00CF7B24"/>
    <w:rsid w:val="00D00630"/>
    <w:rsid w:val="00D008FE"/>
    <w:rsid w:val="00D00DF1"/>
    <w:rsid w:val="00D01086"/>
    <w:rsid w:val="00D01250"/>
    <w:rsid w:val="00D01380"/>
    <w:rsid w:val="00D01A94"/>
    <w:rsid w:val="00D023AA"/>
    <w:rsid w:val="00D02AB9"/>
    <w:rsid w:val="00D02C56"/>
    <w:rsid w:val="00D0387B"/>
    <w:rsid w:val="00D0418D"/>
    <w:rsid w:val="00D04435"/>
    <w:rsid w:val="00D0484D"/>
    <w:rsid w:val="00D04DB6"/>
    <w:rsid w:val="00D04DE0"/>
    <w:rsid w:val="00D04FEB"/>
    <w:rsid w:val="00D050B5"/>
    <w:rsid w:val="00D05203"/>
    <w:rsid w:val="00D05605"/>
    <w:rsid w:val="00D06A92"/>
    <w:rsid w:val="00D06AEA"/>
    <w:rsid w:val="00D06BAE"/>
    <w:rsid w:val="00D06FD1"/>
    <w:rsid w:val="00D07344"/>
    <w:rsid w:val="00D102F3"/>
    <w:rsid w:val="00D105E1"/>
    <w:rsid w:val="00D10781"/>
    <w:rsid w:val="00D10EE6"/>
    <w:rsid w:val="00D11E8C"/>
    <w:rsid w:val="00D12344"/>
    <w:rsid w:val="00D12CBB"/>
    <w:rsid w:val="00D131AE"/>
    <w:rsid w:val="00D1330A"/>
    <w:rsid w:val="00D134D5"/>
    <w:rsid w:val="00D14200"/>
    <w:rsid w:val="00D142E6"/>
    <w:rsid w:val="00D14743"/>
    <w:rsid w:val="00D147AE"/>
    <w:rsid w:val="00D1492F"/>
    <w:rsid w:val="00D14BB9"/>
    <w:rsid w:val="00D14C4B"/>
    <w:rsid w:val="00D14C5D"/>
    <w:rsid w:val="00D1596F"/>
    <w:rsid w:val="00D15F58"/>
    <w:rsid w:val="00D16230"/>
    <w:rsid w:val="00D167F9"/>
    <w:rsid w:val="00D17174"/>
    <w:rsid w:val="00D172AC"/>
    <w:rsid w:val="00D17383"/>
    <w:rsid w:val="00D17D41"/>
    <w:rsid w:val="00D17DB9"/>
    <w:rsid w:val="00D2034B"/>
    <w:rsid w:val="00D207B1"/>
    <w:rsid w:val="00D20B67"/>
    <w:rsid w:val="00D216D4"/>
    <w:rsid w:val="00D21BF0"/>
    <w:rsid w:val="00D22150"/>
    <w:rsid w:val="00D2234F"/>
    <w:rsid w:val="00D22531"/>
    <w:rsid w:val="00D22BA9"/>
    <w:rsid w:val="00D22BD9"/>
    <w:rsid w:val="00D2386E"/>
    <w:rsid w:val="00D23DB6"/>
    <w:rsid w:val="00D245B8"/>
    <w:rsid w:val="00D24BA3"/>
    <w:rsid w:val="00D25DCF"/>
    <w:rsid w:val="00D26142"/>
    <w:rsid w:val="00D26203"/>
    <w:rsid w:val="00D262BA"/>
    <w:rsid w:val="00D2645F"/>
    <w:rsid w:val="00D266D5"/>
    <w:rsid w:val="00D26A75"/>
    <w:rsid w:val="00D26CBE"/>
    <w:rsid w:val="00D26FF0"/>
    <w:rsid w:val="00D271B3"/>
    <w:rsid w:val="00D27515"/>
    <w:rsid w:val="00D2761A"/>
    <w:rsid w:val="00D279B4"/>
    <w:rsid w:val="00D27B39"/>
    <w:rsid w:val="00D27F0C"/>
    <w:rsid w:val="00D301EB"/>
    <w:rsid w:val="00D30538"/>
    <w:rsid w:val="00D30B55"/>
    <w:rsid w:val="00D30DC0"/>
    <w:rsid w:val="00D30F75"/>
    <w:rsid w:val="00D311CD"/>
    <w:rsid w:val="00D31402"/>
    <w:rsid w:val="00D31756"/>
    <w:rsid w:val="00D320C5"/>
    <w:rsid w:val="00D3229C"/>
    <w:rsid w:val="00D32488"/>
    <w:rsid w:val="00D32A0F"/>
    <w:rsid w:val="00D32E5E"/>
    <w:rsid w:val="00D32F76"/>
    <w:rsid w:val="00D33050"/>
    <w:rsid w:val="00D33924"/>
    <w:rsid w:val="00D33BC0"/>
    <w:rsid w:val="00D33C36"/>
    <w:rsid w:val="00D34104"/>
    <w:rsid w:val="00D34296"/>
    <w:rsid w:val="00D34C48"/>
    <w:rsid w:val="00D34CEC"/>
    <w:rsid w:val="00D34FDD"/>
    <w:rsid w:val="00D3513E"/>
    <w:rsid w:val="00D35490"/>
    <w:rsid w:val="00D35658"/>
    <w:rsid w:val="00D35A7A"/>
    <w:rsid w:val="00D35D8A"/>
    <w:rsid w:val="00D3603F"/>
    <w:rsid w:val="00D3616C"/>
    <w:rsid w:val="00D36B32"/>
    <w:rsid w:val="00D40540"/>
    <w:rsid w:val="00D4144E"/>
    <w:rsid w:val="00D418CA"/>
    <w:rsid w:val="00D41C81"/>
    <w:rsid w:val="00D42210"/>
    <w:rsid w:val="00D4229D"/>
    <w:rsid w:val="00D4253C"/>
    <w:rsid w:val="00D4272A"/>
    <w:rsid w:val="00D42E40"/>
    <w:rsid w:val="00D430F9"/>
    <w:rsid w:val="00D43718"/>
    <w:rsid w:val="00D4389A"/>
    <w:rsid w:val="00D4409D"/>
    <w:rsid w:val="00D44841"/>
    <w:rsid w:val="00D448B2"/>
    <w:rsid w:val="00D44E1C"/>
    <w:rsid w:val="00D44EED"/>
    <w:rsid w:val="00D44F61"/>
    <w:rsid w:val="00D451C8"/>
    <w:rsid w:val="00D452BF"/>
    <w:rsid w:val="00D45870"/>
    <w:rsid w:val="00D45871"/>
    <w:rsid w:val="00D459E0"/>
    <w:rsid w:val="00D45D26"/>
    <w:rsid w:val="00D46991"/>
    <w:rsid w:val="00D474CA"/>
    <w:rsid w:val="00D475B4"/>
    <w:rsid w:val="00D4777F"/>
    <w:rsid w:val="00D479D4"/>
    <w:rsid w:val="00D47DE2"/>
    <w:rsid w:val="00D47E71"/>
    <w:rsid w:val="00D5123A"/>
    <w:rsid w:val="00D51EB4"/>
    <w:rsid w:val="00D51F6D"/>
    <w:rsid w:val="00D523AA"/>
    <w:rsid w:val="00D529D7"/>
    <w:rsid w:val="00D536B8"/>
    <w:rsid w:val="00D53A87"/>
    <w:rsid w:val="00D53C29"/>
    <w:rsid w:val="00D53C71"/>
    <w:rsid w:val="00D53E05"/>
    <w:rsid w:val="00D54052"/>
    <w:rsid w:val="00D5411D"/>
    <w:rsid w:val="00D54272"/>
    <w:rsid w:val="00D5440E"/>
    <w:rsid w:val="00D544EE"/>
    <w:rsid w:val="00D5470D"/>
    <w:rsid w:val="00D54A34"/>
    <w:rsid w:val="00D5537C"/>
    <w:rsid w:val="00D555D6"/>
    <w:rsid w:val="00D558E7"/>
    <w:rsid w:val="00D55C5C"/>
    <w:rsid w:val="00D55E36"/>
    <w:rsid w:val="00D55F97"/>
    <w:rsid w:val="00D5611D"/>
    <w:rsid w:val="00D56341"/>
    <w:rsid w:val="00D56576"/>
    <w:rsid w:val="00D5744B"/>
    <w:rsid w:val="00D57B1C"/>
    <w:rsid w:val="00D57D10"/>
    <w:rsid w:val="00D60119"/>
    <w:rsid w:val="00D608E2"/>
    <w:rsid w:val="00D60C8B"/>
    <w:rsid w:val="00D62060"/>
    <w:rsid w:val="00D6207A"/>
    <w:rsid w:val="00D62134"/>
    <w:rsid w:val="00D62439"/>
    <w:rsid w:val="00D625F1"/>
    <w:rsid w:val="00D63310"/>
    <w:rsid w:val="00D63540"/>
    <w:rsid w:val="00D635D1"/>
    <w:rsid w:val="00D636D9"/>
    <w:rsid w:val="00D648ED"/>
    <w:rsid w:val="00D64962"/>
    <w:rsid w:val="00D64B19"/>
    <w:rsid w:val="00D64F4D"/>
    <w:rsid w:val="00D66054"/>
    <w:rsid w:val="00D6628A"/>
    <w:rsid w:val="00D6677A"/>
    <w:rsid w:val="00D6782A"/>
    <w:rsid w:val="00D67B99"/>
    <w:rsid w:val="00D67CBF"/>
    <w:rsid w:val="00D67CF8"/>
    <w:rsid w:val="00D67E29"/>
    <w:rsid w:val="00D70155"/>
    <w:rsid w:val="00D70CD8"/>
    <w:rsid w:val="00D714C4"/>
    <w:rsid w:val="00D71602"/>
    <w:rsid w:val="00D7180C"/>
    <w:rsid w:val="00D7188F"/>
    <w:rsid w:val="00D72790"/>
    <w:rsid w:val="00D727AA"/>
    <w:rsid w:val="00D727F2"/>
    <w:rsid w:val="00D72DBB"/>
    <w:rsid w:val="00D72F02"/>
    <w:rsid w:val="00D7323C"/>
    <w:rsid w:val="00D732DA"/>
    <w:rsid w:val="00D73565"/>
    <w:rsid w:val="00D75EB9"/>
    <w:rsid w:val="00D7610C"/>
    <w:rsid w:val="00D761DE"/>
    <w:rsid w:val="00D767D8"/>
    <w:rsid w:val="00D770D6"/>
    <w:rsid w:val="00D77910"/>
    <w:rsid w:val="00D77D50"/>
    <w:rsid w:val="00D77EEA"/>
    <w:rsid w:val="00D803A0"/>
    <w:rsid w:val="00D805FF"/>
    <w:rsid w:val="00D807DA"/>
    <w:rsid w:val="00D81975"/>
    <w:rsid w:val="00D81C7D"/>
    <w:rsid w:val="00D81E3D"/>
    <w:rsid w:val="00D81E4F"/>
    <w:rsid w:val="00D81E9A"/>
    <w:rsid w:val="00D82178"/>
    <w:rsid w:val="00D827E6"/>
    <w:rsid w:val="00D829D2"/>
    <w:rsid w:val="00D830E8"/>
    <w:rsid w:val="00D83179"/>
    <w:rsid w:val="00D8333B"/>
    <w:rsid w:val="00D83578"/>
    <w:rsid w:val="00D8359F"/>
    <w:rsid w:val="00D83791"/>
    <w:rsid w:val="00D83837"/>
    <w:rsid w:val="00D8386E"/>
    <w:rsid w:val="00D83DDF"/>
    <w:rsid w:val="00D841FA"/>
    <w:rsid w:val="00D8435B"/>
    <w:rsid w:val="00D84504"/>
    <w:rsid w:val="00D8464F"/>
    <w:rsid w:val="00D84891"/>
    <w:rsid w:val="00D85A7E"/>
    <w:rsid w:val="00D85BFA"/>
    <w:rsid w:val="00D86077"/>
    <w:rsid w:val="00D861A4"/>
    <w:rsid w:val="00D863BE"/>
    <w:rsid w:val="00D86614"/>
    <w:rsid w:val="00D86732"/>
    <w:rsid w:val="00D86EBE"/>
    <w:rsid w:val="00D871E3"/>
    <w:rsid w:val="00D878EF"/>
    <w:rsid w:val="00D87A7B"/>
    <w:rsid w:val="00D87D56"/>
    <w:rsid w:val="00D903E8"/>
    <w:rsid w:val="00D9057D"/>
    <w:rsid w:val="00D914ED"/>
    <w:rsid w:val="00D9163A"/>
    <w:rsid w:val="00D91A02"/>
    <w:rsid w:val="00D9257B"/>
    <w:rsid w:val="00D9272C"/>
    <w:rsid w:val="00D92782"/>
    <w:rsid w:val="00D92CFA"/>
    <w:rsid w:val="00D932DD"/>
    <w:rsid w:val="00D93CB1"/>
    <w:rsid w:val="00D941AA"/>
    <w:rsid w:val="00D94C38"/>
    <w:rsid w:val="00D94FA5"/>
    <w:rsid w:val="00D95439"/>
    <w:rsid w:val="00D9559C"/>
    <w:rsid w:val="00D9589C"/>
    <w:rsid w:val="00D95F47"/>
    <w:rsid w:val="00D9630D"/>
    <w:rsid w:val="00D9677F"/>
    <w:rsid w:val="00D96FC1"/>
    <w:rsid w:val="00D979EA"/>
    <w:rsid w:val="00DA0B2D"/>
    <w:rsid w:val="00DA0DC3"/>
    <w:rsid w:val="00DA0F3C"/>
    <w:rsid w:val="00DA1044"/>
    <w:rsid w:val="00DA1881"/>
    <w:rsid w:val="00DA1A04"/>
    <w:rsid w:val="00DA1A4C"/>
    <w:rsid w:val="00DA1CED"/>
    <w:rsid w:val="00DA2266"/>
    <w:rsid w:val="00DA22AE"/>
    <w:rsid w:val="00DA2684"/>
    <w:rsid w:val="00DA2701"/>
    <w:rsid w:val="00DA2A53"/>
    <w:rsid w:val="00DA2F60"/>
    <w:rsid w:val="00DA3187"/>
    <w:rsid w:val="00DA321D"/>
    <w:rsid w:val="00DA33BD"/>
    <w:rsid w:val="00DA35F3"/>
    <w:rsid w:val="00DA37A6"/>
    <w:rsid w:val="00DA42B7"/>
    <w:rsid w:val="00DA43E4"/>
    <w:rsid w:val="00DA5EB7"/>
    <w:rsid w:val="00DA6981"/>
    <w:rsid w:val="00DA6D4B"/>
    <w:rsid w:val="00DA705D"/>
    <w:rsid w:val="00DA789F"/>
    <w:rsid w:val="00DA7B2B"/>
    <w:rsid w:val="00DA7CAB"/>
    <w:rsid w:val="00DA7D94"/>
    <w:rsid w:val="00DA7DAA"/>
    <w:rsid w:val="00DB0960"/>
    <w:rsid w:val="00DB0F2C"/>
    <w:rsid w:val="00DB1423"/>
    <w:rsid w:val="00DB14C6"/>
    <w:rsid w:val="00DB1817"/>
    <w:rsid w:val="00DB1D6F"/>
    <w:rsid w:val="00DB23EE"/>
    <w:rsid w:val="00DB2772"/>
    <w:rsid w:val="00DB2C00"/>
    <w:rsid w:val="00DB3564"/>
    <w:rsid w:val="00DB3686"/>
    <w:rsid w:val="00DB3746"/>
    <w:rsid w:val="00DB3951"/>
    <w:rsid w:val="00DB3AAA"/>
    <w:rsid w:val="00DB4663"/>
    <w:rsid w:val="00DB4738"/>
    <w:rsid w:val="00DB481C"/>
    <w:rsid w:val="00DB49B2"/>
    <w:rsid w:val="00DB4D5D"/>
    <w:rsid w:val="00DB4D66"/>
    <w:rsid w:val="00DB5237"/>
    <w:rsid w:val="00DB58BA"/>
    <w:rsid w:val="00DB5BA9"/>
    <w:rsid w:val="00DB5CCF"/>
    <w:rsid w:val="00DB6203"/>
    <w:rsid w:val="00DB638E"/>
    <w:rsid w:val="00DB6688"/>
    <w:rsid w:val="00DB699F"/>
    <w:rsid w:val="00DB7070"/>
    <w:rsid w:val="00DB7295"/>
    <w:rsid w:val="00DB77B5"/>
    <w:rsid w:val="00DB7DA6"/>
    <w:rsid w:val="00DC072F"/>
    <w:rsid w:val="00DC0764"/>
    <w:rsid w:val="00DC0C57"/>
    <w:rsid w:val="00DC0F76"/>
    <w:rsid w:val="00DC0FC6"/>
    <w:rsid w:val="00DC122C"/>
    <w:rsid w:val="00DC1A77"/>
    <w:rsid w:val="00DC20D4"/>
    <w:rsid w:val="00DC2A99"/>
    <w:rsid w:val="00DC305B"/>
    <w:rsid w:val="00DC3265"/>
    <w:rsid w:val="00DC359A"/>
    <w:rsid w:val="00DC388D"/>
    <w:rsid w:val="00DC3C2F"/>
    <w:rsid w:val="00DC3EBF"/>
    <w:rsid w:val="00DC41AD"/>
    <w:rsid w:val="00DC435E"/>
    <w:rsid w:val="00DC49F7"/>
    <w:rsid w:val="00DC4A59"/>
    <w:rsid w:val="00DC4D9A"/>
    <w:rsid w:val="00DC5820"/>
    <w:rsid w:val="00DC6052"/>
    <w:rsid w:val="00DC6BB4"/>
    <w:rsid w:val="00DC71D3"/>
    <w:rsid w:val="00DC72F6"/>
    <w:rsid w:val="00DC79AB"/>
    <w:rsid w:val="00DD0B9F"/>
    <w:rsid w:val="00DD116D"/>
    <w:rsid w:val="00DD121B"/>
    <w:rsid w:val="00DD16D4"/>
    <w:rsid w:val="00DD25B6"/>
    <w:rsid w:val="00DD25BB"/>
    <w:rsid w:val="00DD2A6B"/>
    <w:rsid w:val="00DD2A75"/>
    <w:rsid w:val="00DD2B9C"/>
    <w:rsid w:val="00DD3CC4"/>
    <w:rsid w:val="00DD4041"/>
    <w:rsid w:val="00DD4345"/>
    <w:rsid w:val="00DD44F9"/>
    <w:rsid w:val="00DD48B4"/>
    <w:rsid w:val="00DD4B0A"/>
    <w:rsid w:val="00DD5DC2"/>
    <w:rsid w:val="00DD5EB3"/>
    <w:rsid w:val="00DD6D02"/>
    <w:rsid w:val="00DD6DA8"/>
    <w:rsid w:val="00DD6F0E"/>
    <w:rsid w:val="00DD71D3"/>
    <w:rsid w:val="00DD725C"/>
    <w:rsid w:val="00DD737E"/>
    <w:rsid w:val="00DD738F"/>
    <w:rsid w:val="00DD73FB"/>
    <w:rsid w:val="00DD7566"/>
    <w:rsid w:val="00DD77B0"/>
    <w:rsid w:val="00DD78FB"/>
    <w:rsid w:val="00DD7C42"/>
    <w:rsid w:val="00DE07F5"/>
    <w:rsid w:val="00DE1AA5"/>
    <w:rsid w:val="00DE1DB1"/>
    <w:rsid w:val="00DE1EDB"/>
    <w:rsid w:val="00DE1F4F"/>
    <w:rsid w:val="00DE24E2"/>
    <w:rsid w:val="00DE26AE"/>
    <w:rsid w:val="00DE2AE9"/>
    <w:rsid w:val="00DE319C"/>
    <w:rsid w:val="00DE3675"/>
    <w:rsid w:val="00DE3B6C"/>
    <w:rsid w:val="00DE3F35"/>
    <w:rsid w:val="00DE4097"/>
    <w:rsid w:val="00DE41C0"/>
    <w:rsid w:val="00DE4720"/>
    <w:rsid w:val="00DE4AD6"/>
    <w:rsid w:val="00DE4B31"/>
    <w:rsid w:val="00DE4CD5"/>
    <w:rsid w:val="00DE5516"/>
    <w:rsid w:val="00DE5756"/>
    <w:rsid w:val="00DE5F55"/>
    <w:rsid w:val="00DE634A"/>
    <w:rsid w:val="00DE6739"/>
    <w:rsid w:val="00DE7301"/>
    <w:rsid w:val="00DE7434"/>
    <w:rsid w:val="00DE743E"/>
    <w:rsid w:val="00DE75E9"/>
    <w:rsid w:val="00DE7B0A"/>
    <w:rsid w:val="00DF050D"/>
    <w:rsid w:val="00DF1368"/>
    <w:rsid w:val="00DF1448"/>
    <w:rsid w:val="00DF1739"/>
    <w:rsid w:val="00DF22F9"/>
    <w:rsid w:val="00DF2626"/>
    <w:rsid w:val="00DF45F6"/>
    <w:rsid w:val="00DF4BC0"/>
    <w:rsid w:val="00DF519B"/>
    <w:rsid w:val="00DF55EF"/>
    <w:rsid w:val="00DF56C3"/>
    <w:rsid w:val="00DF5882"/>
    <w:rsid w:val="00DF5C65"/>
    <w:rsid w:val="00DF5F24"/>
    <w:rsid w:val="00DF6AC8"/>
    <w:rsid w:val="00DF72FA"/>
    <w:rsid w:val="00DF758C"/>
    <w:rsid w:val="00DF75DC"/>
    <w:rsid w:val="00DF7E6F"/>
    <w:rsid w:val="00E000B5"/>
    <w:rsid w:val="00E00F81"/>
    <w:rsid w:val="00E012D2"/>
    <w:rsid w:val="00E023E4"/>
    <w:rsid w:val="00E02AA1"/>
    <w:rsid w:val="00E02C06"/>
    <w:rsid w:val="00E03024"/>
    <w:rsid w:val="00E03339"/>
    <w:rsid w:val="00E03CB4"/>
    <w:rsid w:val="00E0416F"/>
    <w:rsid w:val="00E04B7F"/>
    <w:rsid w:val="00E04D73"/>
    <w:rsid w:val="00E052AF"/>
    <w:rsid w:val="00E055AF"/>
    <w:rsid w:val="00E05907"/>
    <w:rsid w:val="00E05F52"/>
    <w:rsid w:val="00E05FD9"/>
    <w:rsid w:val="00E06976"/>
    <w:rsid w:val="00E06AE7"/>
    <w:rsid w:val="00E06DBC"/>
    <w:rsid w:val="00E06F08"/>
    <w:rsid w:val="00E07134"/>
    <w:rsid w:val="00E0722B"/>
    <w:rsid w:val="00E0779F"/>
    <w:rsid w:val="00E07D46"/>
    <w:rsid w:val="00E07EC5"/>
    <w:rsid w:val="00E10066"/>
    <w:rsid w:val="00E10246"/>
    <w:rsid w:val="00E1029E"/>
    <w:rsid w:val="00E1065C"/>
    <w:rsid w:val="00E10A82"/>
    <w:rsid w:val="00E10B58"/>
    <w:rsid w:val="00E10C08"/>
    <w:rsid w:val="00E10EFC"/>
    <w:rsid w:val="00E113D4"/>
    <w:rsid w:val="00E115F0"/>
    <w:rsid w:val="00E115FA"/>
    <w:rsid w:val="00E11682"/>
    <w:rsid w:val="00E117EE"/>
    <w:rsid w:val="00E11C22"/>
    <w:rsid w:val="00E12103"/>
    <w:rsid w:val="00E122F6"/>
    <w:rsid w:val="00E1262F"/>
    <w:rsid w:val="00E12691"/>
    <w:rsid w:val="00E130BA"/>
    <w:rsid w:val="00E13E9E"/>
    <w:rsid w:val="00E13EF8"/>
    <w:rsid w:val="00E14662"/>
    <w:rsid w:val="00E14761"/>
    <w:rsid w:val="00E148E6"/>
    <w:rsid w:val="00E14B86"/>
    <w:rsid w:val="00E14C2E"/>
    <w:rsid w:val="00E158D8"/>
    <w:rsid w:val="00E15E71"/>
    <w:rsid w:val="00E16A0F"/>
    <w:rsid w:val="00E16A3D"/>
    <w:rsid w:val="00E17F7C"/>
    <w:rsid w:val="00E17FCA"/>
    <w:rsid w:val="00E20FED"/>
    <w:rsid w:val="00E21337"/>
    <w:rsid w:val="00E217D6"/>
    <w:rsid w:val="00E21A4B"/>
    <w:rsid w:val="00E2278A"/>
    <w:rsid w:val="00E22A31"/>
    <w:rsid w:val="00E22FAF"/>
    <w:rsid w:val="00E235E2"/>
    <w:rsid w:val="00E2364A"/>
    <w:rsid w:val="00E23B3D"/>
    <w:rsid w:val="00E23B80"/>
    <w:rsid w:val="00E24396"/>
    <w:rsid w:val="00E24974"/>
    <w:rsid w:val="00E24A23"/>
    <w:rsid w:val="00E2505D"/>
    <w:rsid w:val="00E250DB"/>
    <w:rsid w:val="00E250E6"/>
    <w:rsid w:val="00E2568B"/>
    <w:rsid w:val="00E2597F"/>
    <w:rsid w:val="00E25DA4"/>
    <w:rsid w:val="00E260AC"/>
    <w:rsid w:val="00E264CF"/>
    <w:rsid w:val="00E26901"/>
    <w:rsid w:val="00E26C4B"/>
    <w:rsid w:val="00E26EAB"/>
    <w:rsid w:val="00E27122"/>
    <w:rsid w:val="00E27741"/>
    <w:rsid w:val="00E279B0"/>
    <w:rsid w:val="00E30023"/>
    <w:rsid w:val="00E3052F"/>
    <w:rsid w:val="00E30582"/>
    <w:rsid w:val="00E30655"/>
    <w:rsid w:val="00E309E1"/>
    <w:rsid w:val="00E30BF5"/>
    <w:rsid w:val="00E30CCC"/>
    <w:rsid w:val="00E312D4"/>
    <w:rsid w:val="00E31737"/>
    <w:rsid w:val="00E31919"/>
    <w:rsid w:val="00E31BF2"/>
    <w:rsid w:val="00E31E5A"/>
    <w:rsid w:val="00E3203A"/>
    <w:rsid w:val="00E323A8"/>
    <w:rsid w:val="00E32626"/>
    <w:rsid w:val="00E32849"/>
    <w:rsid w:val="00E3293B"/>
    <w:rsid w:val="00E33267"/>
    <w:rsid w:val="00E336FA"/>
    <w:rsid w:val="00E339AE"/>
    <w:rsid w:val="00E33C72"/>
    <w:rsid w:val="00E33CCF"/>
    <w:rsid w:val="00E3484B"/>
    <w:rsid w:val="00E34B40"/>
    <w:rsid w:val="00E3508E"/>
    <w:rsid w:val="00E35415"/>
    <w:rsid w:val="00E358F6"/>
    <w:rsid w:val="00E35F82"/>
    <w:rsid w:val="00E3690C"/>
    <w:rsid w:val="00E36CCD"/>
    <w:rsid w:val="00E3748E"/>
    <w:rsid w:val="00E37760"/>
    <w:rsid w:val="00E377DA"/>
    <w:rsid w:val="00E37B9E"/>
    <w:rsid w:val="00E40169"/>
    <w:rsid w:val="00E4037B"/>
    <w:rsid w:val="00E40418"/>
    <w:rsid w:val="00E40798"/>
    <w:rsid w:val="00E4083E"/>
    <w:rsid w:val="00E409A1"/>
    <w:rsid w:val="00E40B8A"/>
    <w:rsid w:val="00E40F36"/>
    <w:rsid w:val="00E414BD"/>
    <w:rsid w:val="00E4161A"/>
    <w:rsid w:val="00E41A43"/>
    <w:rsid w:val="00E41C25"/>
    <w:rsid w:val="00E42192"/>
    <w:rsid w:val="00E423D5"/>
    <w:rsid w:val="00E4274D"/>
    <w:rsid w:val="00E4299A"/>
    <w:rsid w:val="00E42D71"/>
    <w:rsid w:val="00E434D6"/>
    <w:rsid w:val="00E435A1"/>
    <w:rsid w:val="00E43644"/>
    <w:rsid w:val="00E43CF2"/>
    <w:rsid w:val="00E43EB7"/>
    <w:rsid w:val="00E440A7"/>
    <w:rsid w:val="00E44350"/>
    <w:rsid w:val="00E4458C"/>
    <w:rsid w:val="00E44AFF"/>
    <w:rsid w:val="00E44E95"/>
    <w:rsid w:val="00E45285"/>
    <w:rsid w:val="00E45653"/>
    <w:rsid w:val="00E45B6F"/>
    <w:rsid w:val="00E45C90"/>
    <w:rsid w:val="00E46702"/>
    <w:rsid w:val="00E46892"/>
    <w:rsid w:val="00E469A4"/>
    <w:rsid w:val="00E46D6A"/>
    <w:rsid w:val="00E47CC0"/>
    <w:rsid w:val="00E47E95"/>
    <w:rsid w:val="00E47F4D"/>
    <w:rsid w:val="00E47FC6"/>
    <w:rsid w:val="00E501BC"/>
    <w:rsid w:val="00E5076B"/>
    <w:rsid w:val="00E5083C"/>
    <w:rsid w:val="00E508C4"/>
    <w:rsid w:val="00E5115E"/>
    <w:rsid w:val="00E5169D"/>
    <w:rsid w:val="00E516AA"/>
    <w:rsid w:val="00E51B25"/>
    <w:rsid w:val="00E51CF9"/>
    <w:rsid w:val="00E5209B"/>
    <w:rsid w:val="00E52209"/>
    <w:rsid w:val="00E5225F"/>
    <w:rsid w:val="00E5233A"/>
    <w:rsid w:val="00E52382"/>
    <w:rsid w:val="00E528DC"/>
    <w:rsid w:val="00E52C57"/>
    <w:rsid w:val="00E52FB7"/>
    <w:rsid w:val="00E5342C"/>
    <w:rsid w:val="00E5370C"/>
    <w:rsid w:val="00E543FE"/>
    <w:rsid w:val="00E548F0"/>
    <w:rsid w:val="00E54C09"/>
    <w:rsid w:val="00E54C65"/>
    <w:rsid w:val="00E54D53"/>
    <w:rsid w:val="00E54E62"/>
    <w:rsid w:val="00E5531E"/>
    <w:rsid w:val="00E555A8"/>
    <w:rsid w:val="00E558AE"/>
    <w:rsid w:val="00E55AB4"/>
    <w:rsid w:val="00E55D55"/>
    <w:rsid w:val="00E55E65"/>
    <w:rsid w:val="00E56294"/>
    <w:rsid w:val="00E56786"/>
    <w:rsid w:val="00E567A6"/>
    <w:rsid w:val="00E56ACA"/>
    <w:rsid w:val="00E579F5"/>
    <w:rsid w:val="00E57A4E"/>
    <w:rsid w:val="00E57B58"/>
    <w:rsid w:val="00E57CF4"/>
    <w:rsid w:val="00E6022A"/>
    <w:rsid w:val="00E60ACA"/>
    <w:rsid w:val="00E60FE6"/>
    <w:rsid w:val="00E6168E"/>
    <w:rsid w:val="00E61738"/>
    <w:rsid w:val="00E6186E"/>
    <w:rsid w:val="00E61885"/>
    <w:rsid w:val="00E6194F"/>
    <w:rsid w:val="00E61BE5"/>
    <w:rsid w:val="00E61DB2"/>
    <w:rsid w:val="00E6212C"/>
    <w:rsid w:val="00E62377"/>
    <w:rsid w:val="00E6279E"/>
    <w:rsid w:val="00E62A4E"/>
    <w:rsid w:val="00E62B73"/>
    <w:rsid w:val="00E6304C"/>
    <w:rsid w:val="00E64582"/>
    <w:rsid w:val="00E64601"/>
    <w:rsid w:val="00E64806"/>
    <w:rsid w:val="00E649DF"/>
    <w:rsid w:val="00E64B15"/>
    <w:rsid w:val="00E64CCA"/>
    <w:rsid w:val="00E64E99"/>
    <w:rsid w:val="00E655F8"/>
    <w:rsid w:val="00E65B5B"/>
    <w:rsid w:val="00E65E6B"/>
    <w:rsid w:val="00E65F15"/>
    <w:rsid w:val="00E66BB6"/>
    <w:rsid w:val="00E674E9"/>
    <w:rsid w:val="00E67592"/>
    <w:rsid w:val="00E67817"/>
    <w:rsid w:val="00E67F1B"/>
    <w:rsid w:val="00E70176"/>
    <w:rsid w:val="00E702D6"/>
    <w:rsid w:val="00E707A4"/>
    <w:rsid w:val="00E70D16"/>
    <w:rsid w:val="00E7130E"/>
    <w:rsid w:val="00E71876"/>
    <w:rsid w:val="00E72B8C"/>
    <w:rsid w:val="00E72C6C"/>
    <w:rsid w:val="00E72EDE"/>
    <w:rsid w:val="00E73192"/>
    <w:rsid w:val="00E731CE"/>
    <w:rsid w:val="00E7322C"/>
    <w:rsid w:val="00E733EB"/>
    <w:rsid w:val="00E739EA"/>
    <w:rsid w:val="00E73ACA"/>
    <w:rsid w:val="00E73D78"/>
    <w:rsid w:val="00E73FF0"/>
    <w:rsid w:val="00E741AA"/>
    <w:rsid w:val="00E744EC"/>
    <w:rsid w:val="00E7456D"/>
    <w:rsid w:val="00E74D7F"/>
    <w:rsid w:val="00E756FC"/>
    <w:rsid w:val="00E771E8"/>
    <w:rsid w:val="00E7766E"/>
    <w:rsid w:val="00E77C4C"/>
    <w:rsid w:val="00E77D80"/>
    <w:rsid w:val="00E80366"/>
    <w:rsid w:val="00E805FB"/>
    <w:rsid w:val="00E8066D"/>
    <w:rsid w:val="00E80C0D"/>
    <w:rsid w:val="00E80E68"/>
    <w:rsid w:val="00E80F35"/>
    <w:rsid w:val="00E81212"/>
    <w:rsid w:val="00E8154C"/>
    <w:rsid w:val="00E81D2F"/>
    <w:rsid w:val="00E82719"/>
    <w:rsid w:val="00E82896"/>
    <w:rsid w:val="00E829EB"/>
    <w:rsid w:val="00E836CE"/>
    <w:rsid w:val="00E83D4D"/>
    <w:rsid w:val="00E83DC8"/>
    <w:rsid w:val="00E83EC4"/>
    <w:rsid w:val="00E841C1"/>
    <w:rsid w:val="00E84DDA"/>
    <w:rsid w:val="00E84F35"/>
    <w:rsid w:val="00E850E6"/>
    <w:rsid w:val="00E85D84"/>
    <w:rsid w:val="00E86321"/>
    <w:rsid w:val="00E86898"/>
    <w:rsid w:val="00E86D8D"/>
    <w:rsid w:val="00E86FB2"/>
    <w:rsid w:val="00E87018"/>
    <w:rsid w:val="00E87338"/>
    <w:rsid w:val="00E87B10"/>
    <w:rsid w:val="00E87CFA"/>
    <w:rsid w:val="00E9003F"/>
    <w:rsid w:val="00E900C4"/>
    <w:rsid w:val="00E90844"/>
    <w:rsid w:val="00E90BA4"/>
    <w:rsid w:val="00E9108E"/>
    <w:rsid w:val="00E915A0"/>
    <w:rsid w:val="00E91959"/>
    <w:rsid w:val="00E92289"/>
    <w:rsid w:val="00E923ED"/>
    <w:rsid w:val="00E92DD4"/>
    <w:rsid w:val="00E92EF7"/>
    <w:rsid w:val="00E93977"/>
    <w:rsid w:val="00E93BD6"/>
    <w:rsid w:val="00E941F1"/>
    <w:rsid w:val="00E946B4"/>
    <w:rsid w:val="00E947C0"/>
    <w:rsid w:val="00E94848"/>
    <w:rsid w:val="00E949BF"/>
    <w:rsid w:val="00E94CCD"/>
    <w:rsid w:val="00E94D14"/>
    <w:rsid w:val="00E95117"/>
    <w:rsid w:val="00E963CF"/>
    <w:rsid w:val="00E963F0"/>
    <w:rsid w:val="00E96624"/>
    <w:rsid w:val="00E96D6A"/>
    <w:rsid w:val="00E96FE6"/>
    <w:rsid w:val="00E9704C"/>
    <w:rsid w:val="00E970BA"/>
    <w:rsid w:val="00E97780"/>
    <w:rsid w:val="00E979EE"/>
    <w:rsid w:val="00E97B6A"/>
    <w:rsid w:val="00E97B71"/>
    <w:rsid w:val="00E97F66"/>
    <w:rsid w:val="00EA0376"/>
    <w:rsid w:val="00EA0962"/>
    <w:rsid w:val="00EA16B1"/>
    <w:rsid w:val="00EA2A30"/>
    <w:rsid w:val="00EA3057"/>
    <w:rsid w:val="00EA30AC"/>
    <w:rsid w:val="00EA3471"/>
    <w:rsid w:val="00EA3767"/>
    <w:rsid w:val="00EA3826"/>
    <w:rsid w:val="00EA3F8A"/>
    <w:rsid w:val="00EA42BE"/>
    <w:rsid w:val="00EA4616"/>
    <w:rsid w:val="00EA46B6"/>
    <w:rsid w:val="00EA47FB"/>
    <w:rsid w:val="00EA5113"/>
    <w:rsid w:val="00EA5202"/>
    <w:rsid w:val="00EA5307"/>
    <w:rsid w:val="00EA5317"/>
    <w:rsid w:val="00EA5DA5"/>
    <w:rsid w:val="00EA5F68"/>
    <w:rsid w:val="00EA614E"/>
    <w:rsid w:val="00EA64EB"/>
    <w:rsid w:val="00EA6A21"/>
    <w:rsid w:val="00EA6C0B"/>
    <w:rsid w:val="00EA74EF"/>
    <w:rsid w:val="00EA7DAD"/>
    <w:rsid w:val="00EB0309"/>
    <w:rsid w:val="00EB0367"/>
    <w:rsid w:val="00EB0702"/>
    <w:rsid w:val="00EB0739"/>
    <w:rsid w:val="00EB0970"/>
    <w:rsid w:val="00EB0A2B"/>
    <w:rsid w:val="00EB0EE5"/>
    <w:rsid w:val="00EB11B6"/>
    <w:rsid w:val="00EB11C3"/>
    <w:rsid w:val="00EB1206"/>
    <w:rsid w:val="00EB164B"/>
    <w:rsid w:val="00EB16A4"/>
    <w:rsid w:val="00EB16E9"/>
    <w:rsid w:val="00EB22E4"/>
    <w:rsid w:val="00EB2354"/>
    <w:rsid w:val="00EB248C"/>
    <w:rsid w:val="00EB2531"/>
    <w:rsid w:val="00EB267B"/>
    <w:rsid w:val="00EB2B0D"/>
    <w:rsid w:val="00EB30D9"/>
    <w:rsid w:val="00EB3179"/>
    <w:rsid w:val="00EB345C"/>
    <w:rsid w:val="00EB35D1"/>
    <w:rsid w:val="00EB3BA3"/>
    <w:rsid w:val="00EB3D05"/>
    <w:rsid w:val="00EB3FE4"/>
    <w:rsid w:val="00EB4430"/>
    <w:rsid w:val="00EB468D"/>
    <w:rsid w:val="00EB4EB2"/>
    <w:rsid w:val="00EB4FF4"/>
    <w:rsid w:val="00EB52A1"/>
    <w:rsid w:val="00EB5456"/>
    <w:rsid w:val="00EB562E"/>
    <w:rsid w:val="00EB5678"/>
    <w:rsid w:val="00EB5719"/>
    <w:rsid w:val="00EB6496"/>
    <w:rsid w:val="00EB64BC"/>
    <w:rsid w:val="00EB6778"/>
    <w:rsid w:val="00EB682B"/>
    <w:rsid w:val="00EB68C9"/>
    <w:rsid w:val="00EB6A11"/>
    <w:rsid w:val="00EB6B12"/>
    <w:rsid w:val="00EB784F"/>
    <w:rsid w:val="00EB7C37"/>
    <w:rsid w:val="00EB7D23"/>
    <w:rsid w:val="00EB7E4C"/>
    <w:rsid w:val="00EC0022"/>
    <w:rsid w:val="00EC050B"/>
    <w:rsid w:val="00EC070F"/>
    <w:rsid w:val="00EC0F8C"/>
    <w:rsid w:val="00EC104F"/>
    <w:rsid w:val="00EC1495"/>
    <w:rsid w:val="00EC150E"/>
    <w:rsid w:val="00EC16E5"/>
    <w:rsid w:val="00EC19B7"/>
    <w:rsid w:val="00EC1F44"/>
    <w:rsid w:val="00EC237A"/>
    <w:rsid w:val="00EC269D"/>
    <w:rsid w:val="00EC3C85"/>
    <w:rsid w:val="00EC3D3B"/>
    <w:rsid w:val="00EC4605"/>
    <w:rsid w:val="00EC4839"/>
    <w:rsid w:val="00EC509C"/>
    <w:rsid w:val="00EC5364"/>
    <w:rsid w:val="00EC5375"/>
    <w:rsid w:val="00EC56F4"/>
    <w:rsid w:val="00EC5BE7"/>
    <w:rsid w:val="00EC5C52"/>
    <w:rsid w:val="00EC66FF"/>
    <w:rsid w:val="00EC6827"/>
    <w:rsid w:val="00EC6CD3"/>
    <w:rsid w:val="00EC714D"/>
    <w:rsid w:val="00EC7241"/>
    <w:rsid w:val="00EC7755"/>
    <w:rsid w:val="00EC7E94"/>
    <w:rsid w:val="00ED01A6"/>
    <w:rsid w:val="00ED06B6"/>
    <w:rsid w:val="00ED0B23"/>
    <w:rsid w:val="00ED1098"/>
    <w:rsid w:val="00ED16AB"/>
    <w:rsid w:val="00ED1AF7"/>
    <w:rsid w:val="00ED1C0F"/>
    <w:rsid w:val="00ED1F9B"/>
    <w:rsid w:val="00ED2277"/>
    <w:rsid w:val="00ED27F0"/>
    <w:rsid w:val="00ED2867"/>
    <w:rsid w:val="00ED2D1C"/>
    <w:rsid w:val="00ED2E6F"/>
    <w:rsid w:val="00ED2F79"/>
    <w:rsid w:val="00ED3820"/>
    <w:rsid w:val="00ED388D"/>
    <w:rsid w:val="00ED3A68"/>
    <w:rsid w:val="00ED3C28"/>
    <w:rsid w:val="00ED3C40"/>
    <w:rsid w:val="00ED4482"/>
    <w:rsid w:val="00ED4769"/>
    <w:rsid w:val="00ED47C8"/>
    <w:rsid w:val="00ED4831"/>
    <w:rsid w:val="00ED4A6B"/>
    <w:rsid w:val="00ED4C3B"/>
    <w:rsid w:val="00ED4EE4"/>
    <w:rsid w:val="00ED4FE1"/>
    <w:rsid w:val="00ED5629"/>
    <w:rsid w:val="00ED5695"/>
    <w:rsid w:val="00ED602D"/>
    <w:rsid w:val="00ED61C4"/>
    <w:rsid w:val="00ED620B"/>
    <w:rsid w:val="00ED6662"/>
    <w:rsid w:val="00ED6A2E"/>
    <w:rsid w:val="00ED6B44"/>
    <w:rsid w:val="00ED6B6A"/>
    <w:rsid w:val="00ED72E1"/>
    <w:rsid w:val="00ED72ED"/>
    <w:rsid w:val="00ED75AC"/>
    <w:rsid w:val="00ED7812"/>
    <w:rsid w:val="00ED7EE6"/>
    <w:rsid w:val="00ED7F41"/>
    <w:rsid w:val="00ED7FFD"/>
    <w:rsid w:val="00EE0BE6"/>
    <w:rsid w:val="00EE0CC0"/>
    <w:rsid w:val="00EE1086"/>
    <w:rsid w:val="00EE1778"/>
    <w:rsid w:val="00EE1CAE"/>
    <w:rsid w:val="00EE1E21"/>
    <w:rsid w:val="00EE1E56"/>
    <w:rsid w:val="00EE1EC8"/>
    <w:rsid w:val="00EE2270"/>
    <w:rsid w:val="00EE27A9"/>
    <w:rsid w:val="00EE360B"/>
    <w:rsid w:val="00EE36D0"/>
    <w:rsid w:val="00EE3AF0"/>
    <w:rsid w:val="00EE3BAE"/>
    <w:rsid w:val="00EE3BFC"/>
    <w:rsid w:val="00EE3F7E"/>
    <w:rsid w:val="00EE41CE"/>
    <w:rsid w:val="00EE4BAA"/>
    <w:rsid w:val="00EE4CB3"/>
    <w:rsid w:val="00EE4DE1"/>
    <w:rsid w:val="00EE59B2"/>
    <w:rsid w:val="00EE5C28"/>
    <w:rsid w:val="00EE605C"/>
    <w:rsid w:val="00EE61B6"/>
    <w:rsid w:val="00EE6260"/>
    <w:rsid w:val="00EE6C05"/>
    <w:rsid w:val="00EE6C3B"/>
    <w:rsid w:val="00EE6F18"/>
    <w:rsid w:val="00EE71CE"/>
    <w:rsid w:val="00EF0E81"/>
    <w:rsid w:val="00EF1554"/>
    <w:rsid w:val="00EF1663"/>
    <w:rsid w:val="00EF1AA0"/>
    <w:rsid w:val="00EF2432"/>
    <w:rsid w:val="00EF25D9"/>
    <w:rsid w:val="00EF28BB"/>
    <w:rsid w:val="00EF2C4B"/>
    <w:rsid w:val="00EF2D6B"/>
    <w:rsid w:val="00EF322A"/>
    <w:rsid w:val="00EF32DD"/>
    <w:rsid w:val="00EF34A4"/>
    <w:rsid w:val="00EF371D"/>
    <w:rsid w:val="00EF3AC5"/>
    <w:rsid w:val="00EF3F9F"/>
    <w:rsid w:val="00EF4C01"/>
    <w:rsid w:val="00EF54C1"/>
    <w:rsid w:val="00EF5E3A"/>
    <w:rsid w:val="00EF5F75"/>
    <w:rsid w:val="00EF63E8"/>
    <w:rsid w:val="00EF6B06"/>
    <w:rsid w:val="00EF6E53"/>
    <w:rsid w:val="00EF6F1F"/>
    <w:rsid w:val="00EF70E2"/>
    <w:rsid w:val="00EF7E67"/>
    <w:rsid w:val="00EF7FC1"/>
    <w:rsid w:val="00F00091"/>
    <w:rsid w:val="00F00CBC"/>
    <w:rsid w:val="00F00FE4"/>
    <w:rsid w:val="00F01A9F"/>
    <w:rsid w:val="00F020BF"/>
    <w:rsid w:val="00F021F9"/>
    <w:rsid w:val="00F0232B"/>
    <w:rsid w:val="00F02648"/>
    <w:rsid w:val="00F02F4A"/>
    <w:rsid w:val="00F02FE6"/>
    <w:rsid w:val="00F034E5"/>
    <w:rsid w:val="00F03576"/>
    <w:rsid w:val="00F03845"/>
    <w:rsid w:val="00F03933"/>
    <w:rsid w:val="00F03A8D"/>
    <w:rsid w:val="00F03FEC"/>
    <w:rsid w:val="00F041EE"/>
    <w:rsid w:val="00F04779"/>
    <w:rsid w:val="00F05070"/>
    <w:rsid w:val="00F05B68"/>
    <w:rsid w:val="00F066AE"/>
    <w:rsid w:val="00F06E24"/>
    <w:rsid w:val="00F0752F"/>
    <w:rsid w:val="00F07817"/>
    <w:rsid w:val="00F10218"/>
    <w:rsid w:val="00F106F6"/>
    <w:rsid w:val="00F10856"/>
    <w:rsid w:val="00F1105E"/>
    <w:rsid w:val="00F114DA"/>
    <w:rsid w:val="00F11AAC"/>
    <w:rsid w:val="00F11C15"/>
    <w:rsid w:val="00F11C2D"/>
    <w:rsid w:val="00F127CA"/>
    <w:rsid w:val="00F12A0B"/>
    <w:rsid w:val="00F12ECD"/>
    <w:rsid w:val="00F13278"/>
    <w:rsid w:val="00F13A3B"/>
    <w:rsid w:val="00F13C06"/>
    <w:rsid w:val="00F147CA"/>
    <w:rsid w:val="00F14894"/>
    <w:rsid w:val="00F14C61"/>
    <w:rsid w:val="00F14CE1"/>
    <w:rsid w:val="00F14DBD"/>
    <w:rsid w:val="00F150EF"/>
    <w:rsid w:val="00F152BF"/>
    <w:rsid w:val="00F15716"/>
    <w:rsid w:val="00F15CF3"/>
    <w:rsid w:val="00F160E4"/>
    <w:rsid w:val="00F16213"/>
    <w:rsid w:val="00F162EA"/>
    <w:rsid w:val="00F16607"/>
    <w:rsid w:val="00F168F6"/>
    <w:rsid w:val="00F16A86"/>
    <w:rsid w:val="00F174B7"/>
    <w:rsid w:val="00F17DAB"/>
    <w:rsid w:val="00F202E6"/>
    <w:rsid w:val="00F208EC"/>
    <w:rsid w:val="00F20981"/>
    <w:rsid w:val="00F20C9D"/>
    <w:rsid w:val="00F21E89"/>
    <w:rsid w:val="00F21FF0"/>
    <w:rsid w:val="00F22081"/>
    <w:rsid w:val="00F220C8"/>
    <w:rsid w:val="00F221C6"/>
    <w:rsid w:val="00F22DBB"/>
    <w:rsid w:val="00F23001"/>
    <w:rsid w:val="00F231D6"/>
    <w:rsid w:val="00F23281"/>
    <w:rsid w:val="00F232EA"/>
    <w:rsid w:val="00F235F6"/>
    <w:rsid w:val="00F24193"/>
    <w:rsid w:val="00F24C75"/>
    <w:rsid w:val="00F24F4D"/>
    <w:rsid w:val="00F250FB"/>
    <w:rsid w:val="00F25821"/>
    <w:rsid w:val="00F25915"/>
    <w:rsid w:val="00F25E3A"/>
    <w:rsid w:val="00F260C4"/>
    <w:rsid w:val="00F26902"/>
    <w:rsid w:val="00F26E9E"/>
    <w:rsid w:val="00F2700F"/>
    <w:rsid w:val="00F2713B"/>
    <w:rsid w:val="00F30C70"/>
    <w:rsid w:val="00F30C90"/>
    <w:rsid w:val="00F31939"/>
    <w:rsid w:val="00F31951"/>
    <w:rsid w:val="00F3201D"/>
    <w:rsid w:val="00F32134"/>
    <w:rsid w:val="00F3250B"/>
    <w:rsid w:val="00F33016"/>
    <w:rsid w:val="00F333C2"/>
    <w:rsid w:val="00F33AE2"/>
    <w:rsid w:val="00F344BE"/>
    <w:rsid w:val="00F34DE2"/>
    <w:rsid w:val="00F34F84"/>
    <w:rsid w:val="00F34FCE"/>
    <w:rsid w:val="00F35CD4"/>
    <w:rsid w:val="00F35E93"/>
    <w:rsid w:val="00F36622"/>
    <w:rsid w:val="00F366B7"/>
    <w:rsid w:val="00F36AA0"/>
    <w:rsid w:val="00F37338"/>
    <w:rsid w:val="00F374C4"/>
    <w:rsid w:val="00F37A5B"/>
    <w:rsid w:val="00F37D88"/>
    <w:rsid w:val="00F415AF"/>
    <w:rsid w:val="00F41ACE"/>
    <w:rsid w:val="00F41C9B"/>
    <w:rsid w:val="00F41CDF"/>
    <w:rsid w:val="00F426BD"/>
    <w:rsid w:val="00F428D7"/>
    <w:rsid w:val="00F42B81"/>
    <w:rsid w:val="00F42DB6"/>
    <w:rsid w:val="00F4391E"/>
    <w:rsid w:val="00F439FB"/>
    <w:rsid w:val="00F43B96"/>
    <w:rsid w:val="00F44150"/>
    <w:rsid w:val="00F445D2"/>
    <w:rsid w:val="00F446DD"/>
    <w:rsid w:val="00F44708"/>
    <w:rsid w:val="00F44C38"/>
    <w:rsid w:val="00F44E61"/>
    <w:rsid w:val="00F452CE"/>
    <w:rsid w:val="00F45A97"/>
    <w:rsid w:val="00F460D9"/>
    <w:rsid w:val="00F46225"/>
    <w:rsid w:val="00F46DA1"/>
    <w:rsid w:val="00F4703D"/>
    <w:rsid w:val="00F47938"/>
    <w:rsid w:val="00F47C0E"/>
    <w:rsid w:val="00F50935"/>
    <w:rsid w:val="00F5151E"/>
    <w:rsid w:val="00F51DCB"/>
    <w:rsid w:val="00F51E05"/>
    <w:rsid w:val="00F51EA4"/>
    <w:rsid w:val="00F521DA"/>
    <w:rsid w:val="00F528A5"/>
    <w:rsid w:val="00F52A54"/>
    <w:rsid w:val="00F5302E"/>
    <w:rsid w:val="00F53174"/>
    <w:rsid w:val="00F53226"/>
    <w:rsid w:val="00F5392D"/>
    <w:rsid w:val="00F54275"/>
    <w:rsid w:val="00F54544"/>
    <w:rsid w:val="00F5561F"/>
    <w:rsid w:val="00F55806"/>
    <w:rsid w:val="00F558F9"/>
    <w:rsid w:val="00F561A6"/>
    <w:rsid w:val="00F56407"/>
    <w:rsid w:val="00F564A2"/>
    <w:rsid w:val="00F56504"/>
    <w:rsid w:val="00F56683"/>
    <w:rsid w:val="00F56733"/>
    <w:rsid w:val="00F570AD"/>
    <w:rsid w:val="00F57369"/>
    <w:rsid w:val="00F573DE"/>
    <w:rsid w:val="00F57C5A"/>
    <w:rsid w:val="00F57E6C"/>
    <w:rsid w:val="00F6008D"/>
    <w:rsid w:val="00F60377"/>
    <w:rsid w:val="00F604FD"/>
    <w:rsid w:val="00F62F78"/>
    <w:rsid w:val="00F63301"/>
    <w:rsid w:val="00F6374B"/>
    <w:rsid w:val="00F63B8C"/>
    <w:rsid w:val="00F63C2D"/>
    <w:rsid w:val="00F64643"/>
    <w:rsid w:val="00F649BF"/>
    <w:rsid w:val="00F64C62"/>
    <w:rsid w:val="00F64F94"/>
    <w:rsid w:val="00F65672"/>
    <w:rsid w:val="00F65859"/>
    <w:rsid w:val="00F659AA"/>
    <w:rsid w:val="00F659F1"/>
    <w:rsid w:val="00F66467"/>
    <w:rsid w:val="00F66ECD"/>
    <w:rsid w:val="00F6727A"/>
    <w:rsid w:val="00F673A9"/>
    <w:rsid w:val="00F67975"/>
    <w:rsid w:val="00F67F93"/>
    <w:rsid w:val="00F70188"/>
    <w:rsid w:val="00F7026E"/>
    <w:rsid w:val="00F7072D"/>
    <w:rsid w:val="00F707EB"/>
    <w:rsid w:val="00F70802"/>
    <w:rsid w:val="00F70C99"/>
    <w:rsid w:val="00F70D2B"/>
    <w:rsid w:val="00F70D81"/>
    <w:rsid w:val="00F715F2"/>
    <w:rsid w:val="00F71775"/>
    <w:rsid w:val="00F71A0F"/>
    <w:rsid w:val="00F71F73"/>
    <w:rsid w:val="00F7277C"/>
    <w:rsid w:val="00F73404"/>
    <w:rsid w:val="00F736F9"/>
    <w:rsid w:val="00F73829"/>
    <w:rsid w:val="00F7391B"/>
    <w:rsid w:val="00F73C0E"/>
    <w:rsid w:val="00F73CD1"/>
    <w:rsid w:val="00F73DB0"/>
    <w:rsid w:val="00F741F8"/>
    <w:rsid w:val="00F74237"/>
    <w:rsid w:val="00F743A5"/>
    <w:rsid w:val="00F74B33"/>
    <w:rsid w:val="00F74CF9"/>
    <w:rsid w:val="00F750AE"/>
    <w:rsid w:val="00F750D1"/>
    <w:rsid w:val="00F755F5"/>
    <w:rsid w:val="00F75BAC"/>
    <w:rsid w:val="00F75E1B"/>
    <w:rsid w:val="00F76B2B"/>
    <w:rsid w:val="00F76B79"/>
    <w:rsid w:val="00F76C89"/>
    <w:rsid w:val="00F77416"/>
    <w:rsid w:val="00F776A8"/>
    <w:rsid w:val="00F77FEC"/>
    <w:rsid w:val="00F8024A"/>
    <w:rsid w:val="00F8045E"/>
    <w:rsid w:val="00F804F5"/>
    <w:rsid w:val="00F80CAB"/>
    <w:rsid w:val="00F80CF4"/>
    <w:rsid w:val="00F80F87"/>
    <w:rsid w:val="00F8133B"/>
    <w:rsid w:val="00F8174E"/>
    <w:rsid w:val="00F819D6"/>
    <w:rsid w:val="00F81BB7"/>
    <w:rsid w:val="00F81CC6"/>
    <w:rsid w:val="00F81D65"/>
    <w:rsid w:val="00F81DBC"/>
    <w:rsid w:val="00F821A8"/>
    <w:rsid w:val="00F8228A"/>
    <w:rsid w:val="00F829D1"/>
    <w:rsid w:val="00F82C7E"/>
    <w:rsid w:val="00F82E57"/>
    <w:rsid w:val="00F83071"/>
    <w:rsid w:val="00F8327B"/>
    <w:rsid w:val="00F83E9D"/>
    <w:rsid w:val="00F843DD"/>
    <w:rsid w:val="00F845E4"/>
    <w:rsid w:val="00F84E51"/>
    <w:rsid w:val="00F85716"/>
    <w:rsid w:val="00F85F34"/>
    <w:rsid w:val="00F8607F"/>
    <w:rsid w:val="00F86162"/>
    <w:rsid w:val="00F876E4"/>
    <w:rsid w:val="00F8788B"/>
    <w:rsid w:val="00F87C0C"/>
    <w:rsid w:val="00F87E37"/>
    <w:rsid w:val="00F90328"/>
    <w:rsid w:val="00F9087B"/>
    <w:rsid w:val="00F90A12"/>
    <w:rsid w:val="00F90CA5"/>
    <w:rsid w:val="00F9125E"/>
    <w:rsid w:val="00F915BB"/>
    <w:rsid w:val="00F91BEF"/>
    <w:rsid w:val="00F91F65"/>
    <w:rsid w:val="00F920F5"/>
    <w:rsid w:val="00F922EB"/>
    <w:rsid w:val="00F92528"/>
    <w:rsid w:val="00F92668"/>
    <w:rsid w:val="00F92828"/>
    <w:rsid w:val="00F928EE"/>
    <w:rsid w:val="00F929D2"/>
    <w:rsid w:val="00F936F7"/>
    <w:rsid w:val="00F9387C"/>
    <w:rsid w:val="00F93A5A"/>
    <w:rsid w:val="00F93D8C"/>
    <w:rsid w:val="00F947B1"/>
    <w:rsid w:val="00F95304"/>
    <w:rsid w:val="00F95DAE"/>
    <w:rsid w:val="00F96235"/>
    <w:rsid w:val="00F966BA"/>
    <w:rsid w:val="00F969AC"/>
    <w:rsid w:val="00F96CAE"/>
    <w:rsid w:val="00F9741F"/>
    <w:rsid w:val="00F9778D"/>
    <w:rsid w:val="00F979CF"/>
    <w:rsid w:val="00F97BE1"/>
    <w:rsid w:val="00F97EE4"/>
    <w:rsid w:val="00FA04BC"/>
    <w:rsid w:val="00FA0595"/>
    <w:rsid w:val="00FA07CE"/>
    <w:rsid w:val="00FA0C4B"/>
    <w:rsid w:val="00FA0FD1"/>
    <w:rsid w:val="00FA126A"/>
    <w:rsid w:val="00FA1C96"/>
    <w:rsid w:val="00FA1EC6"/>
    <w:rsid w:val="00FA1F9D"/>
    <w:rsid w:val="00FA2309"/>
    <w:rsid w:val="00FA265A"/>
    <w:rsid w:val="00FA297F"/>
    <w:rsid w:val="00FA331B"/>
    <w:rsid w:val="00FA365A"/>
    <w:rsid w:val="00FA3FF8"/>
    <w:rsid w:val="00FA405B"/>
    <w:rsid w:val="00FA4205"/>
    <w:rsid w:val="00FA4468"/>
    <w:rsid w:val="00FA44D4"/>
    <w:rsid w:val="00FA4887"/>
    <w:rsid w:val="00FA4A90"/>
    <w:rsid w:val="00FA4E9C"/>
    <w:rsid w:val="00FA4F69"/>
    <w:rsid w:val="00FA5248"/>
    <w:rsid w:val="00FA645B"/>
    <w:rsid w:val="00FA66C4"/>
    <w:rsid w:val="00FA66DE"/>
    <w:rsid w:val="00FA688E"/>
    <w:rsid w:val="00FA6B16"/>
    <w:rsid w:val="00FA6D8A"/>
    <w:rsid w:val="00FA6ECA"/>
    <w:rsid w:val="00FA7274"/>
    <w:rsid w:val="00FA7B9F"/>
    <w:rsid w:val="00FA7E0C"/>
    <w:rsid w:val="00FA7FE7"/>
    <w:rsid w:val="00FB0E47"/>
    <w:rsid w:val="00FB0FE6"/>
    <w:rsid w:val="00FB1563"/>
    <w:rsid w:val="00FB1EBE"/>
    <w:rsid w:val="00FB31A5"/>
    <w:rsid w:val="00FB32C1"/>
    <w:rsid w:val="00FB364C"/>
    <w:rsid w:val="00FB37B4"/>
    <w:rsid w:val="00FB39B7"/>
    <w:rsid w:val="00FB3BCE"/>
    <w:rsid w:val="00FB3E48"/>
    <w:rsid w:val="00FB3F3A"/>
    <w:rsid w:val="00FB4062"/>
    <w:rsid w:val="00FB4307"/>
    <w:rsid w:val="00FB4394"/>
    <w:rsid w:val="00FB447F"/>
    <w:rsid w:val="00FB4810"/>
    <w:rsid w:val="00FB4B40"/>
    <w:rsid w:val="00FB4C71"/>
    <w:rsid w:val="00FB5926"/>
    <w:rsid w:val="00FB6269"/>
    <w:rsid w:val="00FB62FB"/>
    <w:rsid w:val="00FB635D"/>
    <w:rsid w:val="00FB6628"/>
    <w:rsid w:val="00FB6918"/>
    <w:rsid w:val="00FB69C0"/>
    <w:rsid w:val="00FB6E29"/>
    <w:rsid w:val="00FB6F08"/>
    <w:rsid w:val="00FB6FB7"/>
    <w:rsid w:val="00FB701F"/>
    <w:rsid w:val="00FB702A"/>
    <w:rsid w:val="00FB742D"/>
    <w:rsid w:val="00FB772E"/>
    <w:rsid w:val="00FB7EE9"/>
    <w:rsid w:val="00FC05BC"/>
    <w:rsid w:val="00FC06F9"/>
    <w:rsid w:val="00FC095C"/>
    <w:rsid w:val="00FC0ACD"/>
    <w:rsid w:val="00FC1168"/>
    <w:rsid w:val="00FC147D"/>
    <w:rsid w:val="00FC1520"/>
    <w:rsid w:val="00FC15E8"/>
    <w:rsid w:val="00FC1886"/>
    <w:rsid w:val="00FC1C2F"/>
    <w:rsid w:val="00FC2032"/>
    <w:rsid w:val="00FC26D6"/>
    <w:rsid w:val="00FC28F1"/>
    <w:rsid w:val="00FC295C"/>
    <w:rsid w:val="00FC3095"/>
    <w:rsid w:val="00FC3B24"/>
    <w:rsid w:val="00FC3EEC"/>
    <w:rsid w:val="00FC4146"/>
    <w:rsid w:val="00FC45F9"/>
    <w:rsid w:val="00FC4C9A"/>
    <w:rsid w:val="00FC50DA"/>
    <w:rsid w:val="00FC591B"/>
    <w:rsid w:val="00FC65C5"/>
    <w:rsid w:val="00FC68CB"/>
    <w:rsid w:val="00FC6D86"/>
    <w:rsid w:val="00FC6F53"/>
    <w:rsid w:val="00FC7621"/>
    <w:rsid w:val="00FC7AAF"/>
    <w:rsid w:val="00FC7B8E"/>
    <w:rsid w:val="00FC7C77"/>
    <w:rsid w:val="00FC7C81"/>
    <w:rsid w:val="00FD04FB"/>
    <w:rsid w:val="00FD089D"/>
    <w:rsid w:val="00FD136E"/>
    <w:rsid w:val="00FD199C"/>
    <w:rsid w:val="00FD1A0B"/>
    <w:rsid w:val="00FD20C7"/>
    <w:rsid w:val="00FD26EE"/>
    <w:rsid w:val="00FD27F1"/>
    <w:rsid w:val="00FD3949"/>
    <w:rsid w:val="00FD3B74"/>
    <w:rsid w:val="00FD4DFD"/>
    <w:rsid w:val="00FD544B"/>
    <w:rsid w:val="00FD561F"/>
    <w:rsid w:val="00FD595E"/>
    <w:rsid w:val="00FD5C70"/>
    <w:rsid w:val="00FD6453"/>
    <w:rsid w:val="00FD68F1"/>
    <w:rsid w:val="00FD6C95"/>
    <w:rsid w:val="00FD719D"/>
    <w:rsid w:val="00FD71FE"/>
    <w:rsid w:val="00FD7432"/>
    <w:rsid w:val="00FD7778"/>
    <w:rsid w:val="00FD785F"/>
    <w:rsid w:val="00FD7A4C"/>
    <w:rsid w:val="00FD7E8A"/>
    <w:rsid w:val="00FE0084"/>
    <w:rsid w:val="00FE00BF"/>
    <w:rsid w:val="00FE0176"/>
    <w:rsid w:val="00FE032A"/>
    <w:rsid w:val="00FE03B1"/>
    <w:rsid w:val="00FE05EB"/>
    <w:rsid w:val="00FE084D"/>
    <w:rsid w:val="00FE0963"/>
    <w:rsid w:val="00FE0A4C"/>
    <w:rsid w:val="00FE17CA"/>
    <w:rsid w:val="00FE1AEC"/>
    <w:rsid w:val="00FE1D4A"/>
    <w:rsid w:val="00FE245F"/>
    <w:rsid w:val="00FE26EF"/>
    <w:rsid w:val="00FE28F6"/>
    <w:rsid w:val="00FE2C83"/>
    <w:rsid w:val="00FE2F47"/>
    <w:rsid w:val="00FE31D3"/>
    <w:rsid w:val="00FE3321"/>
    <w:rsid w:val="00FE387D"/>
    <w:rsid w:val="00FE3896"/>
    <w:rsid w:val="00FE38FC"/>
    <w:rsid w:val="00FE394E"/>
    <w:rsid w:val="00FE3F07"/>
    <w:rsid w:val="00FE41F2"/>
    <w:rsid w:val="00FE4227"/>
    <w:rsid w:val="00FE42F6"/>
    <w:rsid w:val="00FE4776"/>
    <w:rsid w:val="00FE48DD"/>
    <w:rsid w:val="00FE4BDF"/>
    <w:rsid w:val="00FE4DB8"/>
    <w:rsid w:val="00FE50F2"/>
    <w:rsid w:val="00FE5931"/>
    <w:rsid w:val="00FE5EB1"/>
    <w:rsid w:val="00FE6822"/>
    <w:rsid w:val="00FE697F"/>
    <w:rsid w:val="00FE699B"/>
    <w:rsid w:val="00FE6DA3"/>
    <w:rsid w:val="00FE7894"/>
    <w:rsid w:val="00FF0261"/>
    <w:rsid w:val="00FF0366"/>
    <w:rsid w:val="00FF043E"/>
    <w:rsid w:val="00FF056A"/>
    <w:rsid w:val="00FF088F"/>
    <w:rsid w:val="00FF0F30"/>
    <w:rsid w:val="00FF108A"/>
    <w:rsid w:val="00FF2191"/>
    <w:rsid w:val="00FF27BB"/>
    <w:rsid w:val="00FF2B10"/>
    <w:rsid w:val="00FF2FF0"/>
    <w:rsid w:val="00FF3067"/>
    <w:rsid w:val="00FF3409"/>
    <w:rsid w:val="00FF34AC"/>
    <w:rsid w:val="00FF35DB"/>
    <w:rsid w:val="00FF387D"/>
    <w:rsid w:val="00FF40E5"/>
    <w:rsid w:val="00FF40E7"/>
    <w:rsid w:val="00FF413E"/>
    <w:rsid w:val="00FF52CB"/>
    <w:rsid w:val="00FF5437"/>
    <w:rsid w:val="00FF556F"/>
    <w:rsid w:val="00FF56DC"/>
    <w:rsid w:val="00FF61B7"/>
    <w:rsid w:val="00FF6574"/>
    <w:rsid w:val="00FF659D"/>
    <w:rsid w:val="00FF6E99"/>
    <w:rsid w:val="00FF6F31"/>
    <w:rsid w:val="00FF7515"/>
    <w:rsid w:val="00FF7721"/>
    <w:rsid w:val="00FF7B8F"/>
    <w:rsid w:val="00FF7E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v:fill color="white" on="f"/>
      <o:colormru v:ext="edit" colors="#c20,red,#c00"/>
    </o:shapedefaults>
    <o:shapelayout v:ext="edit">
      <o:idmap v:ext="edit" data="2"/>
    </o:shapelayout>
  </w:shapeDefaults>
  <w:doNotEmbedSmartTags/>
  <w:decimalSymbol w:val="."/>
  <w:listSeparator w:val=","/>
  <w14:docId w14:val="4CBECB3E"/>
  <w15:chartTrackingRefBased/>
  <w15:docId w15:val="{476E2727-0E77-4959-9878-6643676E4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uiPriority="99"/>
    <w:lsdException w:name="Title" w:qFormat="1"/>
    <w:lsdException w:name="Subtitle" w:qFormat="1"/>
    <w:lsdException w:name="Hyperlink" w:uiPriority="99"/>
    <w:lsdException w:name="Strong" w:uiPriority="22" w:qFormat="1"/>
    <w:lsdException w:name="Emphasis" w:qFormat="1"/>
    <w:lsdException w:name="HTML Top of Form" w:uiPriority="99"/>
    <w:lsdException w:name="HTML Bottom of Form" w:uiPriority="99"/>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D3E48"/>
    <w:rPr>
      <w:sz w:val="22"/>
      <w:lang w:val="en-US" w:eastAsia="en-US"/>
    </w:rPr>
  </w:style>
  <w:style w:type="paragraph" w:styleId="Heading1">
    <w:name w:val="heading 1"/>
    <w:aliases w:val="h1,H1,h,1st level,Appendix 1,Level 1,Level 11,II+,I,ƒf,1st level1,heading 11,h12,1st level2,heading 12,h111,1st level11,heading 111,h13,1st level3,heading 13,h112,1st level12,heading 112,h121,1st level21,heading 121,h1111,1st level111,h14,1,a"/>
    <w:next w:val="Normal"/>
    <w:link w:val="Heading1Char"/>
    <w:qFormat/>
    <w:rsid w:val="003912F2"/>
    <w:pPr>
      <w:keepNext/>
      <w:keepLines/>
      <w:pageBreakBefore/>
      <w:numPr>
        <w:numId w:val="21"/>
      </w:numPr>
      <w:tabs>
        <w:tab w:val="left" w:pos="360"/>
      </w:tabs>
      <w:spacing w:before="240" w:after="240"/>
      <w:outlineLvl w:val="0"/>
    </w:pPr>
    <w:rPr>
      <w:b/>
      <w:sz w:val="32"/>
      <w:lang w:val="en-US" w:eastAsia="en-US"/>
    </w:rPr>
  </w:style>
  <w:style w:type="paragraph" w:styleId="Heading2">
    <w:name w:val="heading 2"/>
    <w:aliases w:val="H2,2,heading 2,h2,l2,level 2 no toc,level2,hh,H21,H22,H23,H24,H25,2nd level,u2,A,A.B.C.,l2+toc 2,I2,L1 Heading 2,h21,h22,h23,h24,h25,H26,h26,H27,h27,H28,h28,h29,H29,H210,h210,H211,h211,H221,h221,H231,h231,H241,h241,H251,h251,H261,h261,H271"/>
    <w:next w:val="Normal"/>
    <w:link w:val="Heading2Char"/>
    <w:qFormat/>
    <w:rsid w:val="00791096"/>
    <w:pPr>
      <w:keepNext/>
      <w:keepLines/>
      <w:numPr>
        <w:ilvl w:val="1"/>
        <w:numId w:val="21"/>
      </w:numPr>
      <w:spacing w:before="240" w:after="120"/>
      <w:outlineLvl w:val="1"/>
    </w:pPr>
    <w:rPr>
      <w:b/>
      <w:sz w:val="28"/>
      <w:lang w:val="en-US" w:eastAsia="en-US"/>
    </w:rPr>
  </w:style>
  <w:style w:type="paragraph" w:styleId="Heading3">
    <w:name w:val="heading 3"/>
    <w:aliases w:val="h3,H3,3,l3,H31,H32,H33,H34,H311,H321,H331,H35,H312,H322,H332,H341,H3111,H3211,H3311,H36,H313,H323,H333,H342,H3112,H3212,H3312,H37,H314,H324,H334,H343,H3113,H3213,H3313,H351,H3121,H3221,H3321,H3411,H31111,H32111,H33111,H361,H3131,H3231,H3331,u3"/>
    <w:next w:val="Normal"/>
    <w:link w:val="Heading3Char"/>
    <w:qFormat/>
    <w:rsid w:val="008A2CCF"/>
    <w:pPr>
      <w:keepNext/>
      <w:numPr>
        <w:ilvl w:val="2"/>
        <w:numId w:val="21"/>
      </w:numPr>
      <w:tabs>
        <w:tab w:val="left" w:pos="864"/>
      </w:tabs>
      <w:spacing w:before="240" w:after="120"/>
      <w:outlineLvl w:val="2"/>
    </w:pPr>
    <w:rPr>
      <w:b/>
      <w:sz w:val="24"/>
      <w:lang w:val="en-US" w:eastAsia="en-US"/>
    </w:rPr>
  </w:style>
  <w:style w:type="paragraph" w:styleId="Heading4">
    <w:name w:val="heading 4"/>
    <w:aliases w:val="Map Title,H4,h4,heading 4,H41,H42,H43,H44,H411,H421,H431,H45,H412,H422,H432,H46,H413,H423,H433,H441,H4111,H4211,H4311,H451,H4121,H4221,H4321,L1 Heading 4,l4,I4,h41,h42,h411,h43,h412,h421,h4111,h44,h413,h45,h414,h46,h415,h47,h416,h422,h4112"/>
    <w:next w:val="Normal"/>
    <w:link w:val="Heading4Char"/>
    <w:qFormat/>
    <w:rsid w:val="00AB1B20"/>
    <w:pPr>
      <w:keepNext/>
      <w:numPr>
        <w:ilvl w:val="3"/>
        <w:numId w:val="21"/>
      </w:numPr>
      <w:spacing w:after="120"/>
      <w:ind w:right="227"/>
      <w:outlineLvl w:val="3"/>
    </w:pPr>
    <w:rPr>
      <w:b/>
      <w:sz w:val="22"/>
      <w:lang w:val="en-US" w:eastAsia="en-US"/>
    </w:rPr>
  </w:style>
  <w:style w:type="paragraph" w:styleId="Heading5">
    <w:name w:val="heading 5"/>
    <w:aliases w:val="Block Label,h5,IS41 Heading 5,H5,MOP/Test,MOP/Test Title,Level 5,Roman list,5,ITT t5,PA Pico Section,TE Heading 5,T5,h51,H5-Heading 5,Heading5,l5,heading5,Don't use Titre 5,Header 5,heading 5,Punt 5,Level 3 - i,bullet list,Appendix A to X"/>
    <w:next w:val="Normal"/>
    <w:link w:val="Heading5Char"/>
    <w:qFormat/>
    <w:rsid w:val="00967C75"/>
    <w:pPr>
      <w:keepNext/>
      <w:numPr>
        <w:ilvl w:val="4"/>
        <w:numId w:val="21"/>
      </w:numPr>
      <w:spacing w:after="120"/>
      <w:outlineLvl w:val="4"/>
    </w:pPr>
    <w:rPr>
      <w:b/>
      <w:sz w:val="22"/>
      <w:lang w:val="en-US" w:eastAsia="en-US"/>
    </w:rPr>
  </w:style>
  <w:style w:type="paragraph" w:styleId="Heading6">
    <w:name w:val="heading 6"/>
    <w:aliases w:val="h6,H6,6,Requirement,L1 Heading 6,Level 6,Don't use Titre 6,Bullet list,Header 6,Criteria,heading 6,ITT t6,PA Appendix,Legal Level 1.,cnp,Caption number (page-wide),Tables,T1,l6,Bullet list1,Bullet list2,Bullet list11,Bullet list3,Bullet list12"/>
    <w:next w:val="Normal"/>
    <w:link w:val="Heading6Char"/>
    <w:qFormat/>
    <w:rsid w:val="00967C75"/>
    <w:pPr>
      <w:keepNext/>
      <w:numPr>
        <w:ilvl w:val="5"/>
        <w:numId w:val="21"/>
      </w:numPr>
      <w:spacing w:after="120"/>
      <w:outlineLvl w:val="5"/>
    </w:pPr>
    <w:rPr>
      <w:b/>
      <w:sz w:val="22"/>
      <w:lang w:val="en-US" w:eastAsia="en-US"/>
    </w:rPr>
  </w:style>
  <w:style w:type="paragraph" w:styleId="Heading7">
    <w:name w:val="heading 7"/>
    <w:aliases w:val="Appendix Block Label,st,SDL title,h7,H7,8,L1 Heading 7,List(1),Don't use Titre 7,Header 7,letter list,7,req3,heading 7,ITT t7,PA Appendix Major,Legal Level 1.1.,cnc,Caption number (column-wide),L7,Bulleted list,l7,lettered list,letter list1"/>
    <w:next w:val="Normal"/>
    <w:link w:val="Heading7Char"/>
    <w:qFormat/>
    <w:rsid w:val="00967C75"/>
    <w:pPr>
      <w:keepNext/>
      <w:numPr>
        <w:ilvl w:val="6"/>
        <w:numId w:val="21"/>
      </w:numPr>
      <w:tabs>
        <w:tab w:val="left" w:pos="1584"/>
      </w:tabs>
      <w:spacing w:after="120"/>
      <w:outlineLvl w:val="6"/>
    </w:pPr>
    <w:rPr>
      <w:b/>
      <w:sz w:val="22"/>
      <w:lang w:val="en-US" w:eastAsia="en-US"/>
    </w:rPr>
  </w:style>
  <w:style w:type="paragraph" w:styleId="Heading8">
    <w:name w:val="heading 8"/>
    <w:aliases w:val="Table Heading,TH,h8,Annex,L1 Heading 8,List(a),Don't use Titre 8,action,r,requirement,req2,Reference List,heading 8, action,ITT t8,PA Appendix Minor,Appendix1,Legal Level 1.1.1.,l8,action1,action2,action11,action3,action4,action5,action6,actio"/>
    <w:next w:val="Normal"/>
    <w:link w:val="Heading8Char"/>
    <w:qFormat/>
    <w:rsid w:val="00967C75"/>
    <w:pPr>
      <w:keepNext/>
      <w:numPr>
        <w:ilvl w:val="7"/>
        <w:numId w:val="21"/>
      </w:numPr>
      <w:spacing w:after="120"/>
      <w:outlineLvl w:val="7"/>
    </w:pPr>
    <w:rPr>
      <w:b/>
      <w:sz w:val="22"/>
      <w:lang w:val="en-US" w:eastAsia="en-US"/>
    </w:rPr>
  </w:style>
  <w:style w:type="paragraph" w:styleId="Heading9">
    <w:name w:val="heading 9"/>
    <w:aliases w:val="Appendix,figure title,FTL,Figure Heading,FH,tt,ft,HF,table title,h9,Annex1,Appen 1,L1 Heading 9,List(i),Don't use Titre 9,progress,App Heading,Titre 10,9,rb,req bullet,req1,heading 9, progress,ITT t9,App1,Appendix2,Legal Level 1.1.1.1.,l9,H9,c"/>
    <w:next w:val="Normal"/>
    <w:link w:val="Heading9Char"/>
    <w:qFormat/>
    <w:rsid w:val="00967C75"/>
    <w:pPr>
      <w:keepNext/>
      <w:numPr>
        <w:ilvl w:val="8"/>
        <w:numId w:val="21"/>
      </w:numPr>
      <w:tabs>
        <w:tab w:val="left" w:pos="2016"/>
      </w:tabs>
      <w:spacing w:after="120"/>
      <w:outlineLvl w:val="8"/>
    </w:pPr>
    <w:rPr>
      <w:b/>
      <w:sz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2 Char,2 Char,heading 2 Char,h2 Char,l2 Char,level 2 no toc Char,level2 Char,hh Char,H21 Char,H22 Char,H23 Char,H24 Char,H25 Char,2nd level Char,u2 Char,A Char,A.B.C. Char,l2+toc 2 Char,I2 Char,L1 Heading 2 Char,h21 Char,h22 Char"/>
    <w:link w:val="Heading2"/>
    <w:rsid w:val="00791096"/>
    <w:rPr>
      <w:b/>
      <w:sz w:val="28"/>
      <w:lang w:val="en-US" w:eastAsia="en-US"/>
    </w:rPr>
  </w:style>
  <w:style w:type="character" w:customStyle="1" w:styleId="Heading1Char">
    <w:name w:val="Heading 1 Char"/>
    <w:aliases w:val="h1 Char1,H1 Char1,h Char1,1st level Char1,Appendix 1 Char1,Level 1 Char1,Level 11 Char1,II+ Char1,I Char1,ƒf Char1,1st level1 Char1,heading 11 Char1,h12 Char1,1st level2 Char1,heading 12 Char1,h111 Char1,1st level11 Char1,h13 Char1,1 Char"/>
    <w:link w:val="Heading1"/>
    <w:rsid w:val="003912F2"/>
    <w:rPr>
      <w:b/>
      <w:sz w:val="32"/>
      <w:lang w:val="en-US" w:eastAsia="en-US"/>
    </w:rPr>
  </w:style>
  <w:style w:type="paragraph" w:styleId="NormalWeb">
    <w:name w:val="Normal (Web)"/>
    <w:basedOn w:val="Normal"/>
    <w:link w:val="NormalWebChar1"/>
    <w:uiPriority w:val="99"/>
    <w:rsid w:val="00135EC1"/>
    <w:pPr>
      <w:spacing w:before="100" w:beforeAutospacing="1" w:after="100" w:afterAutospacing="1"/>
    </w:pPr>
    <w:rPr>
      <w:rFonts w:eastAsia="YouYuan"/>
      <w:sz w:val="24"/>
      <w:szCs w:val="24"/>
      <w:lang w:val="x-none" w:eastAsia="zh-CN"/>
    </w:rPr>
  </w:style>
  <w:style w:type="paragraph" w:styleId="Footer">
    <w:name w:val="footer"/>
    <w:link w:val="FooterChar"/>
    <w:rsid w:val="003150AE"/>
    <w:pPr>
      <w:tabs>
        <w:tab w:val="center" w:pos="4320"/>
        <w:tab w:val="right" w:pos="8640"/>
      </w:tabs>
      <w:jc w:val="center"/>
    </w:pPr>
    <w:rPr>
      <w:b/>
      <w:sz w:val="22"/>
      <w:lang w:val="en-US" w:eastAsia="en-US"/>
    </w:rPr>
  </w:style>
  <w:style w:type="character" w:styleId="PageNumber">
    <w:name w:val="page number"/>
    <w:rsid w:val="003150AE"/>
    <w:rPr>
      <w:rFonts w:ascii="Times New Roman" w:hAnsi="Times New Roman"/>
      <w:sz w:val="22"/>
    </w:rPr>
  </w:style>
  <w:style w:type="paragraph" w:styleId="TOC1">
    <w:name w:val="toc 1"/>
    <w:basedOn w:val="Normal"/>
    <w:next w:val="Normal"/>
    <w:autoRedefine/>
    <w:uiPriority w:val="39"/>
    <w:qFormat/>
    <w:rsid w:val="00855BFC"/>
  </w:style>
  <w:style w:type="paragraph" w:styleId="Title">
    <w:name w:val="Title"/>
    <w:link w:val="TitleChar"/>
    <w:qFormat/>
    <w:rsid w:val="003150AE"/>
    <w:pPr>
      <w:spacing w:after="120"/>
      <w:jc w:val="center"/>
    </w:pPr>
    <w:rPr>
      <w:b/>
      <w:kern w:val="28"/>
      <w:sz w:val="40"/>
      <w:lang w:val="en-US" w:eastAsia="en-US"/>
    </w:rPr>
  </w:style>
  <w:style w:type="character" w:customStyle="1" w:styleId="GSReference">
    <w:name w:val="GS_Reference"/>
    <w:rsid w:val="00967C75"/>
    <w:rPr>
      <w:rFonts w:ascii="Times New Roman" w:hAnsi="Times New Roman"/>
      <w:sz w:val="22"/>
    </w:rPr>
  </w:style>
  <w:style w:type="paragraph" w:styleId="TOC2">
    <w:name w:val="toc 2"/>
    <w:basedOn w:val="Normal"/>
    <w:next w:val="Normal"/>
    <w:autoRedefine/>
    <w:uiPriority w:val="39"/>
    <w:qFormat/>
    <w:rsid w:val="00855BFC"/>
    <w:pPr>
      <w:ind w:left="200"/>
    </w:pPr>
  </w:style>
  <w:style w:type="paragraph" w:styleId="TOC3">
    <w:name w:val="toc 3"/>
    <w:basedOn w:val="Normal"/>
    <w:next w:val="Normal"/>
    <w:autoRedefine/>
    <w:uiPriority w:val="39"/>
    <w:qFormat/>
    <w:rsid w:val="009076C2"/>
    <w:pPr>
      <w:tabs>
        <w:tab w:val="left" w:pos="1200"/>
        <w:tab w:val="right" w:leader="dot" w:pos="9350"/>
      </w:tabs>
      <w:ind w:left="720"/>
    </w:pPr>
  </w:style>
  <w:style w:type="paragraph" w:styleId="TOC4">
    <w:name w:val="toc 4"/>
    <w:basedOn w:val="Normal"/>
    <w:next w:val="Normal"/>
    <w:autoRedefine/>
    <w:uiPriority w:val="39"/>
    <w:rsid w:val="00934D22"/>
    <w:pPr>
      <w:ind w:left="600"/>
    </w:pPr>
  </w:style>
  <w:style w:type="paragraph" w:styleId="TOC5">
    <w:name w:val="toc 5"/>
    <w:basedOn w:val="Normal"/>
    <w:next w:val="Normal"/>
    <w:autoRedefine/>
    <w:uiPriority w:val="39"/>
    <w:rsid w:val="00934D22"/>
    <w:pPr>
      <w:ind w:left="800"/>
    </w:pPr>
  </w:style>
  <w:style w:type="paragraph" w:styleId="DocumentMap">
    <w:name w:val="Document Map"/>
    <w:basedOn w:val="Normal"/>
    <w:link w:val="DocumentMapChar"/>
    <w:semiHidden/>
    <w:rsid w:val="00934D22"/>
    <w:pPr>
      <w:shd w:val="clear" w:color="auto" w:fill="000080"/>
    </w:pPr>
    <w:rPr>
      <w:rFonts w:ascii="Tahoma" w:hAnsi="Tahoma"/>
      <w:lang w:val="x-none" w:eastAsia="x-none"/>
    </w:rPr>
  </w:style>
  <w:style w:type="paragraph" w:styleId="TOC6">
    <w:name w:val="toc 6"/>
    <w:basedOn w:val="Normal"/>
    <w:next w:val="Normal"/>
    <w:autoRedefine/>
    <w:uiPriority w:val="39"/>
    <w:rsid w:val="00934D22"/>
    <w:pPr>
      <w:ind w:left="1000"/>
    </w:pPr>
  </w:style>
  <w:style w:type="character" w:styleId="FollowedHyperlink">
    <w:name w:val="FollowedHyperlink"/>
    <w:rsid w:val="00934D22"/>
    <w:rPr>
      <w:color w:val="800080"/>
      <w:u w:val="single"/>
    </w:rPr>
  </w:style>
  <w:style w:type="paragraph" w:styleId="TOC7">
    <w:name w:val="toc 7"/>
    <w:basedOn w:val="Normal"/>
    <w:next w:val="Normal"/>
    <w:autoRedefine/>
    <w:uiPriority w:val="39"/>
    <w:rsid w:val="00934D22"/>
    <w:pPr>
      <w:ind w:left="1200"/>
    </w:pPr>
  </w:style>
  <w:style w:type="paragraph" w:styleId="TOC8">
    <w:name w:val="toc 8"/>
    <w:basedOn w:val="Normal"/>
    <w:next w:val="Normal"/>
    <w:autoRedefine/>
    <w:uiPriority w:val="39"/>
    <w:rsid w:val="00934D22"/>
    <w:pPr>
      <w:ind w:left="1400"/>
    </w:pPr>
  </w:style>
  <w:style w:type="paragraph" w:styleId="TOC9">
    <w:name w:val="toc 9"/>
    <w:basedOn w:val="Normal"/>
    <w:next w:val="Normal"/>
    <w:autoRedefine/>
    <w:uiPriority w:val="39"/>
    <w:rsid w:val="00934D22"/>
    <w:pPr>
      <w:ind w:left="1600"/>
    </w:pPr>
  </w:style>
  <w:style w:type="paragraph" w:styleId="Index1">
    <w:name w:val="index 1"/>
    <w:basedOn w:val="Normal"/>
    <w:next w:val="Normal"/>
    <w:autoRedefine/>
    <w:semiHidden/>
    <w:rsid w:val="00934D22"/>
    <w:pPr>
      <w:ind w:left="200" w:hanging="200"/>
    </w:pPr>
  </w:style>
  <w:style w:type="paragraph" w:styleId="Index2">
    <w:name w:val="index 2"/>
    <w:basedOn w:val="Normal"/>
    <w:next w:val="Normal"/>
    <w:autoRedefine/>
    <w:semiHidden/>
    <w:rsid w:val="00934D22"/>
    <w:pPr>
      <w:ind w:left="400" w:hanging="200"/>
    </w:pPr>
  </w:style>
  <w:style w:type="paragraph" w:styleId="Index3">
    <w:name w:val="index 3"/>
    <w:basedOn w:val="Normal"/>
    <w:next w:val="Normal"/>
    <w:autoRedefine/>
    <w:semiHidden/>
    <w:rsid w:val="00934D22"/>
    <w:pPr>
      <w:ind w:left="600" w:hanging="200"/>
    </w:pPr>
  </w:style>
  <w:style w:type="paragraph" w:styleId="Index4">
    <w:name w:val="index 4"/>
    <w:basedOn w:val="Normal"/>
    <w:next w:val="Normal"/>
    <w:autoRedefine/>
    <w:semiHidden/>
    <w:rsid w:val="00934D22"/>
    <w:pPr>
      <w:ind w:left="800" w:hanging="200"/>
    </w:pPr>
  </w:style>
  <w:style w:type="paragraph" w:styleId="Index5">
    <w:name w:val="index 5"/>
    <w:basedOn w:val="Normal"/>
    <w:next w:val="Normal"/>
    <w:autoRedefine/>
    <w:semiHidden/>
    <w:rsid w:val="00934D22"/>
    <w:pPr>
      <w:ind w:left="1000" w:hanging="200"/>
    </w:pPr>
  </w:style>
  <w:style w:type="paragraph" w:styleId="Index6">
    <w:name w:val="index 6"/>
    <w:basedOn w:val="Normal"/>
    <w:next w:val="Normal"/>
    <w:autoRedefine/>
    <w:semiHidden/>
    <w:rsid w:val="00934D22"/>
    <w:pPr>
      <w:ind w:left="1200" w:hanging="200"/>
    </w:pPr>
  </w:style>
  <w:style w:type="paragraph" w:styleId="Index7">
    <w:name w:val="index 7"/>
    <w:basedOn w:val="Normal"/>
    <w:next w:val="Normal"/>
    <w:autoRedefine/>
    <w:semiHidden/>
    <w:rsid w:val="00934D22"/>
    <w:pPr>
      <w:ind w:left="1400" w:hanging="200"/>
    </w:pPr>
  </w:style>
  <w:style w:type="paragraph" w:styleId="Index8">
    <w:name w:val="index 8"/>
    <w:basedOn w:val="Normal"/>
    <w:next w:val="Normal"/>
    <w:autoRedefine/>
    <w:semiHidden/>
    <w:rsid w:val="00934D22"/>
    <w:pPr>
      <w:ind w:left="1600" w:hanging="200"/>
    </w:pPr>
  </w:style>
  <w:style w:type="paragraph" w:styleId="Index9">
    <w:name w:val="index 9"/>
    <w:basedOn w:val="Normal"/>
    <w:next w:val="Normal"/>
    <w:autoRedefine/>
    <w:semiHidden/>
    <w:rsid w:val="00934D22"/>
    <w:pPr>
      <w:ind w:left="1800" w:hanging="200"/>
    </w:pPr>
  </w:style>
  <w:style w:type="paragraph" w:styleId="IndexHeading">
    <w:name w:val="index heading"/>
    <w:basedOn w:val="Normal"/>
    <w:next w:val="Index1"/>
    <w:semiHidden/>
    <w:rsid w:val="00934D22"/>
  </w:style>
  <w:style w:type="paragraph" w:styleId="BalloonText">
    <w:name w:val="Balloon Text"/>
    <w:basedOn w:val="Normal"/>
    <w:link w:val="BalloonTextChar"/>
    <w:semiHidden/>
    <w:rsid w:val="00934D22"/>
    <w:rPr>
      <w:rFonts w:ascii="Tahoma" w:hAnsi="Tahoma"/>
      <w:sz w:val="16"/>
      <w:szCs w:val="16"/>
      <w:lang w:val="x-none" w:eastAsia="x-none"/>
    </w:rPr>
  </w:style>
  <w:style w:type="paragraph" w:styleId="Caption">
    <w:name w:val="caption"/>
    <w:basedOn w:val="Normal"/>
    <w:next w:val="Normal"/>
    <w:qFormat/>
    <w:rsid w:val="00934D22"/>
    <w:pPr>
      <w:spacing w:before="120" w:after="120"/>
    </w:pPr>
    <w:rPr>
      <w:b/>
      <w:bCs/>
    </w:rPr>
  </w:style>
  <w:style w:type="paragraph" w:customStyle="1" w:styleId="CharCharCharCharCharChar">
    <w:name w:val="Char Char Char Char Char Char"/>
    <w:basedOn w:val="Normal"/>
    <w:next w:val="Normal"/>
    <w:semiHidden/>
    <w:rsid w:val="00934D22"/>
    <w:pPr>
      <w:spacing w:after="160" w:line="240" w:lineRule="exact"/>
    </w:pPr>
  </w:style>
  <w:style w:type="character" w:styleId="CommentReference">
    <w:name w:val="annotation reference"/>
    <w:rsid w:val="00934D22"/>
    <w:rPr>
      <w:sz w:val="16"/>
      <w:szCs w:val="16"/>
    </w:rPr>
  </w:style>
  <w:style w:type="paragraph" w:styleId="CommentText">
    <w:name w:val="annotation text"/>
    <w:basedOn w:val="Normal"/>
    <w:link w:val="CommentTextChar"/>
    <w:rsid w:val="00934D22"/>
    <w:rPr>
      <w:sz w:val="20"/>
    </w:rPr>
  </w:style>
  <w:style w:type="paragraph" w:styleId="CommentSubject">
    <w:name w:val="annotation subject"/>
    <w:basedOn w:val="CommentText"/>
    <w:next w:val="CommentText"/>
    <w:link w:val="CommentSubjectChar"/>
    <w:semiHidden/>
    <w:rsid w:val="00934D22"/>
    <w:rPr>
      <w:b/>
      <w:bCs/>
      <w:lang w:val="x-none" w:eastAsia="x-none"/>
    </w:rPr>
  </w:style>
  <w:style w:type="character" w:customStyle="1" w:styleId="InputVariable">
    <w:name w:val="InputVariable"/>
    <w:rsid w:val="00934D22"/>
    <w:rPr>
      <w:rFonts w:ascii="Courier" w:hAnsi="Courier"/>
      <w:b/>
      <w:i/>
      <w:sz w:val="22"/>
    </w:rPr>
  </w:style>
  <w:style w:type="paragraph" w:customStyle="1" w:styleId="LegalBody">
    <w:name w:val="LegalBody"/>
    <w:rsid w:val="00B023E8"/>
    <w:pPr>
      <w:autoSpaceDE w:val="0"/>
      <w:autoSpaceDN w:val="0"/>
      <w:adjustRightInd w:val="0"/>
      <w:spacing w:after="120"/>
    </w:pPr>
    <w:rPr>
      <w:rFonts w:eastAsia="SimSun"/>
      <w:sz w:val="22"/>
      <w:szCs w:val="24"/>
      <w:lang w:val="en-US" w:eastAsia="zh-CN"/>
    </w:rPr>
  </w:style>
  <w:style w:type="paragraph" w:customStyle="1" w:styleId="LegalBullets">
    <w:name w:val="LegalBullets"/>
    <w:rsid w:val="00B023E8"/>
    <w:pPr>
      <w:numPr>
        <w:numId w:val="2"/>
      </w:numPr>
      <w:spacing w:after="120"/>
    </w:pPr>
    <w:rPr>
      <w:sz w:val="22"/>
      <w:szCs w:val="24"/>
      <w:lang w:val="en-US" w:eastAsia="en-US"/>
    </w:rPr>
  </w:style>
  <w:style w:type="paragraph" w:customStyle="1" w:styleId="LegalHeading">
    <w:name w:val="LegalHeading"/>
    <w:rsid w:val="00B023E8"/>
    <w:pPr>
      <w:autoSpaceDE w:val="0"/>
      <w:autoSpaceDN w:val="0"/>
      <w:adjustRightInd w:val="0"/>
      <w:spacing w:before="120" w:after="120"/>
    </w:pPr>
    <w:rPr>
      <w:b/>
      <w:bCs/>
      <w:iCs/>
      <w:sz w:val="24"/>
      <w:lang w:val="en-US" w:eastAsia="en-US"/>
    </w:rPr>
  </w:style>
  <w:style w:type="paragraph" w:styleId="PlainText">
    <w:name w:val="Plain Text"/>
    <w:basedOn w:val="Normal"/>
    <w:link w:val="PlainTextChar"/>
    <w:rsid w:val="00B44E60"/>
    <w:rPr>
      <w:rFonts w:ascii="Courier New" w:hAnsi="Courier New"/>
      <w:sz w:val="20"/>
      <w:lang w:val="x-none" w:eastAsia="x-none"/>
    </w:rPr>
  </w:style>
  <w:style w:type="paragraph" w:customStyle="1" w:styleId="FCFigCaption">
    <w:name w:val="FC_FigCaption"/>
    <w:locked/>
    <w:rsid w:val="00967C75"/>
    <w:pPr>
      <w:keepNext/>
      <w:tabs>
        <w:tab w:val="left" w:pos="1440"/>
      </w:tabs>
      <w:suppressAutoHyphens/>
      <w:autoSpaceDE w:val="0"/>
      <w:autoSpaceDN w:val="0"/>
      <w:adjustRightInd w:val="0"/>
      <w:spacing w:before="240" w:after="160" w:line="260" w:lineRule="atLeast"/>
      <w:ind w:left="2880" w:hanging="1440"/>
    </w:pPr>
    <w:rPr>
      <w:rFonts w:cs="Trebuchet MS"/>
      <w:b/>
      <w:bCs/>
      <w:color w:val="000000"/>
      <w:sz w:val="22"/>
      <w:szCs w:val="22"/>
      <w:lang w:val="en-US" w:eastAsia="en-US"/>
    </w:rPr>
  </w:style>
  <w:style w:type="paragraph" w:styleId="ListBullet2">
    <w:name w:val="List Bullet 2"/>
    <w:basedOn w:val="Normal"/>
    <w:semiHidden/>
    <w:rsid w:val="005B4DD4"/>
    <w:pPr>
      <w:numPr>
        <w:numId w:val="3"/>
      </w:numPr>
    </w:pPr>
    <w:rPr>
      <w:sz w:val="24"/>
      <w:szCs w:val="24"/>
    </w:rPr>
  </w:style>
  <w:style w:type="paragraph" w:styleId="ListBullet3">
    <w:name w:val="List Bullet 3"/>
    <w:basedOn w:val="Normal"/>
    <w:semiHidden/>
    <w:rsid w:val="005B4DD4"/>
    <w:pPr>
      <w:numPr>
        <w:numId w:val="4"/>
      </w:numPr>
    </w:pPr>
    <w:rPr>
      <w:sz w:val="24"/>
      <w:szCs w:val="24"/>
    </w:rPr>
  </w:style>
  <w:style w:type="paragraph" w:styleId="ListBullet4">
    <w:name w:val="List Bullet 4"/>
    <w:basedOn w:val="Normal"/>
    <w:semiHidden/>
    <w:rsid w:val="005B4DD4"/>
    <w:pPr>
      <w:numPr>
        <w:numId w:val="5"/>
      </w:numPr>
    </w:pPr>
    <w:rPr>
      <w:sz w:val="24"/>
      <w:szCs w:val="24"/>
    </w:rPr>
  </w:style>
  <w:style w:type="paragraph" w:styleId="ListContinue">
    <w:name w:val="List Continue"/>
    <w:semiHidden/>
    <w:rsid w:val="00E73FF0"/>
    <w:pPr>
      <w:spacing w:after="120"/>
      <w:ind w:left="720"/>
    </w:pPr>
    <w:rPr>
      <w:sz w:val="22"/>
      <w:szCs w:val="24"/>
      <w:lang w:val="en-US" w:eastAsia="en-US"/>
    </w:rPr>
  </w:style>
  <w:style w:type="paragraph" w:styleId="ListContinue2">
    <w:name w:val="List Continue 2"/>
    <w:basedOn w:val="Normal"/>
    <w:semiHidden/>
    <w:rsid w:val="005B4DD4"/>
    <w:pPr>
      <w:spacing w:after="120"/>
      <w:ind w:left="566"/>
    </w:pPr>
    <w:rPr>
      <w:sz w:val="24"/>
      <w:szCs w:val="24"/>
    </w:rPr>
  </w:style>
  <w:style w:type="paragraph" w:styleId="ListContinue3">
    <w:name w:val="List Continue 3"/>
    <w:basedOn w:val="Normal"/>
    <w:semiHidden/>
    <w:rsid w:val="005B4DD4"/>
    <w:pPr>
      <w:spacing w:after="120"/>
      <w:ind w:left="849"/>
    </w:pPr>
    <w:rPr>
      <w:sz w:val="24"/>
      <w:szCs w:val="24"/>
    </w:rPr>
  </w:style>
  <w:style w:type="paragraph" w:styleId="ListContinue4">
    <w:name w:val="List Continue 4"/>
    <w:basedOn w:val="Normal"/>
    <w:semiHidden/>
    <w:rsid w:val="005B4DD4"/>
    <w:pPr>
      <w:spacing w:after="120"/>
      <w:ind w:left="1132"/>
    </w:pPr>
    <w:rPr>
      <w:sz w:val="24"/>
      <w:szCs w:val="24"/>
    </w:rPr>
  </w:style>
  <w:style w:type="paragraph" w:styleId="ListContinue5">
    <w:name w:val="List Continue 5"/>
    <w:basedOn w:val="Normal"/>
    <w:semiHidden/>
    <w:rsid w:val="005B4DD4"/>
    <w:pPr>
      <w:spacing w:after="120"/>
      <w:ind w:left="1415"/>
    </w:pPr>
    <w:rPr>
      <w:sz w:val="24"/>
      <w:szCs w:val="24"/>
    </w:rPr>
  </w:style>
  <w:style w:type="paragraph" w:styleId="NoteHeading">
    <w:name w:val="Note Heading"/>
    <w:basedOn w:val="Normal"/>
    <w:next w:val="Normal"/>
    <w:link w:val="NoteHeadingChar"/>
    <w:semiHidden/>
    <w:rsid w:val="005B4DD4"/>
    <w:rPr>
      <w:sz w:val="24"/>
      <w:szCs w:val="24"/>
      <w:lang w:val="x-none" w:eastAsia="x-none"/>
    </w:rPr>
  </w:style>
  <w:style w:type="paragraph" w:customStyle="1" w:styleId="TNTableNote">
    <w:name w:val="TN TableNote"/>
    <w:semiHidden/>
    <w:locked/>
    <w:rsid w:val="005B4DD4"/>
    <w:pPr>
      <w:suppressAutoHyphens/>
      <w:autoSpaceDE w:val="0"/>
      <w:autoSpaceDN w:val="0"/>
      <w:adjustRightInd w:val="0"/>
      <w:spacing w:before="120" w:after="100" w:line="260" w:lineRule="atLeast"/>
    </w:pPr>
    <w:rPr>
      <w:rFonts w:ascii="Times" w:hAnsi="Times" w:cs="Times"/>
      <w:color w:val="000000"/>
      <w:w w:val="0"/>
      <w:sz w:val="22"/>
      <w:szCs w:val="22"/>
      <w:lang w:val="en-US" w:eastAsia="en-US"/>
    </w:rPr>
  </w:style>
  <w:style w:type="paragraph" w:customStyle="1" w:styleId="1BListBullet">
    <w:name w:val="1B_ListBullet"/>
    <w:rsid w:val="00704DC7"/>
    <w:pPr>
      <w:numPr>
        <w:numId w:val="1"/>
      </w:numPr>
      <w:spacing w:after="120"/>
    </w:pPr>
    <w:rPr>
      <w:sz w:val="22"/>
      <w:szCs w:val="22"/>
      <w:lang w:val="en-US" w:eastAsia="en-US"/>
    </w:rPr>
  </w:style>
  <w:style w:type="paragraph" w:customStyle="1" w:styleId="1NListNum">
    <w:name w:val="1N_ListNum"/>
    <w:link w:val="1NListNumChar"/>
    <w:locked/>
    <w:rsid w:val="00745E4F"/>
    <w:pPr>
      <w:numPr>
        <w:numId w:val="9"/>
      </w:numPr>
      <w:spacing w:after="120"/>
    </w:pPr>
    <w:rPr>
      <w:color w:val="000000"/>
      <w:sz w:val="22"/>
      <w:szCs w:val="24"/>
      <w:lang w:val="en-US" w:eastAsia="en-US"/>
    </w:rPr>
  </w:style>
  <w:style w:type="character" w:customStyle="1" w:styleId="1NListNumChar">
    <w:name w:val="1N_ListNum Char"/>
    <w:link w:val="1NListNum"/>
    <w:rsid w:val="00D25DCF"/>
    <w:rPr>
      <w:color w:val="000000"/>
      <w:sz w:val="22"/>
      <w:szCs w:val="24"/>
      <w:lang w:val="en-US" w:eastAsia="en-US"/>
    </w:rPr>
  </w:style>
  <w:style w:type="paragraph" w:customStyle="1" w:styleId="ListContinue0">
    <w:name w:val="List_Continue"/>
    <w:rsid w:val="008A2CCF"/>
    <w:pPr>
      <w:spacing w:after="120"/>
      <w:ind w:left="1080"/>
    </w:pPr>
    <w:rPr>
      <w:sz w:val="22"/>
      <w:szCs w:val="24"/>
      <w:lang w:val="en-US" w:eastAsia="en-US"/>
    </w:rPr>
  </w:style>
  <w:style w:type="paragraph" w:customStyle="1" w:styleId="APAppendixTitle">
    <w:name w:val="AP_Appendix_Title"/>
    <w:rsid w:val="00F9741F"/>
    <w:pPr>
      <w:numPr>
        <w:numId w:val="6"/>
      </w:numPr>
      <w:tabs>
        <w:tab w:val="left" w:pos="720"/>
      </w:tabs>
      <w:spacing w:after="240"/>
    </w:pPr>
    <w:rPr>
      <w:b/>
      <w:sz w:val="32"/>
      <w:lang w:val="en-US" w:eastAsia="en-US"/>
    </w:rPr>
  </w:style>
  <w:style w:type="character" w:customStyle="1" w:styleId="FileName">
    <w:name w:val="FileName"/>
    <w:rsid w:val="004B1B83"/>
    <w:rPr>
      <w:rFonts w:ascii="Helvetica" w:hAnsi="Helvetica"/>
      <w:i/>
      <w:sz w:val="22"/>
      <w:szCs w:val="22"/>
    </w:rPr>
  </w:style>
  <w:style w:type="paragraph" w:styleId="Header">
    <w:name w:val="header"/>
    <w:basedOn w:val="Normal"/>
    <w:link w:val="HeaderChar"/>
    <w:rsid w:val="00B575D7"/>
    <w:pPr>
      <w:tabs>
        <w:tab w:val="center" w:pos="4320"/>
        <w:tab w:val="right" w:pos="8640"/>
      </w:tabs>
    </w:pPr>
    <w:rPr>
      <w:lang w:val="x-none" w:eastAsia="x-none"/>
    </w:rPr>
  </w:style>
  <w:style w:type="paragraph" w:customStyle="1" w:styleId="2AListAlpha">
    <w:name w:val="2A_ListAlpha"/>
    <w:basedOn w:val="Normal"/>
    <w:locked/>
    <w:rsid w:val="00D25DCF"/>
    <w:pPr>
      <w:numPr>
        <w:numId w:val="7"/>
      </w:numPr>
      <w:tabs>
        <w:tab w:val="left" w:pos="1440"/>
      </w:tabs>
      <w:spacing w:before="80" w:after="80"/>
    </w:pPr>
    <w:rPr>
      <w:rFonts w:cs="Times"/>
      <w:color w:val="000000"/>
      <w:szCs w:val="24"/>
    </w:rPr>
  </w:style>
  <w:style w:type="paragraph" w:customStyle="1" w:styleId="2DListDash">
    <w:name w:val="2D_ListDash"/>
    <w:basedOn w:val="Normal"/>
    <w:locked/>
    <w:rsid w:val="00D25DCF"/>
    <w:pPr>
      <w:numPr>
        <w:numId w:val="8"/>
      </w:numPr>
      <w:tabs>
        <w:tab w:val="left" w:pos="1440"/>
      </w:tabs>
      <w:spacing w:before="80" w:after="80"/>
    </w:pPr>
    <w:rPr>
      <w:rFonts w:cs="Times"/>
      <w:color w:val="000000"/>
      <w:szCs w:val="24"/>
    </w:rPr>
  </w:style>
  <w:style w:type="character" w:styleId="Hyperlink">
    <w:name w:val="Hyperlink"/>
    <w:aliases w:val="TOC"/>
    <w:uiPriority w:val="99"/>
    <w:rsid w:val="00E4037B"/>
    <w:rPr>
      <w:color w:val="0000FF"/>
      <w:u w:val="single"/>
    </w:rPr>
  </w:style>
  <w:style w:type="paragraph" w:customStyle="1" w:styleId="Heading2Appendix">
    <w:name w:val="Heading 2_Appendix"/>
    <w:basedOn w:val="Heading2"/>
    <w:link w:val="Heading2AppendixChar"/>
    <w:rsid w:val="002E7850"/>
    <w:pPr>
      <w:numPr>
        <w:ilvl w:val="0"/>
        <w:numId w:val="0"/>
      </w:numPr>
    </w:pPr>
  </w:style>
  <w:style w:type="character" w:customStyle="1" w:styleId="Heading2AppendixChar">
    <w:name w:val="Heading 2_Appendix Char"/>
    <w:link w:val="Heading2Appendix"/>
    <w:rsid w:val="002E7850"/>
    <w:rPr>
      <w:b/>
      <w:sz w:val="28"/>
      <w:lang w:val="en-US" w:eastAsia="en-US"/>
    </w:rPr>
  </w:style>
  <w:style w:type="character" w:customStyle="1" w:styleId="NoHighlighting">
    <w:name w:val="No_Highlighting"/>
    <w:rsid w:val="00BD6720"/>
    <w:rPr>
      <w:bdr w:val="none" w:sz="0" w:space="0" w:color="auto"/>
      <w:shd w:val="clear" w:color="auto" w:fill="auto"/>
    </w:rPr>
  </w:style>
  <w:style w:type="paragraph" w:styleId="HTMLPreformatted">
    <w:name w:val="HTML Preformatted"/>
    <w:basedOn w:val="Normal"/>
    <w:link w:val="HTMLPreformattedChar"/>
    <w:uiPriority w:val="99"/>
    <w:rsid w:val="00B44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hAnsi="Arial Unicode MS"/>
      <w:lang w:val="x-none" w:eastAsia="x-none"/>
    </w:rPr>
  </w:style>
  <w:style w:type="table" w:styleId="TableGrid">
    <w:name w:val="Table Grid"/>
    <w:aliases w:val="MOP Table Grid"/>
    <w:basedOn w:val="TableNormal"/>
    <w:rsid w:val="00F34DE2"/>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 Bullets,List Paragraph - Bullets,Bulleted List,Numbering 1.1,titulo 4,Párrafo de lista7,List Paragraph lettered,符号列表,·ûºÅÁÐ±í,¡¤?o?¨¢D¡À¨ª,?¡è?o?¡§¡éD?¨¤¡§a,??¨¨?o??¡ì?¨¦D?¡§¡è?¡ìa,??¡§¡§?o???¨¬?¡§|D??¡ì?¨¨??¨¬a,?,lista puntata,lp1,b1"/>
    <w:basedOn w:val="Normal"/>
    <w:link w:val="ListParagraphChar"/>
    <w:uiPriority w:val="1"/>
    <w:qFormat/>
    <w:rsid w:val="00390E4E"/>
    <w:pPr>
      <w:ind w:left="720"/>
    </w:pPr>
    <w:rPr>
      <w:lang w:val="x-none" w:eastAsia="x-none"/>
    </w:rPr>
  </w:style>
  <w:style w:type="paragraph" w:customStyle="1" w:styleId="CharCharCharCharCharChar1">
    <w:name w:val="Char Char Char Char Char Char1"/>
    <w:basedOn w:val="Normal"/>
    <w:next w:val="Normal"/>
    <w:semiHidden/>
    <w:rsid w:val="00E95117"/>
    <w:pPr>
      <w:numPr>
        <w:numId w:val="10"/>
      </w:numPr>
      <w:spacing w:after="160" w:line="240" w:lineRule="exact"/>
    </w:pPr>
  </w:style>
  <w:style w:type="paragraph" w:customStyle="1" w:styleId="Header3">
    <w:name w:val="Header 3"/>
    <w:basedOn w:val="Heading3"/>
    <w:rsid w:val="00E95117"/>
    <w:pPr>
      <w:numPr>
        <w:numId w:val="10"/>
      </w:numPr>
      <w:spacing w:after="60"/>
    </w:pPr>
  </w:style>
  <w:style w:type="character" w:customStyle="1" w:styleId="Heading1Char1">
    <w:name w:val="Heading 1 Char1"/>
    <w:aliases w:val="h1 Char,H1 Char,h Char,1st level Char,Appendix 1 Char,Level 1 Char,Level 11 Char,II+ Char,I Char,ƒf Char,1st level1 Char,heading 11 Char,h12 Char,1st level2 Char,heading 12 Char,h111 Char,1st level11 Char,heading 111 Char,h13 Char,h1 Cha"/>
    <w:rsid w:val="00791A1D"/>
    <w:rPr>
      <w:rFonts w:ascii="Times New Roman" w:eastAsia="Times New Roman" w:hAnsi="Times New Roman" w:cs="Times New Roman"/>
      <w:b/>
      <w:sz w:val="32"/>
      <w:szCs w:val="22"/>
      <w:lang w:bidi="ar-SA"/>
    </w:rPr>
  </w:style>
  <w:style w:type="character" w:customStyle="1" w:styleId="Heading3Char">
    <w:name w:val="Heading 3 Char"/>
    <w:aliases w:val="h3 Char,H3 Char,3 Char,l3 Char,H31 Char,H32 Char,H33 Char,H34 Char,H311 Char,H321 Char,H331 Char,H35 Char,H312 Char,H322 Char,H332 Char,H341 Char,H3111 Char,H3211 Char,H3311 Char,H36 Char,H313 Char,H323 Char,H333 Char,H342 Char,H3112 Char"/>
    <w:link w:val="Heading3"/>
    <w:rsid w:val="00791A1D"/>
    <w:rPr>
      <w:b/>
      <w:sz w:val="24"/>
      <w:lang w:val="en-US" w:eastAsia="en-US"/>
    </w:rPr>
  </w:style>
  <w:style w:type="character" w:customStyle="1" w:styleId="Heading4Char">
    <w:name w:val="Heading 4 Char"/>
    <w:aliases w:val="Map Title Char,H4 Char,h4 Char,heading 4 Char,H41 Char,H42 Char,H43 Char,H44 Char,H411 Char,H421 Char,H431 Char,H45 Char,H412 Char,H422 Char,H432 Char,H46 Char,H413 Char,H423 Char,H433 Char,H441 Char,H4111 Char,H4211 Char,H4311 Char"/>
    <w:link w:val="Heading4"/>
    <w:rsid w:val="00AB1B20"/>
    <w:rPr>
      <w:b/>
      <w:sz w:val="22"/>
      <w:lang w:val="en-US" w:eastAsia="en-US"/>
    </w:rPr>
  </w:style>
  <w:style w:type="character" w:customStyle="1" w:styleId="Heading5Char">
    <w:name w:val="Heading 5 Char"/>
    <w:aliases w:val="Block Label Char,h5 Char,IS41 Heading 5 Char,H5 Char,MOP/Test Char,MOP/Test Title Char,Level 5 Char,Roman list Char,5 Char,ITT t5 Char,PA Pico Section Char,TE Heading 5 Char,T5 Char,h51 Char,H5-Heading 5 Char,Heading5 Char,l5 Char"/>
    <w:link w:val="Heading5"/>
    <w:rsid w:val="00791A1D"/>
    <w:rPr>
      <w:b/>
      <w:sz w:val="22"/>
      <w:lang w:val="en-US" w:eastAsia="en-US"/>
    </w:rPr>
  </w:style>
  <w:style w:type="character" w:customStyle="1" w:styleId="Heading6Char">
    <w:name w:val="Heading 6 Char"/>
    <w:aliases w:val="h6 Char,H6 Char,6 Char,Requirement Char,L1 Heading 6 Char,Level 6 Char,Don't use Titre 6 Char,Bullet list Char,Header 6 Char,Criteria Char,heading 6 Char,ITT t6 Char,PA Appendix Char,Legal Level 1. Char,cnp Char,Tables Char,T1 Char"/>
    <w:link w:val="Heading6"/>
    <w:rsid w:val="00791A1D"/>
    <w:rPr>
      <w:b/>
      <w:sz w:val="22"/>
      <w:lang w:val="en-US" w:eastAsia="en-US"/>
    </w:rPr>
  </w:style>
  <w:style w:type="character" w:customStyle="1" w:styleId="Heading7Char">
    <w:name w:val="Heading 7 Char"/>
    <w:aliases w:val="Appendix Block Label Char,st Char,SDL title Char,h7 Char,H7 Char,8 Char,L1 Heading 7 Char,List(1) Char,Don't use Titre 7 Char,Header 7 Char,letter list Char,7 Char,req3 Char,heading 7 Char,ITT t7 Char,PA Appendix Major Char,cnc Char"/>
    <w:link w:val="Heading7"/>
    <w:rsid w:val="00791A1D"/>
    <w:rPr>
      <w:b/>
      <w:sz w:val="22"/>
      <w:lang w:val="en-US" w:eastAsia="en-US"/>
    </w:rPr>
  </w:style>
  <w:style w:type="character" w:customStyle="1" w:styleId="Heading8Char">
    <w:name w:val="Heading 8 Char"/>
    <w:aliases w:val="Table Heading Char,TH Char,h8 Char,Annex Char,L1 Heading 8 Char,List(a) Char,Don't use Titre 8 Char,action Char,r Char,requirement Char,req2 Char,Reference List Char,heading 8 Char, action Char,ITT t8 Char,PA Appendix Minor Char,l8 Char"/>
    <w:link w:val="Heading8"/>
    <w:rsid w:val="00791A1D"/>
    <w:rPr>
      <w:b/>
      <w:sz w:val="22"/>
      <w:lang w:val="en-US" w:eastAsia="en-US"/>
    </w:rPr>
  </w:style>
  <w:style w:type="character" w:customStyle="1" w:styleId="Heading9Char">
    <w:name w:val="Heading 9 Char"/>
    <w:aliases w:val="Appendix Char,figure title Char,FTL Char,Figure Heading Char,FH Char,tt Char,ft Char,HF Char,table title Char,h9 Char,Annex1 Char,Appen 1 Char,L1 Heading 9 Char,List(i) Char,Don't use Titre 9 Char,progress Char,App Heading Char,9 Char"/>
    <w:link w:val="Heading9"/>
    <w:rsid w:val="00791A1D"/>
    <w:rPr>
      <w:b/>
      <w:sz w:val="22"/>
      <w:lang w:val="en-US" w:eastAsia="en-US"/>
    </w:rPr>
  </w:style>
  <w:style w:type="character" w:customStyle="1" w:styleId="FooterChar">
    <w:name w:val="Footer Char"/>
    <w:link w:val="Footer"/>
    <w:rsid w:val="00791A1D"/>
    <w:rPr>
      <w:b/>
      <w:sz w:val="22"/>
      <w:lang w:val="en-US" w:eastAsia="en-US" w:bidi="ar-SA"/>
    </w:rPr>
  </w:style>
  <w:style w:type="character" w:customStyle="1" w:styleId="TitleChar">
    <w:name w:val="Title Char"/>
    <w:link w:val="Title"/>
    <w:rsid w:val="00791A1D"/>
    <w:rPr>
      <w:b/>
      <w:kern w:val="28"/>
      <w:sz w:val="40"/>
      <w:lang w:val="en-US" w:eastAsia="en-US" w:bidi="ar-SA"/>
    </w:rPr>
  </w:style>
  <w:style w:type="character" w:customStyle="1" w:styleId="DocumentMapChar">
    <w:name w:val="Document Map Char"/>
    <w:link w:val="DocumentMap"/>
    <w:semiHidden/>
    <w:rsid w:val="00791A1D"/>
    <w:rPr>
      <w:rFonts w:ascii="Tahoma" w:hAnsi="Tahoma"/>
      <w:sz w:val="22"/>
      <w:shd w:val="clear" w:color="auto" w:fill="000080"/>
    </w:rPr>
  </w:style>
  <w:style w:type="character" w:customStyle="1" w:styleId="BalloonTextChar">
    <w:name w:val="Balloon Text Char"/>
    <w:link w:val="BalloonText"/>
    <w:semiHidden/>
    <w:rsid w:val="00791A1D"/>
    <w:rPr>
      <w:rFonts w:ascii="Tahoma" w:hAnsi="Tahoma" w:cs="Tahoma"/>
      <w:sz w:val="16"/>
      <w:szCs w:val="16"/>
    </w:rPr>
  </w:style>
  <w:style w:type="character" w:customStyle="1" w:styleId="CommentTextChar">
    <w:name w:val="Comment Text Char"/>
    <w:basedOn w:val="DefaultParagraphFont"/>
    <w:link w:val="CommentText"/>
    <w:rsid w:val="00791A1D"/>
  </w:style>
  <w:style w:type="character" w:customStyle="1" w:styleId="CommentSubjectChar">
    <w:name w:val="Comment Subject Char"/>
    <w:link w:val="CommentSubject"/>
    <w:semiHidden/>
    <w:rsid w:val="00791A1D"/>
    <w:rPr>
      <w:b/>
      <w:bCs/>
    </w:rPr>
  </w:style>
  <w:style w:type="character" w:customStyle="1" w:styleId="NormalWebChar1">
    <w:name w:val="Normal (Web) Char1"/>
    <w:link w:val="NormalWeb"/>
    <w:uiPriority w:val="99"/>
    <w:rsid w:val="00791A1D"/>
    <w:rPr>
      <w:rFonts w:eastAsia="YouYuan"/>
      <w:sz w:val="24"/>
      <w:szCs w:val="24"/>
      <w:lang w:eastAsia="zh-CN"/>
    </w:rPr>
  </w:style>
  <w:style w:type="character" w:customStyle="1" w:styleId="NoteHeadingChar">
    <w:name w:val="Note Heading Char"/>
    <w:link w:val="NoteHeading"/>
    <w:semiHidden/>
    <w:rsid w:val="00791A1D"/>
    <w:rPr>
      <w:sz w:val="24"/>
      <w:szCs w:val="24"/>
    </w:rPr>
  </w:style>
  <w:style w:type="character" w:customStyle="1" w:styleId="HeaderChar">
    <w:name w:val="Header Char"/>
    <w:link w:val="Header"/>
    <w:rsid w:val="00791A1D"/>
    <w:rPr>
      <w:sz w:val="22"/>
    </w:rPr>
  </w:style>
  <w:style w:type="character" w:styleId="Strong">
    <w:name w:val="Strong"/>
    <w:uiPriority w:val="22"/>
    <w:qFormat/>
    <w:rsid w:val="00791A1D"/>
    <w:rPr>
      <w:b/>
      <w:bCs/>
    </w:rPr>
  </w:style>
  <w:style w:type="character" w:customStyle="1" w:styleId="PlainTextChar">
    <w:name w:val="Plain Text Char"/>
    <w:link w:val="PlainText"/>
    <w:rsid w:val="00791A1D"/>
    <w:rPr>
      <w:rFonts w:ascii="Courier New" w:hAnsi="Courier New"/>
    </w:rPr>
  </w:style>
  <w:style w:type="paragraph" w:customStyle="1" w:styleId="PBParagraphBody">
    <w:name w:val="PB_ParagraphBody"/>
    <w:link w:val="PBParagraphBodyChar"/>
    <w:rsid w:val="00791A1D"/>
    <w:pPr>
      <w:spacing w:after="120"/>
    </w:pPr>
    <w:rPr>
      <w:sz w:val="22"/>
      <w:szCs w:val="22"/>
      <w:lang w:val="en-US" w:eastAsia="en-US"/>
    </w:rPr>
  </w:style>
  <w:style w:type="character" w:customStyle="1" w:styleId="PBParagraphBodyChar">
    <w:name w:val="PB_ParagraphBody Char"/>
    <w:link w:val="PBParagraphBody"/>
    <w:rsid w:val="00791A1D"/>
    <w:rPr>
      <w:sz w:val="22"/>
      <w:szCs w:val="22"/>
      <w:lang w:bidi="ar-SA"/>
    </w:rPr>
  </w:style>
  <w:style w:type="character" w:customStyle="1" w:styleId="HTMLPreformattedChar">
    <w:name w:val="HTML Preformatted Char"/>
    <w:link w:val="HTMLPreformatted"/>
    <w:uiPriority w:val="99"/>
    <w:rsid w:val="00791A1D"/>
    <w:rPr>
      <w:rFonts w:ascii="Arial Unicode MS" w:hAnsi="Arial Unicode MS" w:cs="Arial Unicode MS"/>
      <w:sz w:val="22"/>
    </w:rPr>
  </w:style>
  <w:style w:type="character" w:customStyle="1" w:styleId="InputLiteral">
    <w:name w:val="InputLiteral"/>
    <w:rsid w:val="00791A1D"/>
    <w:rPr>
      <w:rFonts w:ascii="Courier" w:hAnsi="Courier"/>
      <w:b/>
      <w:sz w:val="22"/>
    </w:rPr>
  </w:style>
  <w:style w:type="character" w:customStyle="1" w:styleId="OutputLiteral">
    <w:name w:val="OutputLiteral"/>
    <w:rsid w:val="00791A1D"/>
    <w:rPr>
      <w:rFonts w:ascii="Courier" w:hAnsi="Courier"/>
      <w:sz w:val="22"/>
    </w:rPr>
  </w:style>
  <w:style w:type="paragraph" w:customStyle="1" w:styleId="NumberedStep">
    <w:name w:val="Numbered Step"/>
    <w:basedOn w:val="Normal"/>
    <w:rsid w:val="00791A1D"/>
    <w:pPr>
      <w:tabs>
        <w:tab w:val="left" w:pos="360"/>
        <w:tab w:val="left" w:pos="1080"/>
      </w:tabs>
      <w:adjustRightInd w:val="0"/>
    </w:pPr>
    <w:rPr>
      <w:sz w:val="24"/>
      <w:szCs w:val="24"/>
    </w:rPr>
  </w:style>
  <w:style w:type="character" w:customStyle="1" w:styleId="NormalWebChar">
    <w:name w:val="Normal (Web) Char"/>
    <w:rsid w:val="00791A1D"/>
    <w:rPr>
      <w:rFonts w:eastAsia="YouYuan"/>
      <w:sz w:val="24"/>
      <w:szCs w:val="24"/>
      <w:lang w:val="en-US" w:eastAsia="zh-CN" w:bidi="ar-SA"/>
    </w:rPr>
  </w:style>
  <w:style w:type="character" w:customStyle="1" w:styleId="v8">
    <w:name w:val="v8"/>
    <w:basedOn w:val="DefaultParagraphFont"/>
    <w:rsid w:val="00791A1D"/>
  </w:style>
  <w:style w:type="paragraph" w:customStyle="1" w:styleId="CommandBold">
    <w:name w:val="Command Bold"/>
    <w:basedOn w:val="Normal"/>
    <w:link w:val="CommandBoldChar"/>
    <w:qFormat/>
    <w:rsid w:val="00791A1D"/>
    <w:pPr>
      <w:ind w:left="720"/>
    </w:pPr>
    <w:rPr>
      <w:rFonts w:ascii="Courier" w:hAnsi="Courier"/>
      <w:b/>
      <w:sz w:val="20"/>
      <w:lang w:val="x-none" w:eastAsia="x-none"/>
    </w:rPr>
  </w:style>
  <w:style w:type="character" w:customStyle="1" w:styleId="CommandBoldChar">
    <w:name w:val="Command Bold Char"/>
    <w:link w:val="CommandBold"/>
    <w:rsid w:val="00791A1D"/>
    <w:rPr>
      <w:rFonts w:ascii="Courier" w:hAnsi="Courier"/>
      <w:b/>
      <w:lang w:val="x-none" w:eastAsia="x-none"/>
    </w:rPr>
  </w:style>
  <w:style w:type="paragraph" w:customStyle="1" w:styleId="ExampleOutput">
    <w:name w:val="Example Output"/>
    <w:basedOn w:val="Normal"/>
    <w:link w:val="ExampleOutputChar"/>
    <w:qFormat/>
    <w:rsid w:val="00791A1D"/>
    <w:pPr>
      <w:ind w:left="1080"/>
      <w:jc w:val="both"/>
    </w:pPr>
    <w:rPr>
      <w:b/>
      <w:bCs/>
      <w:sz w:val="20"/>
      <w:lang w:val="x-none" w:eastAsia="x-none"/>
    </w:rPr>
  </w:style>
  <w:style w:type="character" w:customStyle="1" w:styleId="ExampleOutputChar">
    <w:name w:val="Example Output Char"/>
    <w:link w:val="ExampleOutput"/>
    <w:rsid w:val="00791A1D"/>
    <w:rPr>
      <w:b/>
      <w:bCs/>
      <w:lang w:val="x-none" w:eastAsia="x-none"/>
    </w:rPr>
  </w:style>
  <w:style w:type="paragraph" w:styleId="Revision">
    <w:name w:val="Revision"/>
    <w:hidden/>
    <w:uiPriority w:val="99"/>
    <w:semiHidden/>
    <w:rsid w:val="00791A1D"/>
    <w:rPr>
      <w:sz w:val="22"/>
      <w:lang w:val="en-US" w:eastAsia="en-US"/>
    </w:rPr>
  </w:style>
  <w:style w:type="paragraph" w:customStyle="1" w:styleId="EndofSteps">
    <w:name w:val="End of Steps"/>
    <w:basedOn w:val="Normal"/>
    <w:link w:val="EndofStepsChar"/>
    <w:qFormat/>
    <w:rsid w:val="00791A1D"/>
    <w:pPr>
      <w:pBdr>
        <w:bottom w:val="dotted" w:sz="4" w:space="1" w:color="auto"/>
      </w:pBdr>
      <w:spacing w:before="160" w:after="80" w:line="280" w:lineRule="atLeast"/>
    </w:pPr>
    <w:rPr>
      <w:rFonts w:ascii="Times New Roman Bold" w:hAnsi="Times New Roman Bold"/>
      <w:b/>
      <w:spacing w:val="40"/>
      <w:kern w:val="28"/>
      <w:sz w:val="18"/>
      <w:szCs w:val="18"/>
      <w:lang w:val="x-none" w:eastAsia="x-none"/>
    </w:rPr>
  </w:style>
  <w:style w:type="character" w:customStyle="1" w:styleId="EndofStepsChar">
    <w:name w:val="End of Steps Char"/>
    <w:link w:val="EndofSteps"/>
    <w:rsid w:val="00791A1D"/>
    <w:rPr>
      <w:rFonts w:ascii="Times New Roman Bold" w:hAnsi="Times New Roman Bold"/>
      <w:b/>
      <w:spacing w:val="40"/>
      <w:kern w:val="28"/>
      <w:sz w:val="18"/>
      <w:szCs w:val="18"/>
      <w:lang w:val="x-none" w:eastAsia="x-none"/>
    </w:rPr>
  </w:style>
  <w:style w:type="paragraph" w:customStyle="1" w:styleId="ExampleResults">
    <w:name w:val="Example Results:"/>
    <w:basedOn w:val="Normal"/>
    <w:link w:val="ExampleResultsChar"/>
    <w:qFormat/>
    <w:rsid w:val="00791A1D"/>
    <w:pPr>
      <w:ind w:left="720"/>
    </w:pPr>
    <w:rPr>
      <w:b/>
      <w:sz w:val="20"/>
      <w:lang w:val="x-none" w:eastAsia="x-none"/>
    </w:rPr>
  </w:style>
  <w:style w:type="character" w:customStyle="1" w:styleId="ExampleResultsChar">
    <w:name w:val="Example Results: Char"/>
    <w:link w:val="ExampleResults"/>
    <w:rsid w:val="00791A1D"/>
    <w:rPr>
      <w:b/>
      <w:lang w:val="x-none" w:eastAsia="x-none"/>
    </w:rPr>
  </w:style>
  <w:style w:type="paragraph" w:customStyle="1" w:styleId="Style6">
    <w:name w:val="Style6"/>
    <w:basedOn w:val="Heading4"/>
    <w:next w:val="Heading4"/>
    <w:rsid w:val="00BD0005"/>
    <w:pPr>
      <w:numPr>
        <w:ilvl w:val="0"/>
        <w:numId w:val="0"/>
      </w:numPr>
      <w:tabs>
        <w:tab w:val="num" w:pos="864"/>
      </w:tabs>
      <w:spacing w:before="240"/>
      <w:ind w:left="864" w:hanging="864"/>
    </w:pPr>
    <w:rPr>
      <w:rFonts w:eastAsia="SimSun"/>
      <w:bCs/>
      <w:lang w:eastAsia="zh-CN"/>
    </w:rPr>
  </w:style>
  <w:style w:type="character" w:customStyle="1" w:styleId="MartinJensen">
    <w:name w:val="Martin Jensen"/>
    <w:semiHidden/>
    <w:rsid w:val="00D7180C"/>
    <w:rPr>
      <w:rFonts w:ascii="Arial" w:hAnsi="Arial" w:cs="Arial"/>
      <w:color w:val="000080"/>
      <w:sz w:val="20"/>
      <w:szCs w:val="20"/>
    </w:rPr>
  </w:style>
  <w:style w:type="paragraph" w:customStyle="1" w:styleId="msolistparagraph0">
    <w:name w:val="msolistparagraph"/>
    <w:basedOn w:val="Normal"/>
    <w:rsid w:val="00D7180C"/>
    <w:pPr>
      <w:ind w:left="720"/>
    </w:pPr>
    <w:rPr>
      <w:rFonts w:eastAsia="SimSun"/>
      <w:szCs w:val="22"/>
      <w:lang w:eastAsia="zh-CN"/>
    </w:rPr>
  </w:style>
  <w:style w:type="character" w:customStyle="1" w:styleId="hi">
    <w:name w:val="hi"/>
    <w:rsid w:val="00D7180C"/>
    <w:rPr>
      <w:shd w:val="clear" w:color="auto" w:fill="FFFF66"/>
    </w:rPr>
  </w:style>
  <w:style w:type="character" w:customStyle="1" w:styleId="TitleChar1">
    <w:name w:val="Title Char1"/>
    <w:uiPriority w:val="10"/>
    <w:rsid w:val="00D7180C"/>
    <w:rPr>
      <w:rFonts w:ascii="Cambria" w:eastAsia="Times New Roman" w:hAnsi="Cambria" w:cs="Times New Roman"/>
      <w:color w:val="17365D"/>
      <w:spacing w:val="5"/>
      <w:kern w:val="28"/>
      <w:sz w:val="52"/>
      <w:szCs w:val="52"/>
    </w:rPr>
  </w:style>
  <w:style w:type="paragraph" w:styleId="BlockText">
    <w:name w:val="Block Text"/>
    <w:basedOn w:val="Normal"/>
    <w:link w:val="BlockTextChar1"/>
    <w:rsid w:val="00D7180C"/>
    <w:pPr>
      <w:spacing w:before="60" w:after="60"/>
    </w:pPr>
    <w:rPr>
      <w:rFonts w:ascii="Arial" w:eastAsia="PMingLiU" w:hAnsi="Arial"/>
      <w:sz w:val="20"/>
      <w:lang w:val="x-none" w:eastAsia="x-none"/>
    </w:rPr>
  </w:style>
  <w:style w:type="paragraph" w:styleId="Subtitle">
    <w:name w:val="Subtitle"/>
    <w:basedOn w:val="Title"/>
    <w:link w:val="SubtitleChar"/>
    <w:qFormat/>
    <w:rsid w:val="00D7180C"/>
    <w:pPr>
      <w:spacing w:before="240" w:after="60"/>
    </w:pPr>
    <w:rPr>
      <w:rFonts w:ascii="Calibri" w:eastAsia="Calibri" w:hAnsi="Calibri"/>
      <w:sz w:val="28"/>
      <w:szCs w:val="22"/>
      <w:lang w:val="x-none" w:eastAsia="x-none"/>
    </w:rPr>
  </w:style>
  <w:style w:type="character" w:customStyle="1" w:styleId="SubtitleChar">
    <w:name w:val="Subtitle Char"/>
    <w:link w:val="Subtitle"/>
    <w:rsid w:val="00D7180C"/>
    <w:rPr>
      <w:rFonts w:ascii="Calibri" w:eastAsia="Calibri" w:hAnsi="Calibri"/>
      <w:b/>
      <w:kern w:val="28"/>
      <w:sz w:val="28"/>
      <w:szCs w:val="22"/>
      <w:lang w:val="x-none" w:eastAsia="x-none"/>
    </w:rPr>
  </w:style>
  <w:style w:type="paragraph" w:customStyle="1" w:styleId="InfoBlue">
    <w:name w:val="InfoBlue"/>
    <w:basedOn w:val="Normal"/>
    <w:next w:val="Normal"/>
    <w:rsid w:val="00D7180C"/>
    <w:pPr>
      <w:spacing w:before="120" w:after="120"/>
      <w:ind w:left="720"/>
    </w:pPr>
    <w:rPr>
      <w:i/>
      <w:color w:val="0000FF"/>
    </w:rPr>
  </w:style>
  <w:style w:type="paragraph" w:styleId="BodyText">
    <w:name w:val="Body Text"/>
    <w:basedOn w:val="Normal"/>
    <w:link w:val="BodyTextChar"/>
    <w:rsid w:val="00D7180C"/>
    <w:pPr>
      <w:keepNext/>
      <w:keepLines/>
    </w:pPr>
    <w:rPr>
      <w:b/>
      <w:lang w:val="x-none" w:eastAsia="x-none"/>
    </w:rPr>
  </w:style>
  <w:style w:type="character" w:customStyle="1" w:styleId="BodyTextChar">
    <w:name w:val="Body Text Char"/>
    <w:link w:val="BodyText"/>
    <w:rsid w:val="00D7180C"/>
    <w:rPr>
      <w:b/>
      <w:sz w:val="22"/>
      <w:lang w:val="x-none" w:eastAsia="x-none"/>
    </w:rPr>
  </w:style>
  <w:style w:type="paragraph" w:styleId="BodyTextIndent">
    <w:name w:val="Body Text Indent"/>
    <w:basedOn w:val="Normal"/>
    <w:link w:val="BodyTextIndentChar"/>
    <w:rsid w:val="00D7180C"/>
    <w:pPr>
      <w:ind w:left="360"/>
    </w:pPr>
    <w:rPr>
      <w:lang w:val="x-none" w:eastAsia="x-none"/>
    </w:rPr>
  </w:style>
  <w:style w:type="character" w:customStyle="1" w:styleId="BodyTextIndentChar">
    <w:name w:val="Body Text Indent Char"/>
    <w:link w:val="BodyTextIndent"/>
    <w:rsid w:val="00D7180C"/>
    <w:rPr>
      <w:sz w:val="22"/>
      <w:lang w:val="x-none" w:eastAsia="x-none"/>
    </w:rPr>
  </w:style>
  <w:style w:type="paragraph" w:styleId="ListBullet">
    <w:name w:val="List Bullet"/>
    <w:basedOn w:val="Normal"/>
    <w:autoRedefine/>
    <w:rsid w:val="00D7180C"/>
    <w:pPr>
      <w:numPr>
        <w:numId w:val="11"/>
      </w:numPr>
    </w:pPr>
  </w:style>
  <w:style w:type="paragraph" w:styleId="BodyText2">
    <w:name w:val="Body Text 2"/>
    <w:basedOn w:val="Normal"/>
    <w:link w:val="BodyText2Char"/>
    <w:rsid w:val="00D7180C"/>
    <w:pPr>
      <w:autoSpaceDE w:val="0"/>
      <w:autoSpaceDN w:val="0"/>
      <w:adjustRightInd w:val="0"/>
      <w:spacing w:before="100" w:after="100"/>
    </w:pPr>
    <w:rPr>
      <w:sz w:val="24"/>
      <w:szCs w:val="22"/>
      <w:lang w:val="x-none" w:eastAsia="x-none"/>
    </w:rPr>
  </w:style>
  <w:style w:type="character" w:customStyle="1" w:styleId="BodyText2Char">
    <w:name w:val="Body Text 2 Char"/>
    <w:link w:val="BodyText2"/>
    <w:rsid w:val="00D7180C"/>
    <w:rPr>
      <w:sz w:val="24"/>
      <w:szCs w:val="22"/>
      <w:lang w:val="x-none" w:eastAsia="x-none"/>
    </w:rPr>
  </w:style>
  <w:style w:type="paragraph" w:styleId="BodyTextIndent2">
    <w:name w:val="Body Text Indent 2"/>
    <w:basedOn w:val="Normal"/>
    <w:link w:val="BodyTextIndent2Char"/>
    <w:rsid w:val="00D7180C"/>
    <w:pPr>
      <w:autoSpaceDE w:val="0"/>
      <w:autoSpaceDN w:val="0"/>
      <w:adjustRightInd w:val="0"/>
      <w:spacing w:before="100" w:after="100"/>
      <w:ind w:left="720"/>
    </w:pPr>
    <w:rPr>
      <w:sz w:val="24"/>
      <w:szCs w:val="22"/>
      <w:lang w:val="x-none" w:eastAsia="x-none"/>
    </w:rPr>
  </w:style>
  <w:style w:type="character" w:customStyle="1" w:styleId="BodyTextIndent2Char">
    <w:name w:val="Body Text Indent 2 Char"/>
    <w:link w:val="BodyTextIndent2"/>
    <w:rsid w:val="00D7180C"/>
    <w:rPr>
      <w:sz w:val="24"/>
      <w:szCs w:val="22"/>
      <w:lang w:val="x-none" w:eastAsia="x-none"/>
    </w:rPr>
  </w:style>
  <w:style w:type="paragraph" w:styleId="BodyTextIndent3">
    <w:name w:val="Body Text Indent 3"/>
    <w:basedOn w:val="Normal"/>
    <w:link w:val="BodyTextIndent3Char"/>
    <w:rsid w:val="00D7180C"/>
    <w:pPr>
      <w:autoSpaceDE w:val="0"/>
      <w:autoSpaceDN w:val="0"/>
      <w:adjustRightInd w:val="0"/>
      <w:spacing w:before="100" w:after="100"/>
      <w:ind w:left="360"/>
    </w:pPr>
    <w:rPr>
      <w:sz w:val="24"/>
      <w:szCs w:val="22"/>
      <w:lang w:val="x-none" w:eastAsia="x-none"/>
    </w:rPr>
  </w:style>
  <w:style w:type="character" w:customStyle="1" w:styleId="BodyTextIndent3Char">
    <w:name w:val="Body Text Indent 3 Char"/>
    <w:link w:val="BodyTextIndent3"/>
    <w:rsid w:val="00D7180C"/>
    <w:rPr>
      <w:sz w:val="24"/>
      <w:szCs w:val="22"/>
      <w:lang w:val="x-none" w:eastAsia="x-none"/>
    </w:rPr>
  </w:style>
  <w:style w:type="paragraph" w:styleId="Date">
    <w:name w:val="Date"/>
    <w:basedOn w:val="Normal"/>
    <w:next w:val="Normal"/>
    <w:link w:val="DateChar"/>
    <w:rsid w:val="00D7180C"/>
    <w:rPr>
      <w:rFonts w:eastAsia="SimSun"/>
      <w:sz w:val="24"/>
      <w:szCs w:val="24"/>
      <w:lang w:val="x-none" w:eastAsia="zh-CN"/>
    </w:rPr>
  </w:style>
  <w:style w:type="character" w:customStyle="1" w:styleId="DateChar">
    <w:name w:val="Date Char"/>
    <w:link w:val="Date"/>
    <w:rsid w:val="00D7180C"/>
    <w:rPr>
      <w:rFonts w:eastAsia="SimSun"/>
      <w:sz w:val="24"/>
      <w:szCs w:val="24"/>
      <w:lang w:val="x-none" w:eastAsia="zh-CN"/>
    </w:rPr>
  </w:style>
  <w:style w:type="character" w:customStyle="1" w:styleId="TableTextCharChar">
    <w:name w:val="Table Text Char Char"/>
    <w:rsid w:val="00D7180C"/>
    <w:rPr>
      <w:rFonts w:ascii="Arial" w:hAnsi="Arial"/>
      <w:color w:val="000000"/>
      <w:sz w:val="22"/>
      <w:lang w:val="en-US" w:eastAsia="en-US" w:bidi="ar-SA"/>
    </w:rPr>
  </w:style>
  <w:style w:type="paragraph" w:customStyle="1" w:styleId="TableText">
    <w:name w:val="Table Text"/>
    <w:link w:val="TableTextChar1"/>
    <w:rsid w:val="00D7180C"/>
    <w:pPr>
      <w:overflowPunct w:val="0"/>
      <w:autoSpaceDE w:val="0"/>
      <w:autoSpaceDN w:val="0"/>
      <w:adjustRightInd w:val="0"/>
      <w:spacing w:before="60" w:after="60"/>
      <w:textAlignment w:val="baseline"/>
    </w:pPr>
    <w:rPr>
      <w:rFonts w:ascii="Arial" w:hAnsi="Arial"/>
      <w:color w:val="000000"/>
      <w:lang w:val="en-US" w:eastAsia="en-US"/>
    </w:rPr>
  </w:style>
  <w:style w:type="character" w:customStyle="1" w:styleId="TableTextChar1">
    <w:name w:val="Table Text Char1"/>
    <w:link w:val="TableText"/>
    <w:rsid w:val="00D7180C"/>
    <w:rPr>
      <w:rFonts w:ascii="Arial" w:hAnsi="Arial"/>
      <w:color w:val="000000"/>
      <w:lang w:val="en-US" w:eastAsia="en-US" w:bidi="ar-SA"/>
    </w:rPr>
  </w:style>
  <w:style w:type="paragraph" w:customStyle="1" w:styleId="HeadSpace">
    <w:name w:val="HeadSpace"/>
    <w:rsid w:val="00D7180C"/>
    <w:rPr>
      <w:rFonts w:ascii="Arial" w:hAnsi="Arial" w:cs="Arial"/>
      <w:sz w:val="18"/>
      <w:szCs w:val="18"/>
      <w:lang w:val="en-US" w:eastAsia="en-US"/>
    </w:rPr>
  </w:style>
  <w:style w:type="paragraph" w:styleId="List3">
    <w:name w:val="List 3"/>
    <w:basedOn w:val="Normal"/>
    <w:rsid w:val="00D7180C"/>
    <w:pPr>
      <w:tabs>
        <w:tab w:val="num" w:pos="1080"/>
      </w:tabs>
      <w:ind w:left="1080" w:hanging="360"/>
    </w:pPr>
    <w:rPr>
      <w:rFonts w:ascii="Arial" w:hAnsi="Arial"/>
    </w:rPr>
  </w:style>
  <w:style w:type="paragraph" w:customStyle="1" w:styleId="TableHead">
    <w:name w:val="Table Head"/>
    <w:basedOn w:val="Normal"/>
    <w:rsid w:val="00D7180C"/>
    <w:pPr>
      <w:keepNext/>
      <w:spacing w:before="120" w:after="120"/>
    </w:pPr>
    <w:rPr>
      <w:rFonts w:ascii="Arial" w:hAnsi="Arial" w:cs="Arial"/>
      <w:b/>
    </w:rPr>
  </w:style>
  <w:style w:type="paragraph" w:customStyle="1" w:styleId="MOPLegalNoticeHead">
    <w:name w:val="MOP Legal Notice Head"/>
    <w:basedOn w:val="Normal"/>
    <w:rsid w:val="00D7180C"/>
    <w:pPr>
      <w:autoSpaceDE w:val="0"/>
      <w:autoSpaceDN w:val="0"/>
      <w:adjustRightInd w:val="0"/>
    </w:pPr>
    <w:rPr>
      <w:rFonts w:ascii="Trebuchet MS" w:hAnsi="Trebuchet MS"/>
      <w:b/>
      <w:bCs/>
      <w:iCs/>
      <w:sz w:val="24"/>
    </w:rPr>
  </w:style>
  <w:style w:type="paragraph" w:customStyle="1" w:styleId="MOPLegalNoticeHead2">
    <w:name w:val="MOP Legal Notice Head 2"/>
    <w:basedOn w:val="Normal"/>
    <w:next w:val="Normal"/>
    <w:link w:val="MOPLegalNoticeHead2Char"/>
    <w:rsid w:val="00D7180C"/>
    <w:pPr>
      <w:autoSpaceDE w:val="0"/>
      <w:autoSpaceDN w:val="0"/>
      <w:adjustRightInd w:val="0"/>
    </w:pPr>
    <w:rPr>
      <w:rFonts w:ascii="Trebuchet MS" w:eastAsia="PMingLiU" w:hAnsi="Trebuchet MS"/>
      <w:b/>
      <w:bCs/>
      <w:lang w:val="x-none" w:eastAsia="x-none"/>
    </w:rPr>
  </w:style>
  <w:style w:type="character" w:customStyle="1" w:styleId="MOPLegalNoticeHead2Char">
    <w:name w:val="MOP Legal Notice Head 2 Char"/>
    <w:link w:val="MOPLegalNoticeHead2"/>
    <w:rsid w:val="00D7180C"/>
    <w:rPr>
      <w:rFonts w:ascii="Trebuchet MS" w:eastAsia="PMingLiU" w:hAnsi="Trebuchet MS"/>
      <w:b/>
      <w:bCs/>
      <w:sz w:val="22"/>
      <w:lang w:val="x-none" w:eastAsia="x-none"/>
    </w:rPr>
  </w:style>
  <w:style w:type="paragraph" w:customStyle="1" w:styleId="MOPLegalPageBold">
    <w:name w:val="MOP Legal Page Bold"/>
    <w:basedOn w:val="Normal"/>
    <w:next w:val="Normal"/>
    <w:link w:val="MOPLegalPageBoldCharChar"/>
    <w:rsid w:val="00D7180C"/>
    <w:pPr>
      <w:autoSpaceDE w:val="0"/>
      <w:autoSpaceDN w:val="0"/>
      <w:adjustRightInd w:val="0"/>
    </w:pPr>
    <w:rPr>
      <w:rFonts w:ascii="Trebuchet MS" w:eastAsia="PMingLiU" w:hAnsi="Trebuchet MS"/>
      <w:b/>
      <w:lang w:val="x-none" w:eastAsia="x-none"/>
    </w:rPr>
  </w:style>
  <w:style w:type="paragraph" w:customStyle="1" w:styleId="MOPNormalType">
    <w:name w:val="MOP Normal Type"/>
    <w:basedOn w:val="PlainText"/>
    <w:link w:val="MOPNormalTypeChar"/>
    <w:rsid w:val="00D7180C"/>
    <w:pPr>
      <w:autoSpaceDE w:val="0"/>
      <w:autoSpaceDN w:val="0"/>
      <w:adjustRightInd w:val="0"/>
    </w:pPr>
    <w:rPr>
      <w:rFonts w:ascii="Trebuchet MS" w:eastAsia="Symbol" w:hAnsi="Trebuchet MS"/>
      <w:bCs/>
      <w:sz w:val="22"/>
    </w:rPr>
  </w:style>
  <w:style w:type="character" w:customStyle="1" w:styleId="MOPNormalTypeChar">
    <w:name w:val="MOP Normal Type Char"/>
    <w:link w:val="MOPNormalType"/>
    <w:rsid w:val="00D7180C"/>
    <w:rPr>
      <w:rFonts w:ascii="Trebuchet MS" w:eastAsia="Symbol" w:hAnsi="Trebuchet MS"/>
      <w:bCs/>
      <w:sz w:val="22"/>
      <w:lang w:val="x-none" w:eastAsia="x-none"/>
    </w:rPr>
  </w:style>
  <w:style w:type="character" w:customStyle="1" w:styleId="MOPLegalPageBoldCharChar">
    <w:name w:val="MOP Legal Page Bold Char Char"/>
    <w:link w:val="MOPLegalPageBold"/>
    <w:rsid w:val="00D7180C"/>
    <w:rPr>
      <w:rFonts w:ascii="Trebuchet MS" w:eastAsia="PMingLiU" w:hAnsi="Trebuchet MS"/>
      <w:b/>
      <w:sz w:val="22"/>
      <w:lang w:val="x-none" w:eastAsia="x-none"/>
    </w:rPr>
  </w:style>
  <w:style w:type="numbering" w:customStyle="1" w:styleId="StyleBulleted">
    <w:name w:val="Style Bulleted"/>
    <w:basedOn w:val="NoList"/>
    <w:rsid w:val="00D7180C"/>
    <w:pPr>
      <w:numPr>
        <w:numId w:val="12"/>
      </w:numPr>
    </w:pPr>
  </w:style>
  <w:style w:type="paragraph" w:customStyle="1" w:styleId="MOPcopywritesysmble">
    <w:name w:val="MOP copywrite sysmble"/>
    <w:basedOn w:val="MOPLegalNoticeHead2"/>
    <w:next w:val="MOPNormalType"/>
    <w:link w:val="MOPcopywritesysmbleChar"/>
    <w:rsid w:val="00D7180C"/>
  </w:style>
  <w:style w:type="character" w:customStyle="1" w:styleId="MOPcopywritesysmbleChar">
    <w:name w:val="MOP copywrite sysmble Char"/>
    <w:link w:val="MOPcopywritesysmble"/>
    <w:rsid w:val="00D7180C"/>
    <w:rPr>
      <w:rFonts w:ascii="Trebuchet MS" w:eastAsia="PMingLiU" w:hAnsi="Trebuchet MS"/>
      <w:b/>
      <w:bCs/>
      <w:sz w:val="22"/>
      <w:lang w:val="x-none" w:eastAsia="x-none"/>
    </w:rPr>
  </w:style>
  <w:style w:type="table" w:styleId="TableGrid8">
    <w:name w:val="Table Grid 8"/>
    <w:basedOn w:val="TableNormal"/>
    <w:rsid w:val="00D7180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bleHeaderText">
    <w:name w:val="Table Header Text"/>
    <w:basedOn w:val="Normal"/>
    <w:rsid w:val="00D7180C"/>
    <w:pPr>
      <w:jc w:val="center"/>
    </w:pPr>
    <w:rPr>
      <w:rFonts w:ascii="Arial" w:eastAsia="PMingLiU" w:hAnsi="Arial"/>
      <w:b/>
      <w:sz w:val="20"/>
    </w:rPr>
  </w:style>
  <w:style w:type="character" w:styleId="Emphasis">
    <w:name w:val="Emphasis"/>
    <w:rsid w:val="00D7180C"/>
    <w:rPr>
      <w:i/>
      <w:iCs/>
    </w:rPr>
  </w:style>
  <w:style w:type="numbering" w:customStyle="1" w:styleId="StyleTableHeaderTextTimesNewRoman11ptNotBoldLeft">
    <w:name w:val="Style Table Header Text + Times New Roman 11 pt Not Bold Left"/>
    <w:basedOn w:val="NoList"/>
    <w:rsid w:val="00D7180C"/>
    <w:pPr>
      <w:numPr>
        <w:numId w:val="13"/>
      </w:numPr>
    </w:pPr>
  </w:style>
  <w:style w:type="paragraph" w:customStyle="1" w:styleId="UnixCommand">
    <w:name w:val="Unix Command"/>
    <w:basedOn w:val="Normal"/>
    <w:link w:val="UnixCommandChar"/>
    <w:qFormat/>
    <w:rsid w:val="00D7180C"/>
    <w:pPr>
      <w:ind w:left="720"/>
    </w:pPr>
    <w:rPr>
      <w:rFonts w:ascii="Courier" w:hAnsi="Courier"/>
      <w:b/>
      <w:sz w:val="20"/>
      <w:lang w:val="x-none" w:eastAsia="x-none"/>
    </w:rPr>
  </w:style>
  <w:style w:type="character" w:customStyle="1" w:styleId="UnixCommandChar">
    <w:name w:val="Unix Command Char"/>
    <w:link w:val="UnixCommand"/>
    <w:rsid w:val="00D7180C"/>
    <w:rPr>
      <w:rFonts w:ascii="Courier" w:hAnsi="Courier"/>
      <w:b/>
      <w:lang w:val="x-none" w:eastAsia="x-none"/>
    </w:rPr>
  </w:style>
  <w:style w:type="character" w:customStyle="1" w:styleId="t1">
    <w:name w:val="t1"/>
    <w:rsid w:val="00D7180C"/>
  </w:style>
  <w:style w:type="paragraph" w:styleId="ListNumber">
    <w:name w:val="List Number"/>
    <w:basedOn w:val="Normal"/>
    <w:uiPriority w:val="99"/>
    <w:rsid w:val="00D7180C"/>
    <w:pPr>
      <w:ind w:left="360"/>
    </w:pPr>
    <w:rPr>
      <w:sz w:val="20"/>
    </w:rPr>
  </w:style>
  <w:style w:type="paragraph" w:styleId="NoSpacing">
    <w:name w:val="No Spacing"/>
    <w:uiPriority w:val="1"/>
    <w:qFormat/>
    <w:rsid w:val="00D7180C"/>
    <w:rPr>
      <w:rFonts w:ascii="Calibri" w:eastAsia="Calibri" w:hAnsi="Calibri"/>
      <w:sz w:val="22"/>
      <w:szCs w:val="22"/>
      <w:lang w:val="en-US" w:eastAsia="en-US"/>
    </w:rPr>
  </w:style>
  <w:style w:type="paragraph" w:styleId="z-TopofForm">
    <w:name w:val="HTML Top of Form"/>
    <w:basedOn w:val="Normal"/>
    <w:next w:val="Normal"/>
    <w:link w:val="z-TopofFormChar"/>
    <w:hidden/>
    <w:uiPriority w:val="99"/>
    <w:unhideWhenUsed/>
    <w:rsid w:val="00D7180C"/>
    <w:pPr>
      <w:pBdr>
        <w:bottom w:val="single" w:sz="6" w:space="1" w:color="auto"/>
      </w:pBdr>
      <w:jc w:val="center"/>
    </w:pPr>
    <w:rPr>
      <w:rFonts w:ascii="Arial" w:hAnsi="Arial"/>
      <w:vanish/>
      <w:sz w:val="16"/>
      <w:szCs w:val="16"/>
      <w:lang w:val="x-none" w:eastAsia="x-none"/>
    </w:rPr>
  </w:style>
  <w:style w:type="character" w:customStyle="1" w:styleId="z-TopofFormChar">
    <w:name w:val="z-Top of Form Char"/>
    <w:link w:val="z-TopofForm"/>
    <w:uiPriority w:val="99"/>
    <w:rsid w:val="00D7180C"/>
    <w:rPr>
      <w:rFonts w:ascii="Arial" w:hAnsi="Arial"/>
      <w:vanish/>
      <w:sz w:val="16"/>
      <w:szCs w:val="16"/>
      <w:lang w:val="x-none" w:eastAsia="x-none"/>
    </w:rPr>
  </w:style>
  <w:style w:type="paragraph" w:styleId="z-BottomofForm">
    <w:name w:val="HTML Bottom of Form"/>
    <w:basedOn w:val="Normal"/>
    <w:next w:val="Normal"/>
    <w:link w:val="z-BottomofFormChar"/>
    <w:hidden/>
    <w:uiPriority w:val="99"/>
    <w:unhideWhenUsed/>
    <w:rsid w:val="00D7180C"/>
    <w:pPr>
      <w:pBdr>
        <w:top w:val="single" w:sz="6" w:space="1" w:color="auto"/>
      </w:pBdr>
      <w:jc w:val="center"/>
    </w:pPr>
    <w:rPr>
      <w:rFonts w:ascii="Arial" w:hAnsi="Arial"/>
      <w:vanish/>
      <w:sz w:val="16"/>
      <w:szCs w:val="16"/>
      <w:lang w:val="x-none" w:eastAsia="x-none"/>
    </w:rPr>
  </w:style>
  <w:style w:type="character" w:customStyle="1" w:styleId="z-BottomofFormChar">
    <w:name w:val="z-Bottom of Form Char"/>
    <w:link w:val="z-BottomofForm"/>
    <w:uiPriority w:val="99"/>
    <w:rsid w:val="00D7180C"/>
    <w:rPr>
      <w:rFonts w:ascii="Arial" w:hAnsi="Arial"/>
      <w:vanish/>
      <w:sz w:val="16"/>
      <w:szCs w:val="16"/>
      <w:lang w:val="x-none" w:eastAsia="x-none"/>
    </w:rPr>
  </w:style>
  <w:style w:type="paragraph" w:customStyle="1" w:styleId="inputlateral">
    <w:name w:val="inputlateral"/>
    <w:basedOn w:val="Normal"/>
    <w:link w:val="inputlateralChar"/>
    <w:rsid w:val="00D7180C"/>
    <w:pPr>
      <w:keepNext/>
    </w:pPr>
    <w:rPr>
      <w:lang w:val="x-none" w:eastAsia="x-none"/>
    </w:rPr>
  </w:style>
  <w:style w:type="character" w:customStyle="1" w:styleId="inputlateralChar">
    <w:name w:val="inputlateral Char"/>
    <w:link w:val="inputlateral"/>
    <w:rsid w:val="00D7180C"/>
    <w:rPr>
      <w:sz w:val="22"/>
      <w:lang w:val="x-none" w:eastAsia="x-none"/>
    </w:rPr>
  </w:style>
  <w:style w:type="paragraph" w:customStyle="1" w:styleId="outputlateral">
    <w:name w:val="outputlateral"/>
    <w:basedOn w:val="Normal"/>
    <w:link w:val="outputlateralChar"/>
    <w:rsid w:val="00D7180C"/>
    <w:pPr>
      <w:ind w:left="1080"/>
    </w:pPr>
    <w:rPr>
      <w:rFonts w:ascii="Courier" w:hAnsi="Courier"/>
      <w:sz w:val="20"/>
      <w:lang w:val="x-none" w:eastAsia="x-none"/>
    </w:rPr>
  </w:style>
  <w:style w:type="paragraph" w:customStyle="1" w:styleId="i">
    <w:name w:val="i"/>
    <w:basedOn w:val="Normal"/>
    <w:link w:val="iChar"/>
    <w:rsid w:val="00D7180C"/>
    <w:pPr>
      <w:numPr>
        <w:numId w:val="14"/>
      </w:numPr>
    </w:pPr>
    <w:rPr>
      <w:i/>
      <w:lang w:val="x-none" w:eastAsia="x-none"/>
    </w:rPr>
  </w:style>
  <w:style w:type="character" w:customStyle="1" w:styleId="iChar">
    <w:name w:val="i Char"/>
    <w:link w:val="i"/>
    <w:rsid w:val="00D7180C"/>
    <w:rPr>
      <w:i/>
      <w:sz w:val="22"/>
      <w:lang w:val="x-none" w:eastAsia="x-none"/>
    </w:rPr>
  </w:style>
  <w:style w:type="character" w:customStyle="1" w:styleId="outputlateralChar">
    <w:name w:val="outputlateral Char"/>
    <w:link w:val="outputlateral"/>
    <w:rsid w:val="00D7180C"/>
    <w:rPr>
      <w:rFonts w:ascii="Courier" w:hAnsi="Courier"/>
      <w:lang w:val="x-none" w:eastAsia="x-none"/>
    </w:rPr>
  </w:style>
  <w:style w:type="paragraph" w:customStyle="1" w:styleId="OutputLateral0">
    <w:name w:val="OutputLateral"/>
    <w:basedOn w:val="Normal"/>
    <w:link w:val="OutputLateralChar0"/>
    <w:rsid w:val="00D7180C"/>
    <w:pPr>
      <w:autoSpaceDE w:val="0"/>
      <w:autoSpaceDN w:val="0"/>
      <w:adjustRightInd w:val="0"/>
    </w:pPr>
    <w:rPr>
      <w:rFonts w:ascii="Courier" w:eastAsia="SimSun" w:hAnsi="Courier"/>
      <w:bCs/>
      <w:sz w:val="18"/>
      <w:szCs w:val="22"/>
      <w:lang w:val="x-none" w:eastAsia="zh-CN"/>
    </w:rPr>
  </w:style>
  <w:style w:type="character" w:customStyle="1" w:styleId="OutputLateralChar0">
    <w:name w:val="OutputLateral Char"/>
    <w:link w:val="OutputLateral0"/>
    <w:rsid w:val="00D7180C"/>
    <w:rPr>
      <w:rFonts w:ascii="Courier" w:eastAsia="SimSun" w:hAnsi="Courier"/>
      <w:bCs/>
      <w:sz w:val="18"/>
      <w:szCs w:val="22"/>
      <w:lang w:val="x-none" w:eastAsia="zh-CN"/>
    </w:rPr>
  </w:style>
  <w:style w:type="paragraph" w:customStyle="1" w:styleId="InputLateral0">
    <w:name w:val="InputLateral"/>
    <w:link w:val="InputLateralChar0"/>
    <w:rsid w:val="00D7180C"/>
    <w:rPr>
      <w:rFonts w:ascii="Courier" w:hAnsi="Courier"/>
      <w:b/>
      <w:sz w:val="22"/>
      <w:lang w:val="en-US" w:eastAsia="en-US"/>
    </w:rPr>
  </w:style>
  <w:style w:type="character" w:customStyle="1" w:styleId="InputLateralChar0">
    <w:name w:val="InputLateral Char"/>
    <w:link w:val="InputLateral0"/>
    <w:rsid w:val="00D7180C"/>
    <w:rPr>
      <w:rFonts w:ascii="Courier" w:hAnsi="Courier"/>
      <w:b/>
      <w:sz w:val="22"/>
      <w:lang w:bidi="ar-SA"/>
    </w:rPr>
  </w:style>
  <w:style w:type="character" w:customStyle="1" w:styleId="PlainTextChar1">
    <w:name w:val="Plain Text Char1"/>
    <w:locked/>
    <w:rsid w:val="00D7180C"/>
    <w:rPr>
      <w:rFonts w:ascii="Courier New" w:hAnsi="Courier New"/>
      <w:sz w:val="22"/>
    </w:rPr>
  </w:style>
  <w:style w:type="table" w:styleId="TableGrid1">
    <w:name w:val="Table Grid 1"/>
    <w:basedOn w:val="TableNormal"/>
    <w:rsid w:val="00D7180C"/>
    <w:rPr>
      <w:rFonts w:eastAsia="SimSun"/>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character" w:customStyle="1" w:styleId="moz-txt-citetags">
    <w:name w:val="moz-txt-citetags"/>
    <w:rsid w:val="00D7180C"/>
    <w:rPr>
      <w:rFonts w:cs="Times New Roman"/>
    </w:rPr>
  </w:style>
  <w:style w:type="paragraph" w:customStyle="1" w:styleId="paragraphbody">
    <w:name w:val="paragraphbody"/>
    <w:basedOn w:val="Normal"/>
    <w:rsid w:val="00D7180C"/>
    <w:pPr>
      <w:spacing w:before="100" w:beforeAutospacing="1" w:after="100" w:afterAutospacing="1"/>
    </w:pPr>
    <w:rPr>
      <w:rFonts w:eastAsia="SimSun"/>
      <w:sz w:val="24"/>
      <w:szCs w:val="24"/>
      <w:lang w:eastAsia="zh-CN"/>
    </w:rPr>
  </w:style>
  <w:style w:type="character" w:styleId="HTMLTypewriter">
    <w:name w:val="HTML Typewriter"/>
    <w:rsid w:val="00D7180C"/>
    <w:rPr>
      <w:rFonts w:ascii="Courier New" w:eastAsia="SimSun" w:hAnsi="Courier New" w:cs="Courier New"/>
      <w:sz w:val="20"/>
      <w:szCs w:val="20"/>
    </w:rPr>
  </w:style>
  <w:style w:type="paragraph" w:customStyle="1" w:styleId="NormalAsianAsianMSMincho">
    <w:name w:val="Normal+ Asian + (Asian) MS Mincho"/>
    <w:basedOn w:val="Normal"/>
    <w:rsid w:val="00D7180C"/>
    <w:rPr>
      <w:rFonts w:eastAsia="MS Mincho"/>
      <w:sz w:val="20"/>
    </w:rPr>
  </w:style>
  <w:style w:type="paragraph" w:customStyle="1" w:styleId="StyleAsianSimSunBlack">
    <w:name w:val="Style (Asian) SimSun Black"/>
    <w:basedOn w:val="Normal"/>
    <w:rsid w:val="00D7180C"/>
    <w:pPr>
      <w:ind w:left="360"/>
    </w:pPr>
    <w:rPr>
      <w:rFonts w:eastAsia="SimSun"/>
      <w:color w:val="000000"/>
    </w:rPr>
  </w:style>
  <w:style w:type="paragraph" w:customStyle="1" w:styleId="Style1">
    <w:name w:val="Style1"/>
    <w:basedOn w:val="Heading3"/>
    <w:rsid w:val="00D7180C"/>
    <w:pPr>
      <w:keepLines/>
      <w:numPr>
        <w:ilvl w:val="0"/>
        <w:numId w:val="0"/>
      </w:numPr>
      <w:tabs>
        <w:tab w:val="clear" w:pos="864"/>
        <w:tab w:val="num" w:pos="-1800"/>
      </w:tabs>
      <w:spacing w:before="120" w:after="60"/>
      <w:ind w:left="-1800" w:hanging="180"/>
    </w:pPr>
    <w:rPr>
      <w:rFonts w:eastAsia="SimSun"/>
      <w:sz w:val="22"/>
      <w:szCs w:val="22"/>
      <w:u w:color="000000"/>
      <w:lang w:val="x-none" w:eastAsia="zh-CN"/>
    </w:rPr>
  </w:style>
  <w:style w:type="paragraph" w:customStyle="1" w:styleId="Style2">
    <w:name w:val="Style2"/>
    <w:basedOn w:val="Heading4"/>
    <w:rsid w:val="00D7180C"/>
    <w:pPr>
      <w:keepLines/>
      <w:numPr>
        <w:numId w:val="0"/>
      </w:numPr>
      <w:tabs>
        <w:tab w:val="num" w:pos="864"/>
      </w:tabs>
      <w:spacing w:before="240"/>
      <w:ind w:left="864" w:hanging="864"/>
    </w:pPr>
    <w:rPr>
      <w:rFonts w:eastAsia="SimSun"/>
      <w:bCs/>
      <w:szCs w:val="22"/>
      <w:lang w:eastAsia="zh-CN"/>
    </w:rPr>
  </w:style>
  <w:style w:type="paragraph" w:customStyle="1" w:styleId="Style3">
    <w:name w:val="Style3"/>
    <w:basedOn w:val="Heading4"/>
    <w:rsid w:val="00D7180C"/>
    <w:pPr>
      <w:keepLines/>
      <w:numPr>
        <w:numId w:val="0"/>
      </w:numPr>
      <w:tabs>
        <w:tab w:val="num" w:pos="864"/>
      </w:tabs>
      <w:spacing w:before="240"/>
      <w:ind w:left="864" w:hanging="864"/>
    </w:pPr>
    <w:rPr>
      <w:rFonts w:eastAsia="SimSun"/>
      <w:bCs/>
      <w:szCs w:val="22"/>
      <w:lang w:eastAsia="zh-CN"/>
    </w:rPr>
  </w:style>
  <w:style w:type="paragraph" w:customStyle="1" w:styleId="Style4">
    <w:name w:val="Style4"/>
    <w:basedOn w:val="Heading4"/>
    <w:autoRedefine/>
    <w:rsid w:val="00D7180C"/>
    <w:pPr>
      <w:keepLines/>
      <w:numPr>
        <w:numId w:val="0"/>
      </w:numPr>
      <w:tabs>
        <w:tab w:val="num" w:pos="576"/>
        <w:tab w:val="num" w:pos="864"/>
      </w:tabs>
      <w:spacing w:before="240"/>
      <w:ind w:left="864" w:hanging="864"/>
    </w:pPr>
    <w:rPr>
      <w:rFonts w:eastAsia="SimSun"/>
      <w:b w:val="0"/>
      <w:lang w:eastAsia="zh-CN"/>
    </w:rPr>
  </w:style>
  <w:style w:type="paragraph" w:customStyle="1" w:styleId="StyleHeading311ptLeft0Firstline0">
    <w:name w:val="Style Heading 3 + 11 pt Left:  0&quot; First line:  0&quot;"/>
    <w:basedOn w:val="Heading3"/>
    <w:autoRedefine/>
    <w:rsid w:val="00D7180C"/>
    <w:pPr>
      <w:keepLines/>
      <w:numPr>
        <w:ilvl w:val="0"/>
        <w:numId w:val="0"/>
      </w:numPr>
      <w:tabs>
        <w:tab w:val="clear" w:pos="864"/>
        <w:tab w:val="num" w:pos="-1800"/>
      </w:tabs>
      <w:spacing w:before="120" w:after="60"/>
    </w:pPr>
    <w:rPr>
      <w:rFonts w:ascii="Times New Roman Bold" w:eastAsia="SimSun" w:hAnsi="Times New Roman Bold"/>
      <w:bCs/>
      <w:sz w:val="22"/>
      <w:szCs w:val="22"/>
      <w:u w:color="000000"/>
      <w:lang w:val="x-none" w:eastAsia="zh-CN"/>
    </w:rPr>
  </w:style>
  <w:style w:type="paragraph" w:customStyle="1" w:styleId="Style5">
    <w:name w:val="Style5"/>
    <w:basedOn w:val="Heading3"/>
    <w:next w:val="Style4"/>
    <w:rsid w:val="00D7180C"/>
    <w:pPr>
      <w:keepLines/>
      <w:numPr>
        <w:ilvl w:val="0"/>
        <w:numId w:val="0"/>
      </w:numPr>
      <w:tabs>
        <w:tab w:val="clear" w:pos="864"/>
        <w:tab w:val="num" w:pos="-1800"/>
      </w:tabs>
      <w:spacing w:before="120" w:after="60"/>
      <w:ind w:left="-1800" w:hanging="180"/>
    </w:pPr>
    <w:rPr>
      <w:rFonts w:eastAsia="SimSun"/>
      <w:sz w:val="22"/>
      <w:szCs w:val="22"/>
      <w:u w:color="000000"/>
      <w:lang w:val="x-none" w:eastAsia="zh-CN"/>
    </w:rPr>
  </w:style>
  <w:style w:type="paragraph" w:customStyle="1" w:styleId="StyleHeading3AsianSimSun">
    <w:name w:val="Style Heading 3 + (Asian) SimSun"/>
    <w:basedOn w:val="Heading3"/>
    <w:autoRedefine/>
    <w:rsid w:val="00D7180C"/>
    <w:pPr>
      <w:keepLines/>
      <w:numPr>
        <w:ilvl w:val="0"/>
        <w:numId w:val="0"/>
      </w:numPr>
      <w:tabs>
        <w:tab w:val="clear" w:pos="864"/>
        <w:tab w:val="num" w:pos="-1800"/>
      </w:tabs>
      <w:spacing w:before="120" w:after="60"/>
      <w:ind w:left="-1800" w:hanging="180"/>
    </w:pPr>
    <w:rPr>
      <w:rFonts w:eastAsia="SimSun"/>
      <w:bCs/>
      <w:sz w:val="22"/>
      <w:szCs w:val="22"/>
      <w:u w:color="000000"/>
      <w:lang w:val="x-none" w:eastAsia="zh-CN"/>
    </w:rPr>
  </w:style>
  <w:style w:type="paragraph" w:customStyle="1" w:styleId="StyleHeading312pt">
    <w:name w:val="Style Heading 3 + 12 pt"/>
    <w:basedOn w:val="Heading3"/>
    <w:link w:val="StyleHeading312ptChar"/>
    <w:autoRedefine/>
    <w:rsid w:val="00D7180C"/>
    <w:pPr>
      <w:keepLines/>
      <w:numPr>
        <w:ilvl w:val="0"/>
        <w:numId w:val="0"/>
      </w:numPr>
      <w:tabs>
        <w:tab w:val="clear" w:pos="864"/>
        <w:tab w:val="num" w:pos="-1800"/>
      </w:tabs>
      <w:spacing w:before="120" w:after="60"/>
      <w:ind w:left="-1800" w:hanging="180"/>
    </w:pPr>
    <w:rPr>
      <w:rFonts w:eastAsia="SimSun"/>
      <w:bCs/>
      <w:sz w:val="22"/>
      <w:szCs w:val="22"/>
      <w:u w:color="000000"/>
      <w:lang w:val="x-none" w:eastAsia="zh-CN"/>
    </w:rPr>
  </w:style>
  <w:style w:type="character" w:customStyle="1" w:styleId="StyleHeading312ptChar">
    <w:name w:val="Style Heading 3 + 12 pt Char"/>
    <w:link w:val="StyleHeading312pt"/>
    <w:locked/>
    <w:rsid w:val="00D7180C"/>
    <w:rPr>
      <w:rFonts w:eastAsia="SimSun"/>
      <w:b/>
      <w:bCs/>
      <w:sz w:val="22"/>
      <w:szCs w:val="22"/>
      <w:u w:color="000000"/>
      <w:lang w:val="x-none" w:eastAsia="zh-CN"/>
    </w:rPr>
  </w:style>
  <w:style w:type="paragraph" w:customStyle="1" w:styleId="StyleHeading4Black">
    <w:name w:val="Style Heading 4 + Black"/>
    <w:basedOn w:val="Heading4"/>
    <w:autoRedefine/>
    <w:rsid w:val="00D7180C"/>
    <w:pPr>
      <w:keepLines/>
      <w:numPr>
        <w:numId w:val="0"/>
      </w:numPr>
      <w:tabs>
        <w:tab w:val="num" w:pos="864"/>
      </w:tabs>
      <w:spacing w:before="240"/>
      <w:ind w:left="864" w:hanging="864"/>
    </w:pPr>
    <w:rPr>
      <w:rFonts w:eastAsia="SimSun"/>
      <w:b w:val="0"/>
      <w:color w:val="0000FF"/>
      <w:lang w:eastAsia="zh-CN"/>
    </w:rPr>
  </w:style>
  <w:style w:type="paragraph" w:customStyle="1" w:styleId="StyleHeading3Left00Firstline0">
    <w:name w:val="Style Heading 3 + Left:  0.0&quot; First line:  0&quot;"/>
    <w:basedOn w:val="Heading3"/>
    <w:link w:val="StyleHeading3Left00Firstline0Char"/>
    <w:autoRedefine/>
    <w:rsid w:val="00D7180C"/>
    <w:pPr>
      <w:keepLines/>
      <w:numPr>
        <w:ilvl w:val="0"/>
        <w:numId w:val="0"/>
      </w:numPr>
      <w:tabs>
        <w:tab w:val="clear" w:pos="864"/>
        <w:tab w:val="num" w:pos="-1800"/>
      </w:tabs>
      <w:spacing w:before="120" w:after="60"/>
      <w:ind w:left="-1800" w:hanging="180"/>
    </w:pPr>
    <w:rPr>
      <w:rFonts w:eastAsia="SimSun"/>
      <w:bCs/>
      <w:szCs w:val="22"/>
      <w:u w:color="000000"/>
      <w:lang w:val="x-none" w:eastAsia="zh-CN"/>
    </w:rPr>
  </w:style>
  <w:style w:type="numbering" w:styleId="111111">
    <w:name w:val="Outline List 2"/>
    <w:basedOn w:val="NoList"/>
    <w:rsid w:val="00D7180C"/>
    <w:pPr>
      <w:numPr>
        <w:numId w:val="15"/>
      </w:numPr>
    </w:pPr>
  </w:style>
  <w:style w:type="paragraph" w:customStyle="1" w:styleId="THTableCellHeading">
    <w:name w:val="TH_TableCellHeading"/>
    <w:rsid w:val="00D7180C"/>
    <w:pPr>
      <w:keepNext/>
      <w:keepLines/>
      <w:spacing w:before="60" w:after="60"/>
    </w:pPr>
    <w:rPr>
      <w:b/>
      <w:sz w:val="24"/>
      <w:szCs w:val="22"/>
      <w:lang w:val="en-US" w:eastAsia="en-US"/>
    </w:rPr>
  </w:style>
  <w:style w:type="character" w:customStyle="1" w:styleId="StyleHeading3Left00Firstline0Char">
    <w:name w:val="Style Heading 3 + Left:  0.0&quot; First line:  0&quot; Char"/>
    <w:link w:val="StyleHeading3Left00Firstline0"/>
    <w:rsid w:val="00D7180C"/>
    <w:rPr>
      <w:rFonts w:eastAsia="SimSun"/>
      <w:b/>
      <w:bCs/>
      <w:sz w:val="24"/>
      <w:szCs w:val="22"/>
      <w:u w:color="000000"/>
      <w:lang w:val="x-none" w:eastAsia="zh-CN"/>
    </w:rPr>
  </w:style>
  <w:style w:type="paragraph" w:customStyle="1" w:styleId="ESEndOfSteps">
    <w:name w:val="ES_EndOfSteps"/>
    <w:next w:val="Normal"/>
    <w:rsid w:val="00D7180C"/>
    <w:pPr>
      <w:pBdr>
        <w:bottom w:val="dotted" w:sz="6" w:space="2"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autoSpaceDE w:val="0"/>
      <w:autoSpaceDN w:val="0"/>
      <w:adjustRightInd w:val="0"/>
      <w:spacing w:before="160" w:after="80" w:line="300" w:lineRule="atLeast"/>
    </w:pPr>
    <w:rPr>
      <w:b/>
      <w:bCs/>
      <w:smallCaps/>
      <w:color w:val="000000"/>
      <w:spacing w:val="40"/>
      <w:kern w:val="28"/>
      <w:sz w:val="18"/>
      <w:lang w:val="en-US" w:eastAsia="en-US"/>
    </w:rPr>
  </w:style>
  <w:style w:type="paragraph" w:customStyle="1" w:styleId="TBTableCellBody">
    <w:name w:val="TB_TableCellBody"/>
    <w:rsid w:val="00D7180C"/>
    <w:pPr>
      <w:spacing w:before="80" w:after="80"/>
    </w:pPr>
    <w:rPr>
      <w:sz w:val="22"/>
      <w:szCs w:val="22"/>
      <w:lang w:val="en-US" w:eastAsia="en-US"/>
    </w:rPr>
  </w:style>
  <w:style w:type="paragraph" w:customStyle="1" w:styleId="T1NTableListNum">
    <w:name w:val="T1N_TableListNum"/>
    <w:basedOn w:val="TBTableCellBody"/>
    <w:rsid w:val="00D7180C"/>
    <w:pPr>
      <w:numPr>
        <w:numId w:val="16"/>
      </w:numPr>
      <w:suppressAutoHyphens/>
      <w:autoSpaceDE w:val="0"/>
      <w:autoSpaceDN w:val="0"/>
      <w:adjustRightInd w:val="0"/>
    </w:pPr>
    <w:rPr>
      <w:rFonts w:cs="Times"/>
      <w:color w:val="000000"/>
    </w:rPr>
  </w:style>
  <w:style w:type="paragraph" w:customStyle="1" w:styleId="Bullet">
    <w:name w:val="Bullet"/>
    <w:basedOn w:val="Normal"/>
    <w:rsid w:val="00D7180C"/>
    <w:pPr>
      <w:numPr>
        <w:numId w:val="17"/>
      </w:numPr>
      <w:spacing w:before="60" w:after="60" w:line="228" w:lineRule="auto"/>
      <w:jc w:val="both"/>
    </w:pPr>
    <w:rPr>
      <w:sz w:val="24"/>
      <w:lang w:val="en-GB"/>
    </w:rPr>
  </w:style>
  <w:style w:type="paragraph" w:customStyle="1" w:styleId="Default">
    <w:name w:val="Default"/>
    <w:rsid w:val="00D7180C"/>
    <w:pPr>
      <w:autoSpaceDE w:val="0"/>
      <w:autoSpaceDN w:val="0"/>
      <w:adjustRightInd w:val="0"/>
    </w:pPr>
    <w:rPr>
      <w:color w:val="000000"/>
      <w:sz w:val="24"/>
      <w:szCs w:val="24"/>
      <w:lang w:val="en-US" w:eastAsia="en-US"/>
    </w:rPr>
  </w:style>
  <w:style w:type="numbering" w:customStyle="1" w:styleId="CurrentList1">
    <w:name w:val="Current List1"/>
    <w:rsid w:val="00D7180C"/>
  </w:style>
  <w:style w:type="numbering" w:customStyle="1" w:styleId="Style7">
    <w:name w:val="Style7"/>
    <w:rsid w:val="00D7180C"/>
    <w:pPr>
      <w:numPr>
        <w:numId w:val="19"/>
      </w:numPr>
    </w:pPr>
  </w:style>
  <w:style w:type="character" w:customStyle="1" w:styleId="bstansel">
    <w:name w:val="bstansel"/>
    <w:semiHidden/>
    <w:rsid w:val="00D7180C"/>
    <w:rPr>
      <w:rFonts w:ascii="Arial" w:hAnsi="Arial" w:cs="Arial"/>
      <w:b w:val="0"/>
      <w:bCs w:val="0"/>
      <w:i w:val="0"/>
      <w:iCs w:val="0"/>
      <w:strike w:val="0"/>
      <w:color w:val="0000FF"/>
      <w:sz w:val="20"/>
      <w:szCs w:val="20"/>
      <w:u w:val="none"/>
    </w:rPr>
  </w:style>
  <w:style w:type="character" w:customStyle="1" w:styleId="TableTextLeftChar">
    <w:name w:val="Table Text (Left) Char"/>
    <w:link w:val="TableTextLeft"/>
    <w:locked/>
    <w:rsid w:val="00D7180C"/>
    <w:rPr>
      <w:rFonts w:ascii="Calibri" w:eastAsia="Calibri" w:hAnsi="Calibri" w:cs="Calibri"/>
      <w:sz w:val="24"/>
      <w:szCs w:val="24"/>
    </w:rPr>
  </w:style>
  <w:style w:type="paragraph" w:customStyle="1" w:styleId="TableTextLeft">
    <w:name w:val="Table Text (Left)"/>
    <w:basedOn w:val="Normal"/>
    <w:link w:val="TableTextLeftChar"/>
    <w:rsid w:val="00D7180C"/>
    <w:pPr>
      <w:spacing w:before="40" w:after="40"/>
    </w:pPr>
    <w:rPr>
      <w:rFonts w:ascii="Calibri" w:eastAsia="Calibri" w:hAnsi="Calibri"/>
      <w:sz w:val="24"/>
      <w:szCs w:val="24"/>
      <w:lang w:val="x-none" w:eastAsia="x-none"/>
    </w:rPr>
  </w:style>
  <w:style w:type="character" w:customStyle="1" w:styleId="BlockTextChar1">
    <w:name w:val="Block Text Char1"/>
    <w:link w:val="BlockText"/>
    <w:rsid w:val="00D7180C"/>
    <w:rPr>
      <w:rFonts w:ascii="Arial" w:eastAsia="PMingLiU" w:hAnsi="Arial"/>
      <w:lang w:val="x-none" w:eastAsia="x-none"/>
    </w:rPr>
  </w:style>
  <w:style w:type="paragraph" w:styleId="TOCHeading">
    <w:name w:val="TOC Heading"/>
    <w:basedOn w:val="Heading1"/>
    <w:next w:val="Normal"/>
    <w:uiPriority w:val="39"/>
    <w:unhideWhenUsed/>
    <w:qFormat/>
    <w:rsid w:val="00D7180C"/>
    <w:pPr>
      <w:numPr>
        <w:numId w:val="0"/>
      </w:numPr>
      <w:spacing w:before="480" w:after="0" w:line="276" w:lineRule="auto"/>
      <w:outlineLvl w:val="9"/>
    </w:pPr>
    <w:rPr>
      <w:rFonts w:ascii="Cambria" w:hAnsi="Cambria"/>
      <w:bCs/>
      <w:color w:val="365F91"/>
      <w:sz w:val="28"/>
      <w:szCs w:val="28"/>
    </w:rPr>
  </w:style>
  <w:style w:type="character" w:customStyle="1" w:styleId="GUI">
    <w:name w:val="GUI"/>
    <w:rsid w:val="00D7180C"/>
    <w:rPr>
      <w:rFonts w:ascii="Times New Roman" w:hAnsi="Times New Roman" w:cs="Times New Roman"/>
      <w:b/>
      <w:sz w:val="22"/>
    </w:rPr>
  </w:style>
  <w:style w:type="character" w:customStyle="1" w:styleId="ListParagraphChar">
    <w:name w:val="List Paragraph Char"/>
    <w:aliases w:val="- Bullets Char,List Paragraph - Bullets Char,Bulleted List Char,Numbering 1.1 Char,titulo 4 Char,Párrafo de lista7 Char,List Paragraph lettered Char,符号列表 Char,·ûºÅÁÐ±í Char,¡¤?o?¨¢D¡À¨ª Char,?¡è?o?¡§¡éD?¨¤¡§a Char,? Char,lp1 Char"/>
    <w:link w:val="ListParagraph"/>
    <w:uiPriority w:val="1"/>
    <w:qFormat/>
    <w:rsid w:val="00D7180C"/>
    <w:rPr>
      <w:sz w:val="22"/>
    </w:rPr>
  </w:style>
  <w:style w:type="paragraph" w:customStyle="1" w:styleId="SupportingDetails">
    <w:name w:val="Supporting Details"/>
    <w:basedOn w:val="ListParagraph"/>
    <w:link w:val="SupportingDetailsChar"/>
    <w:qFormat/>
    <w:rsid w:val="00D7180C"/>
    <w:pPr>
      <w:autoSpaceDE w:val="0"/>
      <w:autoSpaceDN w:val="0"/>
      <w:adjustRightInd w:val="0"/>
      <w:spacing w:before="60" w:after="60"/>
      <w:contextualSpacing/>
    </w:pPr>
    <w:rPr>
      <w:rFonts w:ascii="Cambria" w:eastAsia="TimesNewRomanforAlcatel" w:hAnsi="Cambria"/>
    </w:rPr>
  </w:style>
  <w:style w:type="character" w:customStyle="1" w:styleId="SupportingDetailsChar">
    <w:name w:val="Supporting Details Char"/>
    <w:link w:val="SupportingDetails"/>
    <w:rsid w:val="00D7180C"/>
    <w:rPr>
      <w:rFonts w:ascii="Cambria" w:eastAsia="TimesNewRomanforAlcatel" w:hAnsi="Cambria"/>
      <w:sz w:val="22"/>
    </w:rPr>
  </w:style>
  <w:style w:type="paragraph" w:customStyle="1" w:styleId="Pa12">
    <w:name w:val="Pa12"/>
    <w:basedOn w:val="Normal"/>
    <w:uiPriority w:val="99"/>
    <w:rsid w:val="006B4D48"/>
    <w:pPr>
      <w:autoSpaceDE w:val="0"/>
      <w:autoSpaceDN w:val="0"/>
      <w:spacing w:line="161" w:lineRule="atLeast"/>
    </w:pPr>
    <w:rPr>
      <w:rFonts w:ascii="Nokia Pure Text Light" w:eastAsia="Calibri" w:hAnsi="Nokia Pure Text Light" w:cs="Nokia Pure Text Light"/>
      <w:sz w:val="24"/>
      <w:szCs w:val="24"/>
    </w:rPr>
  </w:style>
  <w:style w:type="numbering" w:customStyle="1" w:styleId="1111113">
    <w:name w:val="1 / 1.1 / 1.1.13"/>
    <w:basedOn w:val="NoList"/>
    <w:next w:val="111111"/>
    <w:unhideWhenUsed/>
    <w:locked/>
    <w:rsid w:val="00F13C06"/>
    <w:pPr>
      <w:numPr>
        <w:numId w:val="18"/>
      </w:numPr>
    </w:pPr>
  </w:style>
  <w:style w:type="paragraph" w:styleId="ListBullet5">
    <w:name w:val="List Bullet 5"/>
    <w:basedOn w:val="Normal"/>
    <w:rsid w:val="00E87338"/>
    <w:pPr>
      <w:numPr>
        <w:numId w:val="20"/>
      </w:numPr>
      <w:contextualSpacing/>
    </w:pPr>
  </w:style>
  <w:style w:type="character" w:styleId="Mention">
    <w:name w:val="Mention"/>
    <w:uiPriority w:val="99"/>
    <w:semiHidden/>
    <w:unhideWhenUsed/>
    <w:rsid w:val="00BD4C94"/>
    <w:rPr>
      <w:color w:val="2B579A"/>
      <w:shd w:val="clear" w:color="auto" w:fill="E6E6E6"/>
    </w:rPr>
  </w:style>
  <w:style w:type="character" w:styleId="UnresolvedMention">
    <w:name w:val="Unresolved Mention"/>
    <w:uiPriority w:val="99"/>
    <w:semiHidden/>
    <w:unhideWhenUsed/>
    <w:rsid w:val="00DF22F9"/>
    <w:rPr>
      <w:color w:val="808080"/>
      <w:shd w:val="clear" w:color="auto" w:fill="E6E6E6"/>
    </w:rPr>
  </w:style>
  <w:style w:type="character" w:customStyle="1" w:styleId="aa-Input">
    <w:name w:val="aa-Input"/>
    <w:qFormat/>
    <w:rsid w:val="0058003E"/>
    <w:rPr>
      <w:rFonts w:ascii="Courier" w:hAnsi="Courier"/>
      <w:b/>
      <w:bCs/>
      <w:color w:val="0000FF"/>
      <w:sz w:val="22"/>
    </w:rPr>
  </w:style>
  <w:style w:type="character" w:customStyle="1" w:styleId="BlockTextChar">
    <w:name w:val="Block Text Char"/>
    <w:rsid w:val="009060F1"/>
    <w:rPr>
      <w:rFonts w:ascii="Arial" w:eastAsia="PMingLiU" w:hAnsi="Arial" w:cs="Times New Roman"/>
      <w:sz w:val="20"/>
      <w:lang w:val="x-none" w:eastAsia="x-none" w:bidi="ar-SA"/>
    </w:rPr>
  </w:style>
  <w:style w:type="character" w:customStyle="1" w:styleId="filepath">
    <w:name w:val="filepath"/>
    <w:rsid w:val="00C50901"/>
  </w:style>
  <w:style w:type="character" w:customStyle="1" w:styleId="code">
    <w:name w:val="code"/>
    <w:rsid w:val="003A12FE"/>
  </w:style>
  <w:style w:type="character" w:customStyle="1" w:styleId="cm-line">
    <w:name w:val="cm-line"/>
    <w:rsid w:val="00FC7621"/>
  </w:style>
  <w:style w:type="character" w:customStyle="1" w:styleId="a-43Com">
    <w:name w:val="a-4.3 Com"/>
    <w:qFormat/>
    <w:rsid w:val="000F1DC3"/>
    <w:rPr>
      <w:rFonts w:ascii="Courier New" w:hAnsi="Courier New"/>
      <w:b/>
      <w:color w:val="0000FF"/>
      <w:sz w:val="22"/>
    </w:rPr>
  </w:style>
  <w:style w:type="character" w:customStyle="1" w:styleId="ui-provider">
    <w:name w:val="ui-provider"/>
    <w:basedOn w:val="DefaultParagraphFont"/>
    <w:rsid w:val="009C1F4B"/>
  </w:style>
  <w:style w:type="paragraph" w:customStyle="1" w:styleId="Numbering">
    <w:name w:val="Numbering"/>
    <w:basedOn w:val="Normal"/>
    <w:qFormat/>
    <w:rsid w:val="009C53C0"/>
    <w:pPr>
      <w:numPr>
        <w:numId w:val="22"/>
      </w:numPr>
      <w:shd w:val="clear" w:color="auto" w:fill="FFFFFF"/>
      <w:spacing w:after="120" w:line="276" w:lineRule="auto"/>
      <w:contextualSpacing/>
    </w:pPr>
    <w:rPr>
      <w:rFonts w:eastAsia="SimSun" w:cs="Arial"/>
      <w:color w:val="001135"/>
    </w:rPr>
  </w:style>
  <w:style w:type="character" w:styleId="SmartLink">
    <w:name w:val="Smart Link"/>
    <w:uiPriority w:val="99"/>
    <w:semiHidden/>
    <w:unhideWhenUsed/>
    <w:rsid w:val="00FF659D"/>
    <w:rPr>
      <w:color w:val="0000FF"/>
      <w:u w:val="single"/>
      <w:shd w:val="clear" w:color="auto" w:fill="F3F2F1"/>
    </w:rPr>
  </w:style>
  <w:style w:type="character" w:styleId="HTMLCode">
    <w:name w:val="HTML Code"/>
    <w:uiPriority w:val="99"/>
    <w:unhideWhenUsed/>
    <w:rsid w:val="00A8192C"/>
    <w:rPr>
      <w:rFonts w:ascii="Courier New" w:eastAsia="Times New Roman" w:hAnsi="Courier New" w:cs="Courier New"/>
      <w:sz w:val="20"/>
      <w:szCs w:val="20"/>
    </w:rPr>
  </w:style>
  <w:style w:type="table" w:styleId="GridTable2">
    <w:name w:val="Grid Table 2"/>
    <w:basedOn w:val="TableNormal"/>
    <w:uiPriority w:val="47"/>
    <w:rsid w:val="00DA7D9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DA7D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1">
    <w:name w:val="Grid Table 4 Accent 1"/>
    <w:basedOn w:val="TableNormal"/>
    <w:uiPriority w:val="49"/>
    <w:rsid w:val="00DA7D9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DA7D94"/>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84072">
      <w:bodyDiv w:val="1"/>
      <w:marLeft w:val="0"/>
      <w:marRight w:val="0"/>
      <w:marTop w:val="0"/>
      <w:marBottom w:val="0"/>
      <w:divBdr>
        <w:top w:val="none" w:sz="0" w:space="0" w:color="auto"/>
        <w:left w:val="none" w:sz="0" w:space="0" w:color="auto"/>
        <w:bottom w:val="none" w:sz="0" w:space="0" w:color="auto"/>
        <w:right w:val="none" w:sz="0" w:space="0" w:color="auto"/>
      </w:divBdr>
      <w:divsChild>
        <w:div w:id="543829562">
          <w:marLeft w:val="0"/>
          <w:marRight w:val="0"/>
          <w:marTop w:val="0"/>
          <w:marBottom w:val="0"/>
          <w:divBdr>
            <w:top w:val="none" w:sz="0" w:space="0" w:color="auto"/>
            <w:left w:val="none" w:sz="0" w:space="0" w:color="auto"/>
            <w:bottom w:val="none" w:sz="0" w:space="0" w:color="auto"/>
            <w:right w:val="none" w:sz="0" w:space="0" w:color="auto"/>
          </w:divBdr>
        </w:div>
      </w:divsChild>
    </w:div>
    <w:div w:id="30695721">
      <w:bodyDiv w:val="1"/>
      <w:marLeft w:val="0"/>
      <w:marRight w:val="0"/>
      <w:marTop w:val="0"/>
      <w:marBottom w:val="0"/>
      <w:divBdr>
        <w:top w:val="none" w:sz="0" w:space="0" w:color="auto"/>
        <w:left w:val="none" w:sz="0" w:space="0" w:color="auto"/>
        <w:bottom w:val="none" w:sz="0" w:space="0" w:color="auto"/>
        <w:right w:val="none" w:sz="0" w:space="0" w:color="auto"/>
      </w:divBdr>
    </w:div>
    <w:div w:id="36046767">
      <w:bodyDiv w:val="1"/>
      <w:marLeft w:val="0"/>
      <w:marRight w:val="0"/>
      <w:marTop w:val="0"/>
      <w:marBottom w:val="0"/>
      <w:divBdr>
        <w:top w:val="none" w:sz="0" w:space="0" w:color="auto"/>
        <w:left w:val="none" w:sz="0" w:space="0" w:color="auto"/>
        <w:bottom w:val="none" w:sz="0" w:space="0" w:color="auto"/>
        <w:right w:val="none" w:sz="0" w:space="0" w:color="auto"/>
      </w:divBdr>
    </w:div>
    <w:div w:id="45221348">
      <w:bodyDiv w:val="1"/>
      <w:marLeft w:val="0"/>
      <w:marRight w:val="0"/>
      <w:marTop w:val="0"/>
      <w:marBottom w:val="0"/>
      <w:divBdr>
        <w:top w:val="none" w:sz="0" w:space="0" w:color="auto"/>
        <w:left w:val="none" w:sz="0" w:space="0" w:color="auto"/>
        <w:bottom w:val="none" w:sz="0" w:space="0" w:color="auto"/>
        <w:right w:val="none" w:sz="0" w:space="0" w:color="auto"/>
      </w:divBdr>
    </w:div>
    <w:div w:id="46299228">
      <w:bodyDiv w:val="1"/>
      <w:marLeft w:val="0"/>
      <w:marRight w:val="0"/>
      <w:marTop w:val="0"/>
      <w:marBottom w:val="0"/>
      <w:divBdr>
        <w:top w:val="none" w:sz="0" w:space="0" w:color="auto"/>
        <w:left w:val="none" w:sz="0" w:space="0" w:color="auto"/>
        <w:bottom w:val="none" w:sz="0" w:space="0" w:color="auto"/>
        <w:right w:val="none" w:sz="0" w:space="0" w:color="auto"/>
      </w:divBdr>
      <w:divsChild>
        <w:div w:id="604850071">
          <w:marLeft w:val="0"/>
          <w:marRight w:val="0"/>
          <w:marTop w:val="0"/>
          <w:marBottom w:val="0"/>
          <w:divBdr>
            <w:top w:val="none" w:sz="0" w:space="0" w:color="auto"/>
            <w:left w:val="none" w:sz="0" w:space="0" w:color="auto"/>
            <w:bottom w:val="none" w:sz="0" w:space="0" w:color="auto"/>
            <w:right w:val="none" w:sz="0" w:space="0" w:color="auto"/>
          </w:divBdr>
        </w:div>
      </w:divsChild>
    </w:div>
    <w:div w:id="59057630">
      <w:bodyDiv w:val="1"/>
      <w:marLeft w:val="0"/>
      <w:marRight w:val="0"/>
      <w:marTop w:val="0"/>
      <w:marBottom w:val="0"/>
      <w:divBdr>
        <w:top w:val="none" w:sz="0" w:space="0" w:color="auto"/>
        <w:left w:val="none" w:sz="0" w:space="0" w:color="auto"/>
        <w:bottom w:val="none" w:sz="0" w:space="0" w:color="auto"/>
        <w:right w:val="none" w:sz="0" w:space="0" w:color="auto"/>
      </w:divBdr>
    </w:div>
    <w:div w:id="86578445">
      <w:bodyDiv w:val="1"/>
      <w:marLeft w:val="0"/>
      <w:marRight w:val="0"/>
      <w:marTop w:val="0"/>
      <w:marBottom w:val="0"/>
      <w:divBdr>
        <w:top w:val="none" w:sz="0" w:space="0" w:color="auto"/>
        <w:left w:val="none" w:sz="0" w:space="0" w:color="auto"/>
        <w:bottom w:val="none" w:sz="0" w:space="0" w:color="auto"/>
        <w:right w:val="none" w:sz="0" w:space="0" w:color="auto"/>
      </w:divBdr>
    </w:div>
    <w:div w:id="141627763">
      <w:bodyDiv w:val="1"/>
      <w:marLeft w:val="0"/>
      <w:marRight w:val="0"/>
      <w:marTop w:val="0"/>
      <w:marBottom w:val="0"/>
      <w:divBdr>
        <w:top w:val="none" w:sz="0" w:space="0" w:color="auto"/>
        <w:left w:val="none" w:sz="0" w:space="0" w:color="auto"/>
        <w:bottom w:val="none" w:sz="0" w:space="0" w:color="auto"/>
        <w:right w:val="none" w:sz="0" w:space="0" w:color="auto"/>
      </w:divBdr>
    </w:div>
    <w:div w:id="256912391">
      <w:bodyDiv w:val="1"/>
      <w:marLeft w:val="0"/>
      <w:marRight w:val="0"/>
      <w:marTop w:val="0"/>
      <w:marBottom w:val="0"/>
      <w:divBdr>
        <w:top w:val="none" w:sz="0" w:space="0" w:color="auto"/>
        <w:left w:val="none" w:sz="0" w:space="0" w:color="auto"/>
        <w:bottom w:val="none" w:sz="0" w:space="0" w:color="auto"/>
        <w:right w:val="none" w:sz="0" w:space="0" w:color="auto"/>
      </w:divBdr>
    </w:div>
    <w:div w:id="265164354">
      <w:bodyDiv w:val="1"/>
      <w:marLeft w:val="0"/>
      <w:marRight w:val="0"/>
      <w:marTop w:val="0"/>
      <w:marBottom w:val="0"/>
      <w:divBdr>
        <w:top w:val="none" w:sz="0" w:space="0" w:color="auto"/>
        <w:left w:val="none" w:sz="0" w:space="0" w:color="auto"/>
        <w:bottom w:val="none" w:sz="0" w:space="0" w:color="auto"/>
        <w:right w:val="none" w:sz="0" w:space="0" w:color="auto"/>
      </w:divBdr>
      <w:divsChild>
        <w:div w:id="235090421">
          <w:marLeft w:val="0"/>
          <w:marRight w:val="0"/>
          <w:marTop w:val="0"/>
          <w:marBottom w:val="0"/>
          <w:divBdr>
            <w:top w:val="none" w:sz="0" w:space="0" w:color="auto"/>
            <w:left w:val="none" w:sz="0" w:space="0" w:color="auto"/>
            <w:bottom w:val="none" w:sz="0" w:space="0" w:color="auto"/>
            <w:right w:val="none" w:sz="0" w:space="0" w:color="auto"/>
          </w:divBdr>
        </w:div>
      </w:divsChild>
    </w:div>
    <w:div w:id="304892602">
      <w:bodyDiv w:val="1"/>
      <w:marLeft w:val="0"/>
      <w:marRight w:val="0"/>
      <w:marTop w:val="0"/>
      <w:marBottom w:val="0"/>
      <w:divBdr>
        <w:top w:val="none" w:sz="0" w:space="0" w:color="auto"/>
        <w:left w:val="none" w:sz="0" w:space="0" w:color="auto"/>
        <w:bottom w:val="none" w:sz="0" w:space="0" w:color="auto"/>
        <w:right w:val="none" w:sz="0" w:space="0" w:color="auto"/>
      </w:divBdr>
    </w:div>
    <w:div w:id="317805133">
      <w:bodyDiv w:val="1"/>
      <w:marLeft w:val="0"/>
      <w:marRight w:val="0"/>
      <w:marTop w:val="0"/>
      <w:marBottom w:val="0"/>
      <w:divBdr>
        <w:top w:val="none" w:sz="0" w:space="0" w:color="auto"/>
        <w:left w:val="none" w:sz="0" w:space="0" w:color="auto"/>
        <w:bottom w:val="none" w:sz="0" w:space="0" w:color="auto"/>
        <w:right w:val="none" w:sz="0" w:space="0" w:color="auto"/>
      </w:divBdr>
    </w:div>
    <w:div w:id="322003863">
      <w:bodyDiv w:val="1"/>
      <w:marLeft w:val="0"/>
      <w:marRight w:val="0"/>
      <w:marTop w:val="0"/>
      <w:marBottom w:val="0"/>
      <w:divBdr>
        <w:top w:val="none" w:sz="0" w:space="0" w:color="auto"/>
        <w:left w:val="none" w:sz="0" w:space="0" w:color="auto"/>
        <w:bottom w:val="none" w:sz="0" w:space="0" w:color="auto"/>
        <w:right w:val="none" w:sz="0" w:space="0" w:color="auto"/>
      </w:divBdr>
    </w:div>
    <w:div w:id="452484142">
      <w:bodyDiv w:val="1"/>
      <w:marLeft w:val="0"/>
      <w:marRight w:val="0"/>
      <w:marTop w:val="0"/>
      <w:marBottom w:val="0"/>
      <w:divBdr>
        <w:top w:val="none" w:sz="0" w:space="0" w:color="auto"/>
        <w:left w:val="none" w:sz="0" w:space="0" w:color="auto"/>
        <w:bottom w:val="none" w:sz="0" w:space="0" w:color="auto"/>
        <w:right w:val="none" w:sz="0" w:space="0" w:color="auto"/>
      </w:divBdr>
    </w:div>
    <w:div w:id="490104572">
      <w:bodyDiv w:val="1"/>
      <w:marLeft w:val="0"/>
      <w:marRight w:val="0"/>
      <w:marTop w:val="0"/>
      <w:marBottom w:val="0"/>
      <w:divBdr>
        <w:top w:val="none" w:sz="0" w:space="0" w:color="auto"/>
        <w:left w:val="none" w:sz="0" w:space="0" w:color="auto"/>
        <w:bottom w:val="none" w:sz="0" w:space="0" w:color="auto"/>
        <w:right w:val="none" w:sz="0" w:space="0" w:color="auto"/>
      </w:divBdr>
    </w:div>
    <w:div w:id="493684970">
      <w:bodyDiv w:val="1"/>
      <w:marLeft w:val="0"/>
      <w:marRight w:val="0"/>
      <w:marTop w:val="0"/>
      <w:marBottom w:val="0"/>
      <w:divBdr>
        <w:top w:val="none" w:sz="0" w:space="0" w:color="auto"/>
        <w:left w:val="none" w:sz="0" w:space="0" w:color="auto"/>
        <w:bottom w:val="none" w:sz="0" w:space="0" w:color="auto"/>
        <w:right w:val="none" w:sz="0" w:space="0" w:color="auto"/>
      </w:divBdr>
    </w:div>
    <w:div w:id="539242452">
      <w:bodyDiv w:val="1"/>
      <w:marLeft w:val="0"/>
      <w:marRight w:val="0"/>
      <w:marTop w:val="0"/>
      <w:marBottom w:val="0"/>
      <w:divBdr>
        <w:top w:val="none" w:sz="0" w:space="0" w:color="auto"/>
        <w:left w:val="none" w:sz="0" w:space="0" w:color="auto"/>
        <w:bottom w:val="none" w:sz="0" w:space="0" w:color="auto"/>
        <w:right w:val="none" w:sz="0" w:space="0" w:color="auto"/>
      </w:divBdr>
      <w:divsChild>
        <w:div w:id="769013131">
          <w:marLeft w:val="0"/>
          <w:marRight w:val="0"/>
          <w:marTop w:val="0"/>
          <w:marBottom w:val="0"/>
          <w:divBdr>
            <w:top w:val="none" w:sz="0" w:space="0" w:color="auto"/>
            <w:left w:val="none" w:sz="0" w:space="0" w:color="auto"/>
            <w:bottom w:val="none" w:sz="0" w:space="0" w:color="auto"/>
            <w:right w:val="none" w:sz="0" w:space="0" w:color="auto"/>
          </w:divBdr>
          <w:divsChild>
            <w:div w:id="344138218">
              <w:marLeft w:val="0"/>
              <w:marRight w:val="0"/>
              <w:marTop w:val="0"/>
              <w:marBottom w:val="0"/>
              <w:divBdr>
                <w:top w:val="none" w:sz="0" w:space="0" w:color="auto"/>
                <w:left w:val="none" w:sz="0" w:space="0" w:color="auto"/>
                <w:bottom w:val="none" w:sz="0" w:space="0" w:color="auto"/>
                <w:right w:val="none" w:sz="0" w:space="0" w:color="auto"/>
              </w:divBdr>
              <w:divsChild>
                <w:div w:id="1018312916">
                  <w:marLeft w:val="0"/>
                  <w:marRight w:val="0"/>
                  <w:marTop w:val="0"/>
                  <w:marBottom w:val="0"/>
                  <w:divBdr>
                    <w:top w:val="none" w:sz="0" w:space="0" w:color="auto"/>
                    <w:left w:val="none" w:sz="0" w:space="0" w:color="auto"/>
                    <w:bottom w:val="none" w:sz="0" w:space="0" w:color="auto"/>
                    <w:right w:val="none" w:sz="0" w:space="0" w:color="auto"/>
                  </w:divBdr>
                </w:div>
                <w:div w:id="211847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96481">
      <w:bodyDiv w:val="1"/>
      <w:marLeft w:val="0"/>
      <w:marRight w:val="0"/>
      <w:marTop w:val="0"/>
      <w:marBottom w:val="0"/>
      <w:divBdr>
        <w:top w:val="none" w:sz="0" w:space="0" w:color="auto"/>
        <w:left w:val="none" w:sz="0" w:space="0" w:color="auto"/>
        <w:bottom w:val="none" w:sz="0" w:space="0" w:color="auto"/>
        <w:right w:val="none" w:sz="0" w:space="0" w:color="auto"/>
      </w:divBdr>
      <w:divsChild>
        <w:div w:id="1226330005">
          <w:marLeft w:val="0"/>
          <w:marRight w:val="0"/>
          <w:marTop w:val="0"/>
          <w:marBottom w:val="0"/>
          <w:divBdr>
            <w:top w:val="none" w:sz="0" w:space="0" w:color="auto"/>
            <w:left w:val="none" w:sz="0" w:space="0" w:color="auto"/>
            <w:bottom w:val="none" w:sz="0" w:space="0" w:color="auto"/>
            <w:right w:val="none" w:sz="0" w:space="0" w:color="auto"/>
          </w:divBdr>
        </w:div>
      </w:divsChild>
    </w:div>
    <w:div w:id="547449347">
      <w:bodyDiv w:val="1"/>
      <w:marLeft w:val="0"/>
      <w:marRight w:val="0"/>
      <w:marTop w:val="0"/>
      <w:marBottom w:val="0"/>
      <w:divBdr>
        <w:top w:val="none" w:sz="0" w:space="0" w:color="auto"/>
        <w:left w:val="none" w:sz="0" w:space="0" w:color="auto"/>
        <w:bottom w:val="none" w:sz="0" w:space="0" w:color="auto"/>
        <w:right w:val="none" w:sz="0" w:space="0" w:color="auto"/>
      </w:divBdr>
    </w:div>
    <w:div w:id="580994176">
      <w:bodyDiv w:val="1"/>
      <w:marLeft w:val="0"/>
      <w:marRight w:val="0"/>
      <w:marTop w:val="0"/>
      <w:marBottom w:val="0"/>
      <w:divBdr>
        <w:top w:val="none" w:sz="0" w:space="0" w:color="auto"/>
        <w:left w:val="none" w:sz="0" w:space="0" w:color="auto"/>
        <w:bottom w:val="none" w:sz="0" w:space="0" w:color="auto"/>
        <w:right w:val="none" w:sz="0" w:space="0" w:color="auto"/>
      </w:divBdr>
    </w:div>
    <w:div w:id="640697723">
      <w:bodyDiv w:val="1"/>
      <w:marLeft w:val="0"/>
      <w:marRight w:val="0"/>
      <w:marTop w:val="0"/>
      <w:marBottom w:val="0"/>
      <w:divBdr>
        <w:top w:val="none" w:sz="0" w:space="0" w:color="auto"/>
        <w:left w:val="none" w:sz="0" w:space="0" w:color="auto"/>
        <w:bottom w:val="none" w:sz="0" w:space="0" w:color="auto"/>
        <w:right w:val="none" w:sz="0" w:space="0" w:color="auto"/>
      </w:divBdr>
    </w:div>
    <w:div w:id="652292051">
      <w:bodyDiv w:val="1"/>
      <w:marLeft w:val="0"/>
      <w:marRight w:val="0"/>
      <w:marTop w:val="0"/>
      <w:marBottom w:val="0"/>
      <w:divBdr>
        <w:top w:val="none" w:sz="0" w:space="0" w:color="auto"/>
        <w:left w:val="none" w:sz="0" w:space="0" w:color="auto"/>
        <w:bottom w:val="none" w:sz="0" w:space="0" w:color="auto"/>
        <w:right w:val="none" w:sz="0" w:space="0" w:color="auto"/>
      </w:divBdr>
    </w:div>
    <w:div w:id="688415838">
      <w:bodyDiv w:val="1"/>
      <w:marLeft w:val="0"/>
      <w:marRight w:val="0"/>
      <w:marTop w:val="0"/>
      <w:marBottom w:val="0"/>
      <w:divBdr>
        <w:top w:val="none" w:sz="0" w:space="0" w:color="auto"/>
        <w:left w:val="none" w:sz="0" w:space="0" w:color="auto"/>
        <w:bottom w:val="none" w:sz="0" w:space="0" w:color="auto"/>
        <w:right w:val="none" w:sz="0" w:space="0" w:color="auto"/>
      </w:divBdr>
    </w:div>
    <w:div w:id="754546612">
      <w:bodyDiv w:val="1"/>
      <w:marLeft w:val="0"/>
      <w:marRight w:val="0"/>
      <w:marTop w:val="0"/>
      <w:marBottom w:val="0"/>
      <w:divBdr>
        <w:top w:val="none" w:sz="0" w:space="0" w:color="auto"/>
        <w:left w:val="none" w:sz="0" w:space="0" w:color="auto"/>
        <w:bottom w:val="none" w:sz="0" w:space="0" w:color="auto"/>
        <w:right w:val="none" w:sz="0" w:space="0" w:color="auto"/>
      </w:divBdr>
    </w:div>
    <w:div w:id="780346134">
      <w:bodyDiv w:val="1"/>
      <w:marLeft w:val="0"/>
      <w:marRight w:val="0"/>
      <w:marTop w:val="0"/>
      <w:marBottom w:val="0"/>
      <w:divBdr>
        <w:top w:val="none" w:sz="0" w:space="0" w:color="auto"/>
        <w:left w:val="none" w:sz="0" w:space="0" w:color="auto"/>
        <w:bottom w:val="none" w:sz="0" w:space="0" w:color="auto"/>
        <w:right w:val="none" w:sz="0" w:space="0" w:color="auto"/>
      </w:divBdr>
    </w:div>
    <w:div w:id="803082755">
      <w:bodyDiv w:val="1"/>
      <w:marLeft w:val="0"/>
      <w:marRight w:val="0"/>
      <w:marTop w:val="0"/>
      <w:marBottom w:val="0"/>
      <w:divBdr>
        <w:top w:val="none" w:sz="0" w:space="0" w:color="auto"/>
        <w:left w:val="none" w:sz="0" w:space="0" w:color="auto"/>
        <w:bottom w:val="none" w:sz="0" w:space="0" w:color="auto"/>
        <w:right w:val="none" w:sz="0" w:space="0" w:color="auto"/>
      </w:divBdr>
    </w:div>
    <w:div w:id="824664492">
      <w:bodyDiv w:val="1"/>
      <w:marLeft w:val="0"/>
      <w:marRight w:val="0"/>
      <w:marTop w:val="0"/>
      <w:marBottom w:val="0"/>
      <w:divBdr>
        <w:top w:val="none" w:sz="0" w:space="0" w:color="auto"/>
        <w:left w:val="none" w:sz="0" w:space="0" w:color="auto"/>
        <w:bottom w:val="none" w:sz="0" w:space="0" w:color="auto"/>
        <w:right w:val="none" w:sz="0" w:space="0" w:color="auto"/>
      </w:divBdr>
    </w:div>
    <w:div w:id="831138136">
      <w:bodyDiv w:val="1"/>
      <w:marLeft w:val="0"/>
      <w:marRight w:val="0"/>
      <w:marTop w:val="0"/>
      <w:marBottom w:val="0"/>
      <w:divBdr>
        <w:top w:val="none" w:sz="0" w:space="0" w:color="auto"/>
        <w:left w:val="none" w:sz="0" w:space="0" w:color="auto"/>
        <w:bottom w:val="none" w:sz="0" w:space="0" w:color="auto"/>
        <w:right w:val="none" w:sz="0" w:space="0" w:color="auto"/>
      </w:divBdr>
    </w:div>
    <w:div w:id="844824756">
      <w:bodyDiv w:val="1"/>
      <w:marLeft w:val="0"/>
      <w:marRight w:val="0"/>
      <w:marTop w:val="0"/>
      <w:marBottom w:val="0"/>
      <w:divBdr>
        <w:top w:val="none" w:sz="0" w:space="0" w:color="auto"/>
        <w:left w:val="none" w:sz="0" w:space="0" w:color="auto"/>
        <w:bottom w:val="none" w:sz="0" w:space="0" w:color="auto"/>
        <w:right w:val="none" w:sz="0" w:space="0" w:color="auto"/>
      </w:divBdr>
      <w:divsChild>
        <w:div w:id="310790961">
          <w:marLeft w:val="0"/>
          <w:marRight w:val="0"/>
          <w:marTop w:val="0"/>
          <w:marBottom w:val="0"/>
          <w:divBdr>
            <w:top w:val="none" w:sz="0" w:space="0" w:color="auto"/>
            <w:left w:val="none" w:sz="0" w:space="0" w:color="auto"/>
            <w:bottom w:val="none" w:sz="0" w:space="0" w:color="auto"/>
            <w:right w:val="none" w:sz="0" w:space="0" w:color="auto"/>
          </w:divBdr>
        </w:div>
      </w:divsChild>
    </w:div>
    <w:div w:id="881089653">
      <w:bodyDiv w:val="1"/>
      <w:marLeft w:val="0"/>
      <w:marRight w:val="0"/>
      <w:marTop w:val="0"/>
      <w:marBottom w:val="0"/>
      <w:divBdr>
        <w:top w:val="none" w:sz="0" w:space="0" w:color="auto"/>
        <w:left w:val="none" w:sz="0" w:space="0" w:color="auto"/>
        <w:bottom w:val="none" w:sz="0" w:space="0" w:color="auto"/>
        <w:right w:val="none" w:sz="0" w:space="0" w:color="auto"/>
      </w:divBdr>
      <w:divsChild>
        <w:div w:id="1447693508">
          <w:marLeft w:val="0"/>
          <w:marRight w:val="0"/>
          <w:marTop w:val="0"/>
          <w:marBottom w:val="0"/>
          <w:divBdr>
            <w:top w:val="none" w:sz="0" w:space="0" w:color="auto"/>
            <w:left w:val="none" w:sz="0" w:space="0" w:color="auto"/>
            <w:bottom w:val="none" w:sz="0" w:space="0" w:color="auto"/>
            <w:right w:val="none" w:sz="0" w:space="0" w:color="auto"/>
          </w:divBdr>
        </w:div>
      </w:divsChild>
    </w:div>
    <w:div w:id="900679603">
      <w:bodyDiv w:val="1"/>
      <w:marLeft w:val="0"/>
      <w:marRight w:val="0"/>
      <w:marTop w:val="0"/>
      <w:marBottom w:val="0"/>
      <w:divBdr>
        <w:top w:val="none" w:sz="0" w:space="0" w:color="auto"/>
        <w:left w:val="none" w:sz="0" w:space="0" w:color="auto"/>
        <w:bottom w:val="none" w:sz="0" w:space="0" w:color="auto"/>
        <w:right w:val="none" w:sz="0" w:space="0" w:color="auto"/>
      </w:divBdr>
    </w:div>
    <w:div w:id="909849739">
      <w:bodyDiv w:val="1"/>
      <w:marLeft w:val="0"/>
      <w:marRight w:val="0"/>
      <w:marTop w:val="0"/>
      <w:marBottom w:val="0"/>
      <w:divBdr>
        <w:top w:val="none" w:sz="0" w:space="0" w:color="auto"/>
        <w:left w:val="none" w:sz="0" w:space="0" w:color="auto"/>
        <w:bottom w:val="none" w:sz="0" w:space="0" w:color="auto"/>
        <w:right w:val="none" w:sz="0" w:space="0" w:color="auto"/>
      </w:divBdr>
      <w:divsChild>
        <w:div w:id="942999497">
          <w:marLeft w:val="0"/>
          <w:marRight w:val="0"/>
          <w:marTop w:val="0"/>
          <w:marBottom w:val="0"/>
          <w:divBdr>
            <w:top w:val="none" w:sz="0" w:space="0" w:color="auto"/>
            <w:left w:val="none" w:sz="0" w:space="0" w:color="auto"/>
            <w:bottom w:val="none" w:sz="0" w:space="0" w:color="auto"/>
            <w:right w:val="none" w:sz="0" w:space="0" w:color="auto"/>
          </w:divBdr>
        </w:div>
      </w:divsChild>
    </w:div>
    <w:div w:id="913395960">
      <w:bodyDiv w:val="1"/>
      <w:marLeft w:val="0"/>
      <w:marRight w:val="0"/>
      <w:marTop w:val="0"/>
      <w:marBottom w:val="0"/>
      <w:divBdr>
        <w:top w:val="none" w:sz="0" w:space="0" w:color="auto"/>
        <w:left w:val="none" w:sz="0" w:space="0" w:color="auto"/>
        <w:bottom w:val="none" w:sz="0" w:space="0" w:color="auto"/>
        <w:right w:val="none" w:sz="0" w:space="0" w:color="auto"/>
      </w:divBdr>
    </w:div>
    <w:div w:id="965770292">
      <w:bodyDiv w:val="1"/>
      <w:marLeft w:val="0"/>
      <w:marRight w:val="0"/>
      <w:marTop w:val="0"/>
      <w:marBottom w:val="0"/>
      <w:divBdr>
        <w:top w:val="none" w:sz="0" w:space="0" w:color="auto"/>
        <w:left w:val="none" w:sz="0" w:space="0" w:color="auto"/>
        <w:bottom w:val="none" w:sz="0" w:space="0" w:color="auto"/>
        <w:right w:val="none" w:sz="0" w:space="0" w:color="auto"/>
      </w:divBdr>
      <w:divsChild>
        <w:div w:id="1105806145">
          <w:marLeft w:val="0"/>
          <w:marRight w:val="0"/>
          <w:marTop w:val="0"/>
          <w:marBottom w:val="0"/>
          <w:divBdr>
            <w:top w:val="none" w:sz="0" w:space="0" w:color="auto"/>
            <w:left w:val="none" w:sz="0" w:space="0" w:color="auto"/>
            <w:bottom w:val="none" w:sz="0" w:space="0" w:color="auto"/>
            <w:right w:val="none" w:sz="0" w:space="0" w:color="auto"/>
          </w:divBdr>
        </w:div>
      </w:divsChild>
    </w:div>
    <w:div w:id="967467659">
      <w:bodyDiv w:val="1"/>
      <w:marLeft w:val="0"/>
      <w:marRight w:val="0"/>
      <w:marTop w:val="0"/>
      <w:marBottom w:val="0"/>
      <w:divBdr>
        <w:top w:val="none" w:sz="0" w:space="0" w:color="auto"/>
        <w:left w:val="none" w:sz="0" w:space="0" w:color="auto"/>
        <w:bottom w:val="none" w:sz="0" w:space="0" w:color="auto"/>
        <w:right w:val="none" w:sz="0" w:space="0" w:color="auto"/>
      </w:divBdr>
    </w:div>
    <w:div w:id="974481298">
      <w:bodyDiv w:val="1"/>
      <w:marLeft w:val="0"/>
      <w:marRight w:val="0"/>
      <w:marTop w:val="0"/>
      <w:marBottom w:val="0"/>
      <w:divBdr>
        <w:top w:val="none" w:sz="0" w:space="0" w:color="auto"/>
        <w:left w:val="none" w:sz="0" w:space="0" w:color="auto"/>
        <w:bottom w:val="none" w:sz="0" w:space="0" w:color="auto"/>
        <w:right w:val="none" w:sz="0" w:space="0" w:color="auto"/>
      </w:divBdr>
    </w:div>
    <w:div w:id="977145619">
      <w:bodyDiv w:val="1"/>
      <w:marLeft w:val="0"/>
      <w:marRight w:val="0"/>
      <w:marTop w:val="0"/>
      <w:marBottom w:val="0"/>
      <w:divBdr>
        <w:top w:val="none" w:sz="0" w:space="0" w:color="auto"/>
        <w:left w:val="none" w:sz="0" w:space="0" w:color="auto"/>
        <w:bottom w:val="none" w:sz="0" w:space="0" w:color="auto"/>
        <w:right w:val="none" w:sz="0" w:space="0" w:color="auto"/>
      </w:divBdr>
      <w:divsChild>
        <w:div w:id="1073313992">
          <w:marLeft w:val="0"/>
          <w:marRight w:val="0"/>
          <w:marTop w:val="0"/>
          <w:marBottom w:val="0"/>
          <w:divBdr>
            <w:top w:val="none" w:sz="0" w:space="0" w:color="auto"/>
            <w:left w:val="none" w:sz="0" w:space="0" w:color="auto"/>
            <w:bottom w:val="none" w:sz="0" w:space="0" w:color="auto"/>
            <w:right w:val="none" w:sz="0" w:space="0" w:color="auto"/>
          </w:divBdr>
        </w:div>
      </w:divsChild>
    </w:div>
    <w:div w:id="990207916">
      <w:bodyDiv w:val="1"/>
      <w:marLeft w:val="0"/>
      <w:marRight w:val="0"/>
      <w:marTop w:val="0"/>
      <w:marBottom w:val="0"/>
      <w:divBdr>
        <w:top w:val="none" w:sz="0" w:space="0" w:color="auto"/>
        <w:left w:val="none" w:sz="0" w:space="0" w:color="auto"/>
        <w:bottom w:val="none" w:sz="0" w:space="0" w:color="auto"/>
        <w:right w:val="none" w:sz="0" w:space="0" w:color="auto"/>
      </w:divBdr>
    </w:div>
    <w:div w:id="1006398118">
      <w:bodyDiv w:val="1"/>
      <w:marLeft w:val="0"/>
      <w:marRight w:val="0"/>
      <w:marTop w:val="0"/>
      <w:marBottom w:val="0"/>
      <w:divBdr>
        <w:top w:val="none" w:sz="0" w:space="0" w:color="auto"/>
        <w:left w:val="none" w:sz="0" w:space="0" w:color="auto"/>
        <w:bottom w:val="none" w:sz="0" w:space="0" w:color="auto"/>
        <w:right w:val="none" w:sz="0" w:space="0" w:color="auto"/>
      </w:divBdr>
    </w:div>
    <w:div w:id="1044019898">
      <w:bodyDiv w:val="1"/>
      <w:marLeft w:val="0"/>
      <w:marRight w:val="0"/>
      <w:marTop w:val="0"/>
      <w:marBottom w:val="0"/>
      <w:divBdr>
        <w:top w:val="none" w:sz="0" w:space="0" w:color="auto"/>
        <w:left w:val="none" w:sz="0" w:space="0" w:color="auto"/>
        <w:bottom w:val="none" w:sz="0" w:space="0" w:color="auto"/>
        <w:right w:val="none" w:sz="0" w:space="0" w:color="auto"/>
      </w:divBdr>
    </w:div>
    <w:div w:id="1081297649">
      <w:bodyDiv w:val="1"/>
      <w:marLeft w:val="0"/>
      <w:marRight w:val="0"/>
      <w:marTop w:val="0"/>
      <w:marBottom w:val="0"/>
      <w:divBdr>
        <w:top w:val="none" w:sz="0" w:space="0" w:color="auto"/>
        <w:left w:val="none" w:sz="0" w:space="0" w:color="auto"/>
        <w:bottom w:val="none" w:sz="0" w:space="0" w:color="auto"/>
        <w:right w:val="none" w:sz="0" w:space="0" w:color="auto"/>
      </w:divBdr>
    </w:div>
    <w:div w:id="1087189291">
      <w:bodyDiv w:val="1"/>
      <w:marLeft w:val="0"/>
      <w:marRight w:val="0"/>
      <w:marTop w:val="0"/>
      <w:marBottom w:val="0"/>
      <w:divBdr>
        <w:top w:val="none" w:sz="0" w:space="0" w:color="auto"/>
        <w:left w:val="none" w:sz="0" w:space="0" w:color="auto"/>
        <w:bottom w:val="none" w:sz="0" w:space="0" w:color="auto"/>
        <w:right w:val="none" w:sz="0" w:space="0" w:color="auto"/>
      </w:divBdr>
      <w:divsChild>
        <w:div w:id="1172260504">
          <w:marLeft w:val="0"/>
          <w:marRight w:val="0"/>
          <w:marTop w:val="0"/>
          <w:marBottom w:val="0"/>
          <w:divBdr>
            <w:top w:val="none" w:sz="0" w:space="0" w:color="auto"/>
            <w:left w:val="none" w:sz="0" w:space="0" w:color="auto"/>
            <w:bottom w:val="none" w:sz="0" w:space="0" w:color="auto"/>
            <w:right w:val="none" w:sz="0" w:space="0" w:color="auto"/>
          </w:divBdr>
        </w:div>
      </w:divsChild>
    </w:div>
    <w:div w:id="1114833558">
      <w:bodyDiv w:val="1"/>
      <w:marLeft w:val="0"/>
      <w:marRight w:val="0"/>
      <w:marTop w:val="0"/>
      <w:marBottom w:val="0"/>
      <w:divBdr>
        <w:top w:val="none" w:sz="0" w:space="0" w:color="auto"/>
        <w:left w:val="none" w:sz="0" w:space="0" w:color="auto"/>
        <w:bottom w:val="none" w:sz="0" w:space="0" w:color="auto"/>
        <w:right w:val="none" w:sz="0" w:space="0" w:color="auto"/>
      </w:divBdr>
    </w:div>
    <w:div w:id="1139954364">
      <w:bodyDiv w:val="1"/>
      <w:marLeft w:val="0"/>
      <w:marRight w:val="0"/>
      <w:marTop w:val="0"/>
      <w:marBottom w:val="0"/>
      <w:divBdr>
        <w:top w:val="none" w:sz="0" w:space="0" w:color="auto"/>
        <w:left w:val="none" w:sz="0" w:space="0" w:color="auto"/>
        <w:bottom w:val="none" w:sz="0" w:space="0" w:color="auto"/>
        <w:right w:val="none" w:sz="0" w:space="0" w:color="auto"/>
      </w:divBdr>
      <w:divsChild>
        <w:div w:id="1029599507">
          <w:marLeft w:val="0"/>
          <w:marRight w:val="0"/>
          <w:marTop w:val="0"/>
          <w:marBottom w:val="0"/>
          <w:divBdr>
            <w:top w:val="single" w:sz="2" w:space="0" w:color="E5E7EB"/>
            <w:left w:val="single" w:sz="2" w:space="0" w:color="E5E7EB"/>
            <w:bottom w:val="single" w:sz="2" w:space="0" w:color="E5E7EB"/>
            <w:right w:val="single" w:sz="2" w:space="0" w:color="E5E7EB"/>
          </w:divBdr>
          <w:divsChild>
            <w:div w:id="597755398">
              <w:marLeft w:val="0"/>
              <w:marRight w:val="0"/>
              <w:marTop w:val="0"/>
              <w:marBottom w:val="0"/>
              <w:divBdr>
                <w:top w:val="single" w:sz="2" w:space="0" w:color="E5E7EB"/>
                <w:left w:val="single" w:sz="2" w:space="0" w:color="E5E7EB"/>
                <w:bottom w:val="single" w:sz="2" w:space="0" w:color="E5E7EB"/>
                <w:right w:val="single" w:sz="2" w:space="0" w:color="E5E7EB"/>
              </w:divBdr>
              <w:divsChild>
                <w:div w:id="151144246">
                  <w:marLeft w:val="0"/>
                  <w:marRight w:val="0"/>
                  <w:marTop w:val="0"/>
                  <w:marBottom w:val="0"/>
                  <w:divBdr>
                    <w:top w:val="single" w:sz="2" w:space="0" w:color="E5E7EB"/>
                    <w:left w:val="single" w:sz="2" w:space="0" w:color="E5E7EB"/>
                    <w:bottom w:val="single" w:sz="2" w:space="0" w:color="E5E7EB"/>
                    <w:right w:val="single" w:sz="2" w:space="0" w:color="E5E7EB"/>
                  </w:divBdr>
                </w:div>
                <w:div w:id="1059398472">
                  <w:marLeft w:val="0"/>
                  <w:marRight w:val="0"/>
                  <w:marTop w:val="0"/>
                  <w:marBottom w:val="0"/>
                  <w:divBdr>
                    <w:top w:val="single" w:sz="2" w:space="0" w:color="E5E7EB"/>
                    <w:left w:val="single" w:sz="2" w:space="0" w:color="E5E7EB"/>
                    <w:bottom w:val="single" w:sz="2" w:space="0" w:color="E5E7EB"/>
                    <w:right w:val="single" w:sz="2" w:space="0" w:color="E5E7EB"/>
                  </w:divBdr>
                  <w:divsChild>
                    <w:div w:id="20163772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7549134">
              <w:marLeft w:val="0"/>
              <w:marRight w:val="0"/>
              <w:marTop w:val="0"/>
              <w:marBottom w:val="0"/>
              <w:divBdr>
                <w:top w:val="single" w:sz="2" w:space="0" w:color="E5E7EB"/>
                <w:left w:val="single" w:sz="2" w:space="0" w:color="E5E7EB"/>
                <w:bottom w:val="single" w:sz="2" w:space="0" w:color="E5E7EB"/>
                <w:right w:val="single" w:sz="2" w:space="0" w:color="E5E7EB"/>
              </w:divBdr>
              <w:divsChild>
                <w:div w:id="290522650">
                  <w:marLeft w:val="0"/>
                  <w:marRight w:val="0"/>
                  <w:marTop w:val="0"/>
                  <w:marBottom w:val="0"/>
                  <w:divBdr>
                    <w:top w:val="single" w:sz="2" w:space="0" w:color="E5E7EB"/>
                    <w:left w:val="single" w:sz="2" w:space="0" w:color="E5E7EB"/>
                    <w:bottom w:val="single" w:sz="2" w:space="0" w:color="E5E7EB"/>
                    <w:right w:val="single" w:sz="2" w:space="0" w:color="E5E7EB"/>
                  </w:divBdr>
                </w:div>
                <w:div w:id="1085416626">
                  <w:marLeft w:val="0"/>
                  <w:marRight w:val="0"/>
                  <w:marTop w:val="0"/>
                  <w:marBottom w:val="0"/>
                  <w:divBdr>
                    <w:top w:val="single" w:sz="2" w:space="0" w:color="E5E7EB"/>
                    <w:left w:val="single" w:sz="2" w:space="0" w:color="E5E7EB"/>
                    <w:bottom w:val="single" w:sz="2" w:space="0" w:color="E5E7EB"/>
                    <w:right w:val="single" w:sz="2" w:space="0" w:color="E5E7EB"/>
                  </w:divBdr>
                  <w:divsChild>
                    <w:div w:id="594822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4569902">
              <w:marLeft w:val="0"/>
              <w:marRight w:val="0"/>
              <w:marTop w:val="0"/>
              <w:marBottom w:val="0"/>
              <w:divBdr>
                <w:top w:val="single" w:sz="2" w:space="0" w:color="E5E7EB"/>
                <w:left w:val="single" w:sz="2" w:space="0" w:color="E5E7EB"/>
                <w:bottom w:val="single" w:sz="2" w:space="0" w:color="E5E7EB"/>
                <w:right w:val="single" w:sz="2" w:space="0" w:color="E5E7EB"/>
              </w:divBdr>
              <w:divsChild>
                <w:div w:id="400251159">
                  <w:marLeft w:val="0"/>
                  <w:marRight w:val="0"/>
                  <w:marTop w:val="0"/>
                  <w:marBottom w:val="0"/>
                  <w:divBdr>
                    <w:top w:val="single" w:sz="2" w:space="0" w:color="E5E7EB"/>
                    <w:left w:val="single" w:sz="2" w:space="0" w:color="E5E7EB"/>
                    <w:bottom w:val="single" w:sz="2" w:space="0" w:color="E5E7EB"/>
                    <w:right w:val="single" w:sz="2" w:space="0" w:color="E5E7EB"/>
                  </w:divBdr>
                </w:div>
                <w:div w:id="24213569">
                  <w:marLeft w:val="0"/>
                  <w:marRight w:val="0"/>
                  <w:marTop w:val="0"/>
                  <w:marBottom w:val="0"/>
                  <w:divBdr>
                    <w:top w:val="single" w:sz="2" w:space="0" w:color="E5E7EB"/>
                    <w:left w:val="single" w:sz="2" w:space="0" w:color="E5E7EB"/>
                    <w:bottom w:val="single" w:sz="2" w:space="0" w:color="E5E7EB"/>
                    <w:right w:val="single" w:sz="2" w:space="0" w:color="E5E7EB"/>
                  </w:divBdr>
                  <w:divsChild>
                    <w:div w:id="17666095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5873227">
              <w:marLeft w:val="0"/>
              <w:marRight w:val="0"/>
              <w:marTop w:val="0"/>
              <w:marBottom w:val="0"/>
              <w:divBdr>
                <w:top w:val="single" w:sz="2" w:space="0" w:color="E5E7EB"/>
                <w:left w:val="single" w:sz="2" w:space="0" w:color="E5E7EB"/>
                <w:bottom w:val="single" w:sz="2" w:space="0" w:color="E5E7EB"/>
                <w:right w:val="single" w:sz="2" w:space="0" w:color="E5E7EB"/>
              </w:divBdr>
              <w:divsChild>
                <w:div w:id="1205682156">
                  <w:marLeft w:val="0"/>
                  <w:marRight w:val="0"/>
                  <w:marTop w:val="0"/>
                  <w:marBottom w:val="0"/>
                  <w:divBdr>
                    <w:top w:val="single" w:sz="2" w:space="0" w:color="E5E7EB"/>
                    <w:left w:val="single" w:sz="2" w:space="0" w:color="E5E7EB"/>
                    <w:bottom w:val="single" w:sz="2" w:space="0" w:color="E5E7EB"/>
                    <w:right w:val="single" w:sz="2" w:space="0" w:color="E5E7EB"/>
                  </w:divBdr>
                </w:div>
                <w:div w:id="518082175">
                  <w:marLeft w:val="0"/>
                  <w:marRight w:val="0"/>
                  <w:marTop w:val="0"/>
                  <w:marBottom w:val="0"/>
                  <w:divBdr>
                    <w:top w:val="single" w:sz="2" w:space="0" w:color="E5E7EB"/>
                    <w:left w:val="single" w:sz="2" w:space="0" w:color="E5E7EB"/>
                    <w:bottom w:val="single" w:sz="2" w:space="0" w:color="E5E7EB"/>
                    <w:right w:val="single" w:sz="2" w:space="0" w:color="E5E7EB"/>
                  </w:divBdr>
                  <w:divsChild>
                    <w:div w:id="16434587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82814363">
              <w:marLeft w:val="0"/>
              <w:marRight w:val="0"/>
              <w:marTop w:val="0"/>
              <w:marBottom w:val="0"/>
              <w:divBdr>
                <w:top w:val="single" w:sz="2" w:space="0" w:color="E5E7EB"/>
                <w:left w:val="single" w:sz="2" w:space="0" w:color="E5E7EB"/>
                <w:bottom w:val="single" w:sz="2" w:space="0" w:color="E5E7EB"/>
                <w:right w:val="single" w:sz="2" w:space="0" w:color="E5E7EB"/>
              </w:divBdr>
              <w:divsChild>
                <w:div w:id="81991709">
                  <w:marLeft w:val="0"/>
                  <w:marRight w:val="0"/>
                  <w:marTop w:val="0"/>
                  <w:marBottom w:val="0"/>
                  <w:divBdr>
                    <w:top w:val="single" w:sz="2" w:space="0" w:color="E5E7EB"/>
                    <w:left w:val="single" w:sz="2" w:space="0" w:color="E5E7EB"/>
                    <w:bottom w:val="single" w:sz="2" w:space="0" w:color="E5E7EB"/>
                    <w:right w:val="single" w:sz="2" w:space="0" w:color="E5E7EB"/>
                  </w:divBdr>
                </w:div>
                <w:div w:id="818420374">
                  <w:marLeft w:val="0"/>
                  <w:marRight w:val="0"/>
                  <w:marTop w:val="0"/>
                  <w:marBottom w:val="0"/>
                  <w:divBdr>
                    <w:top w:val="single" w:sz="2" w:space="0" w:color="E5E7EB"/>
                    <w:left w:val="single" w:sz="2" w:space="0" w:color="E5E7EB"/>
                    <w:bottom w:val="single" w:sz="2" w:space="0" w:color="E5E7EB"/>
                    <w:right w:val="single" w:sz="2" w:space="0" w:color="E5E7EB"/>
                  </w:divBdr>
                  <w:divsChild>
                    <w:div w:id="5641428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2815341">
              <w:marLeft w:val="0"/>
              <w:marRight w:val="0"/>
              <w:marTop w:val="0"/>
              <w:marBottom w:val="0"/>
              <w:divBdr>
                <w:top w:val="single" w:sz="2" w:space="0" w:color="E5E7EB"/>
                <w:left w:val="single" w:sz="2" w:space="0" w:color="E5E7EB"/>
                <w:bottom w:val="single" w:sz="2" w:space="0" w:color="E5E7EB"/>
                <w:right w:val="single" w:sz="2" w:space="0" w:color="E5E7EB"/>
              </w:divBdr>
              <w:divsChild>
                <w:div w:id="777718948">
                  <w:marLeft w:val="0"/>
                  <w:marRight w:val="0"/>
                  <w:marTop w:val="0"/>
                  <w:marBottom w:val="0"/>
                  <w:divBdr>
                    <w:top w:val="single" w:sz="2" w:space="0" w:color="E5E7EB"/>
                    <w:left w:val="single" w:sz="2" w:space="0" w:color="E5E7EB"/>
                    <w:bottom w:val="single" w:sz="2" w:space="0" w:color="E5E7EB"/>
                    <w:right w:val="single" w:sz="2" w:space="0" w:color="E5E7EB"/>
                  </w:divBdr>
                </w:div>
                <w:div w:id="860894393">
                  <w:marLeft w:val="0"/>
                  <w:marRight w:val="0"/>
                  <w:marTop w:val="0"/>
                  <w:marBottom w:val="0"/>
                  <w:divBdr>
                    <w:top w:val="single" w:sz="2" w:space="0" w:color="E5E7EB"/>
                    <w:left w:val="single" w:sz="2" w:space="0" w:color="E5E7EB"/>
                    <w:bottom w:val="single" w:sz="2" w:space="0" w:color="E5E7EB"/>
                    <w:right w:val="single" w:sz="2" w:space="0" w:color="E5E7EB"/>
                  </w:divBdr>
                  <w:divsChild>
                    <w:div w:id="20628259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1053637">
              <w:marLeft w:val="0"/>
              <w:marRight w:val="0"/>
              <w:marTop w:val="0"/>
              <w:marBottom w:val="0"/>
              <w:divBdr>
                <w:top w:val="single" w:sz="2" w:space="0" w:color="E5E7EB"/>
                <w:left w:val="single" w:sz="2" w:space="0" w:color="E5E7EB"/>
                <w:bottom w:val="single" w:sz="2" w:space="0" w:color="E5E7EB"/>
                <w:right w:val="single" w:sz="2" w:space="0" w:color="E5E7EB"/>
              </w:divBdr>
              <w:divsChild>
                <w:div w:id="1856338448">
                  <w:marLeft w:val="0"/>
                  <w:marRight w:val="0"/>
                  <w:marTop w:val="0"/>
                  <w:marBottom w:val="0"/>
                  <w:divBdr>
                    <w:top w:val="single" w:sz="2" w:space="0" w:color="E5E7EB"/>
                    <w:left w:val="single" w:sz="2" w:space="0" w:color="E5E7EB"/>
                    <w:bottom w:val="single" w:sz="2" w:space="0" w:color="E5E7EB"/>
                    <w:right w:val="single" w:sz="2" w:space="0" w:color="E5E7EB"/>
                  </w:divBdr>
                </w:div>
                <w:div w:id="916789311">
                  <w:marLeft w:val="0"/>
                  <w:marRight w:val="0"/>
                  <w:marTop w:val="0"/>
                  <w:marBottom w:val="0"/>
                  <w:divBdr>
                    <w:top w:val="single" w:sz="2" w:space="0" w:color="E5E7EB"/>
                    <w:left w:val="single" w:sz="2" w:space="0" w:color="E5E7EB"/>
                    <w:bottom w:val="single" w:sz="2" w:space="0" w:color="E5E7EB"/>
                    <w:right w:val="single" w:sz="2" w:space="0" w:color="E5E7EB"/>
                  </w:divBdr>
                  <w:divsChild>
                    <w:div w:id="1708218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51696580">
      <w:bodyDiv w:val="1"/>
      <w:marLeft w:val="0"/>
      <w:marRight w:val="0"/>
      <w:marTop w:val="0"/>
      <w:marBottom w:val="0"/>
      <w:divBdr>
        <w:top w:val="none" w:sz="0" w:space="0" w:color="auto"/>
        <w:left w:val="none" w:sz="0" w:space="0" w:color="auto"/>
        <w:bottom w:val="none" w:sz="0" w:space="0" w:color="auto"/>
        <w:right w:val="none" w:sz="0" w:space="0" w:color="auto"/>
      </w:divBdr>
    </w:div>
    <w:div w:id="1275014089">
      <w:bodyDiv w:val="1"/>
      <w:marLeft w:val="0"/>
      <w:marRight w:val="0"/>
      <w:marTop w:val="0"/>
      <w:marBottom w:val="0"/>
      <w:divBdr>
        <w:top w:val="none" w:sz="0" w:space="0" w:color="auto"/>
        <w:left w:val="none" w:sz="0" w:space="0" w:color="auto"/>
        <w:bottom w:val="none" w:sz="0" w:space="0" w:color="auto"/>
        <w:right w:val="none" w:sz="0" w:space="0" w:color="auto"/>
      </w:divBdr>
    </w:div>
    <w:div w:id="1286618783">
      <w:bodyDiv w:val="1"/>
      <w:marLeft w:val="0"/>
      <w:marRight w:val="0"/>
      <w:marTop w:val="0"/>
      <w:marBottom w:val="0"/>
      <w:divBdr>
        <w:top w:val="none" w:sz="0" w:space="0" w:color="auto"/>
        <w:left w:val="none" w:sz="0" w:space="0" w:color="auto"/>
        <w:bottom w:val="none" w:sz="0" w:space="0" w:color="auto"/>
        <w:right w:val="none" w:sz="0" w:space="0" w:color="auto"/>
      </w:divBdr>
      <w:divsChild>
        <w:div w:id="26300147">
          <w:marLeft w:val="0"/>
          <w:marRight w:val="0"/>
          <w:marTop w:val="0"/>
          <w:marBottom w:val="0"/>
          <w:divBdr>
            <w:top w:val="none" w:sz="0" w:space="0" w:color="auto"/>
            <w:left w:val="none" w:sz="0" w:space="0" w:color="auto"/>
            <w:bottom w:val="none" w:sz="0" w:space="0" w:color="auto"/>
            <w:right w:val="none" w:sz="0" w:space="0" w:color="auto"/>
          </w:divBdr>
        </w:div>
        <w:div w:id="102116642">
          <w:marLeft w:val="0"/>
          <w:marRight w:val="0"/>
          <w:marTop w:val="0"/>
          <w:marBottom w:val="0"/>
          <w:divBdr>
            <w:top w:val="none" w:sz="0" w:space="0" w:color="auto"/>
            <w:left w:val="none" w:sz="0" w:space="0" w:color="auto"/>
            <w:bottom w:val="none" w:sz="0" w:space="0" w:color="auto"/>
            <w:right w:val="none" w:sz="0" w:space="0" w:color="auto"/>
          </w:divBdr>
        </w:div>
        <w:div w:id="154420375">
          <w:marLeft w:val="0"/>
          <w:marRight w:val="0"/>
          <w:marTop w:val="0"/>
          <w:marBottom w:val="0"/>
          <w:divBdr>
            <w:top w:val="none" w:sz="0" w:space="0" w:color="auto"/>
            <w:left w:val="none" w:sz="0" w:space="0" w:color="auto"/>
            <w:bottom w:val="none" w:sz="0" w:space="0" w:color="auto"/>
            <w:right w:val="none" w:sz="0" w:space="0" w:color="auto"/>
          </w:divBdr>
        </w:div>
        <w:div w:id="159005906">
          <w:marLeft w:val="0"/>
          <w:marRight w:val="0"/>
          <w:marTop w:val="0"/>
          <w:marBottom w:val="0"/>
          <w:divBdr>
            <w:top w:val="none" w:sz="0" w:space="0" w:color="auto"/>
            <w:left w:val="none" w:sz="0" w:space="0" w:color="auto"/>
            <w:bottom w:val="none" w:sz="0" w:space="0" w:color="auto"/>
            <w:right w:val="none" w:sz="0" w:space="0" w:color="auto"/>
          </w:divBdr>
        </w:div>
        <w:div w:id="307824359">
          <w:marLeft w:val="0"/>
          <w:marRight w:val="0"/>
          <w:marTop w:val="0"/>
          <w:marBottom w:val="0"/>
          <w:divBdr>
            <w:top w:val="none" w:sz="0" w:space="0" w:color="auto"/>
            <w:left w:val="none" w:sz="0" w:space="0" w:color="auto"/>
            <w:bottom w:val="none" w:sz="0" w:space="0" w:color="auto"/>
            <w:right w:val="none" w:sz="0" w:space="0" w:color="auto"/>
          </w:divBdr>
        </w:div>
        <w:div w:id="428503668">
          <w:marLeft w:val="0"/>
          <w:marRight w:val="0"/>
          <w:marTop w:val="0"/>
          <w:marBottom w:val="0"/>
          <w:divBdr>
            <w:top w:val="none" w:sz="0" w:space="0" w:color="auto"/>
            <w:left w:val="none" w:sz="0" w:space="0" w:color="auto"/>
            <w:bottom w:val="none" w:sz="0" w:space="0" w:color="auto"/>
            <w:right w:val="none" w:sz="0" w:space="0" w:color="auto"/>
          </w:divBdr>
        </w:div>
        <w:div w:id="448166135">
          <w:marLeft w:val="0"/>
          <w:marRight w:val="0"/>
          <w:marTop w:val="0"/>
          <w:marBottom w:val="0"/>
          <w:divBdr>
            <w:top w:val="none" w:sz="0" w:space="0" w:color="auto"/>
            <w:left w:val="none" w:sz="0" w:space="0" w:color="auto"/>
            <w:bottom w:val="none" w:sz="0" w:space="0" w:color="auto"/>
            <w:right w:val="none" w:sz="0" w:space="0" w:color="auto"/>
          </w:divBdr>
        </w:div>
        <w:div w:id="463425758">
          <w:marLeft w:val="0"/>
          <w:marRight w:val="0"/>
          <w:marTop w:val="0"/>
          <w:marBottom w:val="0"/>
          <w:divBdr>
            <w:top w:val="none" w:sz="0" w:space="0" w:color="auto"/>
            <w:left w:val="none" w:sz="0" w:space="0" w:color="auto"/>
            <w:bottom w:val="none" w:sz="0" w:space="0" w:color="auto"/>
            <w:right w:val="none" w:sz="0" w:space="0" w:color="auto"/>
          </w:divBdr>
        </w:div>
        <w:div w:id="579560605">
          <w:marLeft w:val="0"/>
          <w:marRight w:val="0"/>
          <w:marTop w:val="0"/>
          <w:marBottom w:val="0"/>
          <w:divBdr>
            <w:top w:val="none" w:sz="0" w:space="0" w:color="auto"/>
            <w:left w:val="none" w:sz="0" w:space="0" w:color="auto"/>
            <w:bottom w:val="none" w:sz="0" w:space="0" w:color="auto"/>
            <w:right w:val="none" w:sz="0" w:space="0" w:color="auto"/>
          </w:divBdr>
        </w:div>
        <w:div w:id="811100561">
          <w:marLeft w:val="0"/>
          <w:marRight w:val="0"/>
          <w:marTop w:val="0"/>
          <w:marBottom w:val="0"/>
          <w:divBdr>
            <w:top w:val="none" w:sz="0" w:space="0" w:color="auto"/>
            <w:left w:val="none" w:sz="0" w:space="0" w:color="auto"/>
            <w:bottom w:val="none" w:sz="0" w:space="0" w:color="auto"/>
            <w:right w:val="none" w:sz="0" w:space="0" w:color="auto"/>
          </w:divBdr>
        </w:div>
        <w:div w:id="1053850972">
          <w:marLeft w:val="0"/>
          <w:marRight w:val="0"/>
          <w:marTop w:val="0"/>
          <w:marBottom w:val="0"/>
          <w:divBdr>
            <w:top w:val="none" w:sz="0" w:space="0" w:color="auto"/>
            <w:left w:val="none" w:sz="0" w:space="0" w:color="auto"/>
            <w:bottom w:val="none" w:sz="0" w:space="0" w:color="auto"/>
            <w:right w:val="none" w:sz="0" w:space="0" w:color="auto"/>
          </w:divBdr>
        </w:div>
        <w:div w:id="1167787134">
          <w:marLeft w:val="0"/>
          <w:marRight w:val="0"/>
          <w:marTop w:val="0"/>
          <w:marBottom w:val="0"/>
          <w:divBdr>
            <w:top w:val="none" w:sz="0" w:space="0" w:color="auto"/>
            <w:left w:val="none" w:sz="0" w:space="0" w:color="auto"/>
            <w:bottom w:val="none" w:sz="0" w:space="0" w:color="auto"/>
            <w:right w:val="none" w:sz="0" w:space="0" w:color="auto"/>
          </w:divBdr>
        </w:div>
        <w:div w:id="1377579996">
          <w:marLeft w:val="0"/>
          <w:marRight w:val="0"/>
          <w:marTop w:val="0"/>
          <w:marBottom w:val="0"/>
          <w:divBdr>
            <w:top w:val="none" w:sz="0" w:space="0" w:color="auto"/>
            <w:left w:val="none" w:sz="0" w:space="0" w:color="auto"/>
            <w:bottom w:val="none" w:sz="0" w:space="0" w:color="auto"/>
            <w:right w:val="none" w:sz="0" w:space="0" w:color="auto"/>
          </w:divBdr>
        </w:div>
        <w:div w:id="1395200895">
          <w:marLeft w:val="0"/>
          <w:marRight w:val="0"/>
          <w:marTop w:val="0"/>
          <w:marBottom w:val="0"/>
          <w:divBdr>
            <w:top w:val="none" w:sz="0" w:space="0" w:color="auto"/>
            <w:left w:val="none" w:sz="0" w:space="0" w:color="auto"/>
            <w:bottom w:val="none" w:sz="0" w:space="0" w:color="auto"/>
            <w:right w:val="none" w:sz="0" w:space="0" w:color="auto"/>
          </w:divBdr>
        </w:div>
        <w:div w:id="1435780074">
          <w:marLeft w:val="0"/>
          <w:marRight w:val="0"/>
          <w:marTop w:val="0"/>
          <w:marBottom w:val="0"/>
          <w:divBdr>
            <w:top w:val="none" w:sz="0" w:space="0" w:color="auto"/>
            <w:left w:val="none" w:sz="0" w:space="0" w:color="auto"/>
            <w:bottom w:val="none" w:sz="0" w:space="0" w:color="auto"/>
            <w:right w:val="none" w:sz="0" w:space="0" w:color="auto"/>
          </w:divBdr>
        </w:div>
        <w:div w:id="1457485643">
          <w:marLeft w:val="0"/>
          <w:marRight w:val="0"/>
          <w:marTop w:val="0"/>
          <w:marBottom w:val="0"/>
          <w:divBdr>
            <w:top w:val="none" w:sz="0" w:space="0" w:color="auto"/>
            <w:left w:val="none" w:sz="0" w:space="0" w:color="auto"/>
            <w:bottom w:val="none" w:sz="0" w:space="0" w:color="auto"/>
            <w:right w:val="none" w:sz="0" w:space="0" w:color="auto"/>
          </w:divBdr>
        </w:div>
        <w:div w:id="1466774586">
          <w:marLeft w:val="0"/>
          <w:marRight w:val="0"/>
          <w:marTop w:val="0"/>
          <w:marBottom w:val="0"/>
          <w:divBdr>
            <w:top w:val="none" w:sz="0" w:space="0" w:color="auto"/>
            <w:left w:val="none" w:sz="0" w:space="0" w:color="auto"/>
            <w:bottom w:val="none" w:sz="0" w:space="0" w:color="auto"/>
            <w:right w:val="none" w:sz="0" w:space="0" w:color="auto"/>
          </w:divBdr>
        </w:div>
        <w:div w:id="1678535850">
          <w:marLeft w:val="0"/>
          <w:marRight w:val="0"/>
          <w:marTop w:val="0"/>
          <w:marBottom w:val="0"/>
          <w:divBdr>
            <w:top w:val="none" w:sz="0" w:space="0" w:color="auto"/>
            <w:left w:val="none" w:sz="0" w:space="0" w:color="auto"/>
            <w:bottom w:val="none" w:sz="0" w:space="0" w:color="auto"/>
            <w:right w:val="none" w:sz="0" w:space="0" w:color="auto"/>
          </w:divBdr>
        </w:div>
        <w:div w:id="1695037473">
          <w:marLeft w:val="0"/>
          <w:marRight w:val="0"/>
          <w:marTop w:val="0"/>
          <w:marBottom w:val="0"/>
          <w:divBdr>
            <w:top w:val="none" w:sz="0" w:space="0" w:color="auto"/>
            <w:left w:val="none" w:sz="0" w:space="0" w:color="auto"/>
            <w:bottom w:val="none" w:sz="0" w:space="0" w:color="auto"/>
            <w:right w:val="none" w:sz="0" w:space="0" w:color="auto"/>
          </w:divBdr>
        </w:div>
        <w:div w:id="1698966397">
          <w:marLeft w:val="0"/>
          <w:marRight w:val="0"/>
          <w:marTop w:val="0"/>
          <w:marBottom w:val="0"/>
          <w:divBdr>
            <w:top w:val="none" w:sz="0" w:space="0" w:color="auto"/>
            <w:left w:val="none" w:sz="0" w:space="0" w:color="auto"/>
            <w:bottom w:val="none" w:sz="0" w:space="0" w:color="auto"/>
            <w:right w:val="none" w:sz="0" w:space="0" w:color="auto"/>
          </w:divBdr>
        </w:div>
        <w:div w:id="1720199565">
          <w:marLeft w:val="0"/>
          <w:marRight w:val="0"/>
          <w:marTop w:val="0"/>
          <w:marBottom w:val="0"/>
          <w:divBdr>
            <w:top w:val="none" w:sz="0" w:space="0" w:color="auto"/>
            <w:left w:val="none" w:sz="0" w:space="0" w:color="auto"/>
            <w:bottom w:val="none" w:sz="0" w:space="0" w:color="auto"/>
            <w:right w:val="none" w:sz="0" w:space="0" w:color="auto"/>
          </w:divBdr>
        </w:div>
        <w:div w:id="1729457579">
          <w:marLeft w:val="0"/>
          <w:marRight w:val="0"/>
          <w:marTop w:val="0"/>
          <w:marBottom w:val="0"/>
          <w:divBdr>
            <w:top w:val="none" w:sz="0" w:space="0" w:color="auto"/>
            <w:left w:val="none" w:sz="0" w:space="0" w:color="auto"/>
            <w:bottom w:val="none" w:sz="0" w:space="0" w:color="auto"/>
            <w:right w:val="none" w:sz="0" w:space="0" w:color="auto"/>
          </w:divBdr>
        </w:div>
        <w:div w:id="1737893122">
          <w:marLeft w:val="0"/>
          <w:marRight w:val="0"/>
          <w:marTop w:val="0"/>
          <w:marBottom w:val="0"/>
          <w:divBdr>
            <w:top w:val="none" w:sz="0" w:space="0" w:color="auto"/>
            <w:left w:val="none" w:sz="0" w:space="0" w:color="auto"/>
            <w:bottom w:val="none" w:sz="0" w:space="0" w:color="auto"/>
            <w:right w:val="none" w:sz="0" w:space="0" w:color="auto"/>
          </w:divBdr>
        </w:div>
        <w:div w:id="1781412587">
          <w:marLeft w:val="0"/>
          <w:marRight w:val="0"/>
          <w:marTop w:val="0"/>
          <w:marBottom w:val="0"/>
          <w:divBdr>
            <w:top w:val="none" w:sz="0" w:space="0" w:color="auto"/>
            <w:left w:val="none" w:sz="0" w:space="0" w:color="auto"/>
            <w:bottom w:val="none" w:sz="0" w:space="0" w:color="auto"/>
            <w:right w:val="none" w:sz="0" w:space="0" w:color="auto"/>
          </w:divBdr>
        </w:div>
        <w:div w:id="1832480709">
          <w:marLeft w:val="0"/>
          <w:marRight w:val="0"/>
          <w:marTop w:val="0"/>
          <w:marBottom w:val="0"/>
          <w:divBdr>
            <w:top w:val="none" w:sz="0" w:space="0" w:color="auto"/>
            <w:left w:val="none" w:sz="0" w:space="0" w:color="auto"/>
            <w:bottom w:val="none" w:sz="0" w:space="0" w:color="auto"/>
            <w:right w:val="none" w:sz="0" w:space="0" w:color="auto"/>
          </w:divBdr>
        </w:div>
        <w:div w:id="1863279062">
          <w:marLeft w:val="0"/>
          <w:marRight w:val="0"/>
          <w:marTop w:val="0"/>
          <w:marBottom w:val="0"/>
          <w:divBdr>
            <w:top w:val="none" w:sz="0" w:space="0" w:color="auto"/>
            <w:left w:val="none" w:sz="0" w:space="0" w:color="auto"/>
            <w:bottom w:val="none" w:sz="0" w:space="0" w:color="auto"/>
            <w:right w:val="none" w:sz="0" w:space="0" w:color="auto"/>
          </w:divBdr>
        </w:div>
        <w:div w:id="1891335377">
          <w:marLeft w:val="0"/>
          <w:marRight w:val="0"/>
          <w:marTop w:val="0"/>
          <w:marBottom w:val="0"/>
          <w:divBdr>
            <w:top w:val="none" w:sz="0" w:space="0" w:color="auto"/>
            <w:left w:val="none" w:sz="0" w:space="0" w:color="auto"/>
            <w:bottom w:val="none" w:sz="0" w:space="0" w:color="auto"/>
            <w:right w:val="none" w:sz="0" w:space="0" w:color="auto"/>
          </w:divBdr>
        </w:div>
        <w:div w:id="1931155835">
          <w:marLeft w:val="0"/>
          <w:marRight w:val="0"/>
          <w:marTop w:val="0"/>
          <w:marBottom w:val="0"/>
          <w:divBdr>
            <w:top w:val="none" w:sz="0" w:space="0" w:color="auto"/>
            <w:left w:val="none" w:sz="0" w:space="0" w:color="auto"/>
            <w:bottom w:val="none" w:sz="0" w:space="0" w:color="auto"/>
            <w:right w:val="none" w:sz="0" w:space="0" w:color="auto"/>
          </w:divBdr>
        </w:div>
        <w:div w:id="1940142777">
          <w:marLeft w:val="0"/>
          <w:marRight w:val="0"/>
          <w:marTop w:val="0"/>
          <w:marBottom w:val="0"/>
          <w:divBdr>
            <w:top w:val="none" w:sz="0" w:space="0" w:color="auto"/>
            <w:left w:val="none" w:sz="0" w:space="0" w:color="auto"/>
            <w:bottom w:val="none" w:sz="0" w:space="0" w:color="auto"/>
            <w:right w:val="none" w:sz="0" w:space="0" w:color="auto"/>
          </w:divBdr>
        </w:div>
        <w:div w:id="1957368466">
          <w:marLeft w:val="0"/>
          <w:marRight w:val="0"/>
          <w:marTop w:val="0"/>
          <w:marBottom w:val="0"/>
          <w:divBdr>
            <w:top w:val="none" w:sz="0" w:space="0" w:color="auto"/>
            <w:left w:val="none" w:sz="0" w:space="0" w:color="auto"/>
            <w:bottom w:val="none" w:sz="0" w:space="0" w:color="auto"/>
            <w:right w:val="none" w:sz="0" w:space="0" w:color="auto"/>
          </w:divBdr>
        </w:div>
        <w:div w:id="1964772302">
          <w:marLeft w:val="0"/>
          <w:marRight w:val="0"/>
          <w:marTop w:val="0"/>
          <w:marBottom w:val="0"/>
          <w:divBdr>
            <w:top w:val="none" w:sz="0" w:space="0" w:color="auto"/>
            <w:left w:val="none" w:sz="0" w:space="0" w:color="auto"/>
            <w:bottom w:val="none" w:sz="0" w:space="0" w:color="auto"/>
            <w:right w:val="none" w:sz="0" w:space="0" w:color="auto"/>
          </w:divBdr>
        </w:div>
        <w:div w:id="2008091508">
          <w:marLeft w:val="0"/>
          <w:marRight w:val="0"/>
          <w:marTop w:val="0"/>
          <w:marBottom w:val="0"/>
          <w:divBdr>
            <w:top w:val="none" w:sz="0" w:space="0" w:color="auto"/>
            <w:left w:val="none" w:sz="0" w:space="0" w:color="auto"/>
            <w:bottom w:val="none" w:sz="0" w:space="0" w:color="auto"/>
            <w:right w:val="none" w:sz="0" w:space="0" w:color="auto"/>
          </w:divBdr>
        </w:div>
        <w:div w:id="2020697458">
          <w:marLeft w:val="0"/>
          <w:marRight w:val="0"/>
          <w:marTop w:val="0"/>
          <w:marBottom w:val="0"/>
          <w:divBdr>
            <w:top w:val="none" w:sz="0" w:space="0" w:color="auto"/>
            <w:left w:val="none" w:sz="0" w:space="0" w:color="auto"/>
            <w:bottom w:val="none" w:sz="0" w:space="0" w:color="auto"/>
            <w:right w:val="none" w:sz="0" w:space="0" w:color="auto"/>
          </w:divBdr>
        </w:div>
        <w:div w:id="2066640223">
          <w:marLeft w:val="0"/>
          <w:marRight w:val="0"/>
          <w:marTop w:val="0"/>
          <w:marBottom w:val="0"/>
          <w:divBdr>
            <w:top w:val="none" w:sz="0" w:space="0" w:color="auto"/>
            <w:left w:val="none" w:sz="0" w:space="0" w:color="auto"/>
            <w:bottom w:val="none" w:sz="0" w:space="0" w:color="auto"/>
            <w:right w:val="none" w:sz="0" w:space="0" w:color="auto"/>
          </w:divBdr>
        </w:div>
        <w:div w:id="2069911195">
          <w:marLeft w:val="0"/>
          <w:marRight w:val="0"/>
          <w:marTop w:val="0"/>
          <w:marBottom w:val="0"/>
          <w:divBdr>
            <w:top w:val="none" w:sz="0" w:space="0" w:color="auto"/>
            <w:left w:val="none" w:sz="0" w:space="0" w:color="auto"/>
            <w:bottom w:val="none" w:sz="0" w:space="0" w:color="auto"/>
            <w:right w:val="none" w:sz="0" w:space="0" w:color="auto"/>
          </w:divBdr>
        </w:div>
        <w:div w:id="2075420855">
          <w:marLeft w:val="0"/>
          <w:marRight w:val="0"/>
          <w:marTop w:val="0"/>
          <w:marBottom w:val="0"/>
          <w:divBdr>
            <w:top w:val="none" w:sz="0" w:space="0" w:color="auto"/>
            <w:left w:val="none" w:sz="0" w:space="0" w:color="auto"/>
            <w:bottom w:val="none" w:sz="0" w:space="0" w:color="auto"/>
            <w:right w:val="none" w:sz="0" w:space="0" w:color="auto"/>
          </w:divBdr>
        </w:div>
        <w:div w:id="2081519636">
          <w:marLeft w:val="0"/>
          <w:marRight w:val="0"/>
          <w:marTop w:val="0"/>
          <w:marBottom w:val="0"/>
          <w:divBdr>
            <w:top w:val="none" w:sz="0" w:space="0" w:color="auto"/>
            <w:left w:val="none" w:sz="0" w:space="0" w:color="auto"/>
            <w:bottom w:val="none" w:sz="0" w:space="0" w:color="auto"/>
            <w:right w:val="none" w:sz="0" w:space="0" w:color="auto"/>
          </w:divBdr>
        </w:div>
        <w:div w:id="2115587431">
          <w:marLeft w:val="0"/>
          <w:marRight w:val="0"/>
          <w:marTop w:val="0"/>
          <w:marBottom w:val="0"/>
          <w:divBdr>
            <w:top w:val="none" w:sz="0" w:space="0" w:color="auto"/>
            <w:left w:val="none" w:sz="0" w:space="0" w:color="auto"/>
            <w:bottom w:val="none" w:sz="0" w:space="0" w:color="auto"/>
            <w:right w:val="none" w:sz="0" w:space="0" w:color="auto"/>
          </w:divBdr>
        </w:div>
      </w:divsChild>
    </w:div>
    <w:div w:id="1334183476">
      <w:bodyDiv w:val="1"/>
      <w:marLeft w:val="0"/>
      <w:marRight w:val="0"/>
      <w:marTop w:val="0"/>
      <w:marBottom w:val="0"/>
      <w:divBdr>
        <w:top w:val="none" w:sz="0" w:space="0" w:color="auto"/>
        <w:left w:val="none" w:sz="0" w:space="0" w:color="auto"/>
        <w:bottom w:val="none" w:sz="0" w:space="0" w:color="auto"/>
        <w:right w:val="none" w:sz="0" w:space="0" w:color="auto"/>
      </w:divBdr>
      <w:divsChild>
        <w:div w:id="178858623">
          <w:marLeft w:val="0"/>
          <w:marRight w:val="0"/>
          <w:marTop w:val="0"/>
          <w:marBottom w:val="0"/>
          <w:divBdr>
            <w:top w:val="none" w:sz="0" w:space="0" w:color="auto"/>
            <w:left w:val="none" w:sz="0" w:space="0" w:color="auto"/>
            <w:bottom w:val="none" w:sz="0" w:space="0" w:color="auto"/>
            <w:right w:val="none" w:sz="0" w:space="0" w:color="auto"/>
          </w:divBdr>
        </w:div>
      </w:divsChild>
    </w:div>
    <w:div w:id="1337417121">
      <w:bodyDiv w:val="1"/>
      <w:marLeft w:val="0"/>
      <w:marRight w:val="0"/>
      <w:marTop w:val="0"/>
      <w:marBottom w:val="0"/>
      <w:divBdr>
        <w:top w:val="none" w:sz="0" w:space="0" w:color="auto"/>
        <w:left w:val="none" w:sz="0" w:space="0" w:color="auto"/>
        <w:bottom w:val="none" w:sz="0" w:space="0" w:color="auto"/>
        <w:right w:val="none" w:sz="0" w:space="0" w:color="auto"/>
      </w:divBdr>
    </w:div>
    <w:div w:id="1355615471">
      <w:bodyDiv w:val="1"/>
      <w:marLeft w:val="0"/>
      <w:marRight w:val="0"/>
      <w:marTop w:val="0"/>
      <w:marBottom w:val="0"/>
      <w:divBdr>
        <w:top w:val="none" w:sz="0" w:space="0" w:color="auto"/>
        <w:left w:val="none" w:sz="0" w:space="0" w:color="auto"/>
        <w:bottom w:val="none" w:sz="0" w:space="0" w:color="auto"/>
        <w:right w:val="none" w:sz="0" w:space="0" w:color="auto"/>
      </w:divBdr>
      <w:divsChild>
        <w:div w:id="1523739262">
          <w:marLeft w:val="0"/>
          <w:marRight w:val="0"/>
          <w:marTop w:val="0"/>
          <w:marBottom w:val="0"/>
          <w:divBdr>
            <w:top w:val="none" w:sz="0" w:space="0" w:color="auto"/>
            <w:left w:val="none" w:sz="0" w:space="0" w:color="auto"/>
            <w:bottom w:val="none" w:sz="0" w:space="0" w:color="auto"/>
            <w:right w:val="none" w:sz="0" w:space="0" w:color="auto"/>
          </w:divBdr>
          <w:divsChild>
            <w:div w:id="1130897589">
              <w:marLeft w:val="0"/>
              <w:marRight w:val="0"/>
              <w:marTop w:val="0"/>
              <w:marBottom w:val="0"/>
              <w:divBdr>
                <w:top w:val="none" w:sz="0" w:space="0" w:color="auto"/>
                <w:left w:val="none" w:sz="0" w:space="0" w:color="auto"/>
                <w:bottom w:val="none" w:sz="0" w:space="0" w:color="auto"/>
                <w:right w:val="none" w:sz="0" w:space="0" w:color="auto"/>
              </w:divBdr>
              <w:divsChild>
                <w:div w:id="1148016728">
                  <w:marLeft w:val="0"/>
                  <w:marRight w:val="0"/>
                  <w:marTop w:val="0"/>
                  <w:marBottom w:val="0"/>
                  <w:divBdr>
                    <w:top w:val="none" w:sz="0" w:space="0" w:color="auto"/>
                    <w:left w:val="none" w:sz="0" w:space="0" w:color="auto"/>
                    <w:bottom w:val="none" w:sz="0" w:space="0" w:color="auto"/>
                    <w:right w:val="none" w:sz="0" w:space="0" w:color="auto"/>
                  </w:divBdr>
                </w:div>
              </w:divsChild>
            </w:div>
            <w:div w:id="1279021521">
              <w:marLeft w:val="0"/>
              <w:marRight w:val="0"/>
              <w:marTop w:val="0"/>
              <w:marBottom w:val="0"/>
              <w:divBdr>
                <w:top w:val="none" w:sz="0" w:space="0" w:color="auto"/>
                <w:left w:val="none" w:sz="0" w:space="0" w:color="auto"/>
                <w:bottom w:val="none" w:sz="0" w:space="0" w:color="auto"/>
                <w:right w:val="none" w:sz="0" w:space="0" w:color="auto"/>
              </w:divBdr>
            </w:div>
          </w:divsChild>
        </w:div>
        <w:div w:id="1000308621">
          <w:marLeft w:val="0"/>
          <w:marRight w:val="0"/>
          <w:marTop w:val="0"/>
          <w:marBottom w:val="0"/>
          <w:divBdr>
            <w:top w:val="none" w:sz="0" w:space="0" w:color="auto"/>
            <w:left w:val="none" w:sz="0" w:space="0" w:color="auto"/>
            <w:bottom w:val="none" w:sz="0" w:space="0" w:color="auto"/>
            <w:right w:val="none" w:sz="0" w:space="0" w:color="auto"/>
          </w:divBdr>
          <w:divsChild>
            <w:div w:id="60370080">
              <w:marLeft w:val="0"/>
              <w:marRight w:val="0"/>
              <w:marTop w:val="0"/>
              <w:marBottom w:val="0"/>
              <w:divBdr>
                <w:top w:val="none" w:sz="0" w:space="0" w:color="auto"/>
                <w:left w:val="none" w:sz="0" w:space="0" w:color="auto"/>
                <w:bottom w:val="none" w:sz="0" w:space="0" w:color="auto"/>
                <w:right w:val="none" w:sz="0" w:space="0" w:color="auto"/>
              </w:divBdr>
              <w:divsChild>
                <w:div w:id="383334741">
                  <w:marLeft w:val="0"/>
                  <w:marRight w:val="0"/>
                  <w:marTop w:val="0"/>
                  <w:marBottom w:val="0"/>
                  <w:divBdr>
                    <w:top w:val="none" w:sz="0" w:space="0" w:color="auto"/>
                    <w:left w:val="none" w:sz="0" w:space="0" w:color="auto"/>
                    <w:bottom w:val="none" w:sz="0" w:space="0" w:color="auto"/>
                    <w:right w:val="none" w:sz="0" w:space="0" w:color="auto"/>
                  </w:divBdr>
                </w:div>
              </w:divsChild>
            </w:div>
            <w:div w:id="2069496463">
              <w:marLeft w:val="0"/>
              <w:marRight w:val="0"/>
              <w:marTop w:val="0"/>
              <w:marBottom w:val="0"/>
              <w:divBdr>
                <w:top w:val="none" w:sz="0" w:space="0" w:color="auto"/>
                <w:left w:val="none" w:sz="0" w:space="0" w:color="auto"/>
                <w:bottom w:val="none" w:sz="0" w:space="0" w:color="auto"/>
                <w:right w:val="none" w:sz="0" w:space="0" w:color="auto"/>
              </w:divBdr>
            </w:div>
          </w:divsChild>
        </w:div>
        <w:div w:id="620651448">
          <w:marLeft w:val="0"/>
          <w:marRight w:val="0"/>
          <w:marTop w:val="0"/>
          <w:marBottom w:val="0"/>
          <w:divBdr>
            <w:top w:val="none" w:sz="0" w:space="0" w:color="auto"/>
            <w:left w:val="none" w:sz="0" w:space="0" w:color="auto"/>
            <w:bottom w:val="none" w:sz="0" w:space="0" w:color="auto"/>
            <w:right w:val="none" w:sz="0" w:space="0" w:color="auto"/>
          </w:divBdr>
          <w:divsChild>
            <w:div w:id="323246012">
              <w:marLeft w:val="0"/>
              <w:marRight w:val="0"/>
              <w:marTop w:val="0"/>
              <w:marBottom w:val="0"/>
              <w:divBdr>
                <w:top w:val="none" w:sz="0" w:space="0" w:color="auto"/>
                <w:left w:val="none" w:sz="0" w:space="0" w:color="auto"/>
                <w:bottom w:val="none" w:sz="0" w:space="0" w:color="auto"/>
                <w:right w:val="none" w:sz="0" w:space="0" w:color="auto"/>
              </w:divBdr>
              <w:divsChild>
                <w:div w:id="1598443883">
                  <w:marLeft w:val="0"/>
                  <w:marRight w:val="0"/>
                  <w:marTop w:val="0"/>
                  <w:marBottom w:val="0"/>
                  <w:divBdr>
                    <w:top w:val="none" w:sz="0" w:space="0" w:color="auto"/>
                    <w:left w:val="none" w:sz="0" w:space="0" w:color="auto"/>
                    <w:bottom w:val="none" w:sz="0" w:space="0" w:color="auto"/>
                    <w:right w:val="none" w:sz="0" w:space="0" w:color="auto"/>
                  </w:divBdr>
                </w:div>
              </w:divsChild>
            </w:div>
            <w:div w:id="1635063413">
              <w:marLeft w:val="0"/>
              <w:marRight w:val="0"/>
              <w:marTop w:val="0"/>
              <w:marBottom w:val="0"/>
              <w:divBdr>
                <w:top w:val="none" w:sz="0" w:space="0" w:color="auto"/>
                <w:left w:val="none" w:sz="0" w:space="0" w:color="auto"/>
                <w:bottom w:val="none" w:sz="0" w:space="0" w:color="auto"/>
                <w:right w:val="none" w:sz="0" w:space="0" w:color="auto"/>
              </w:divBdr>
            </w:div>
          </w:divsChild>
        </w:div>
        <w:div w:id="1590381819">
          <w:marLeft w:val="0"/>
          <w:marRight w:val="0"/>
          <w:marTop w:val="0"/>
          <w:marBottom w:val="0"/>
          <w:divBdr>
            <w:top w:val="none" w:sz="0" w:space="0" w:color="auto"/>
            <w:left w:val="none" w:sz="0" w:space="0" w:color="auto"/>
            <w:bottom w:val="none" w:sz="0" w:space="0" w:color="auto"/>
            <w:right w:val="none" w:sz="0" w:space="0" w:color="auto"/>
          </w:divBdr>
          <w:divsChild>
            <w:div w:id="1466042884">
              <w:marLeft w:val="0"/>
              <w:marRight w:val="0"/>
              <w:marTop w:val="0"/>
              <w:marBottom w:val="0"/>
              <w:divBdr>
                <w:top w:val="none" w:sz="0" w:space="0" w:color="auto"/>
                <w:left w:val="none" w:sz="0" w:space="0" w:color="auto"/>
                <w:bottom w:val="none" w:sz="0" w:space="0" w:color="auto"/>
                <w:right w:val="none" w:sz="0" w:space="0" w:color="auto"/>
              </w:divBdr>
              <w:divsChild>
                <w:div w:id="763526589">
                  <w:marLeft w:val="0"/>
                  <w:marRight w:val="0"/>
                  <w:marTop w:val="0"/>
                  <w:marBottom w:val="0"/>
                  <w:divBdr>
                    <w:top w:val="none" w:sz="0" w:space="0" w:color="auto"/>
                    <w:left w:val="none" w:sz="0" w:space="0" w:color="auto"/>
                    <w:bottom w:val="none" w:sz="0" w:space="0" w:color="auto"/>
                    <w:right w:val="none" w:sz="0" w:space="0" w:color="auto"/>
                  </w:divBdr>
                </w:div>
              </w:divsChild>
            </w:div>
            <w:div w:id="1278296114">
              <w:marLeft w:val="0"/>
              <w:marRight w:val="0"/>
              <w:marTop w:val="0"/>
              <w:marBottom w:val="0"/>
              <w:divBdr>
                <w:top w:val="none" w:sz="0" w:space="0" w:color="auto"/>
                <w:left w:val="none" w:sz="0" w:space="0" w:color="auto"/>
                <w:bottom w:val="none" w:sz="0" w:space="0" w:color="auto"/>
                <w:right w:val="none" w:sz="0" w:space="0" w:color="auto"/>
              </w:divBdr>
            </w:div>
          </w:divsChild>
        </w:div>
        <w:div w:id="389695105">
          <w:marLeft w:val="0"/>
          <w:marRight w:val="0"/>
          <w:marTop w:val="0"/>
          <w:marBottom w:val="0"/>
          <w:divBdr>
            <w:top w:val="none" w:sz="0" w:space="0" w:color="auto"/>
            <w:left w:val="none" w:sz="0" w:space="0" w:color="auto"/>
            <w:bottom w:val="none" w:sz="0" w:space="0" w:color="auto"/>
            <w:right w:val="none" w:sz="0" w:space="0" w:color="auto"/>
          </w:divBdr>
          <w:divsChild>
            <w:div w:id="440346742">
              <w:marLeft w:val="0"/>
              <w:marRight w:val="0"/>
              <w:marTop w:val="0"/>
              <w:marBottom w:val="0"/>
              <w:divBdr>
                <w:top w:val="none" w:sz="0" w:space="0" w:color="auto"/>
                <w:left w:val="none" w:sz="0" w:space="0" w:color="auto"/>
                <w:bottom w:val="none" w:sz="0" w:space="0" w:color="auto"/>
                <w:right w:val="none" w:sz="0" w:space="0" w:color="auto"/>
              </w:divBdr>
              <w:divsChild>
                <w:div w:id="1618179004">
                  <w:marLeft w:val="0"/>
                  <w:marRight w:val="0"/>
                  <w:marTop w:val="0"/>
                  <w:marBottom w:val="0"/>
                  <w:divBdr>
                    <w:top w:val="none" w:sz="0" w:space="0" w:color="auto"/>
                    <w:left w:val="none" w:sz="0" w:space="0" w:color="auto"/>
                    <w:bottom w:val="none" w:sz="0" w:space="0" w:color="auto"/>
                    <w:right w:val="none" w:sz="0" w:space="0" w:color="auto"/>
                  </w:divBdr>
                </w:div>
              </w:divsChild>
            </w:div>
            <w:div w:id="1176731567">
              <w:marLeft w:val="0"/>
              <w:marRight w:val="0"/>
              <w:marTop w:val="0"/>
              <w:marBottom w:val="0"/>
              <w:divBdr>
                <w:top w:val="none" w:sz="0" w:space="0" w:color="auto"/>
                <w:left w:val="none" w:sz="0" w:space="0" w:color="auto"/>
                <w:bottom w:val="none" w:sz="0" w:space="0" w:color="auto"/>
                <w:right w:val="none" w:sz="0" w:space="0" w:color="auto"/>
              </w:divBdr>
            </w:div>
          </w:divsChild>
        </w:div>
        <w:div w:id="1242106229">
          <w:marLeft w:val="0"/>
          <w:marRight w:val="0"/>
          <w:marTop w:val="0"/>
          <w:marBottom w:val="0"/>
          <w:divBdr>
            <w:top w:val="none" w:sz="0" w:space="0" w:color="auto"/>
            <w:left w:val="none" w:sz="0" w:space="0" w:color="auto"/>
            <w:bottom w:val="none" w:sz="0" w:space="0" w:color="auto"/>
            <w:right w:val="none" w:sz="0" w:space="0" w:color="auto"/>
          </w:divBdr>
          <w:divsChild>
            <w:div w:id="1842353253">
              <w:marLeft w:val="0"/>
              <w:marRight w:val="0"/>
              <w:marTop w:val="0"/>
              <w:marBottom w:val="0"/>
              <w:divBdr>
                <w:top w:val="none" w:sz="0" w:space="0" w:color="auto"/>
                <w:left w:val="none" w:sz="0" w:space="0" w:color="auto"/>
                <w:bottom w:val="none" w:sz="0" w:space="0" w:color="auto"/>
                <w:right w:val="none" w:sz="0" w:space="0" w:color="auto"/>
              </w:divBdr>
              <w:divsChild>
                <w:div w:id="1430007270">
                  <w:marLeft w:val="0"/>
                  <w:marRight w:val="0"/>
                  <w:marTop w:val="0"/>
                  <w:marBottom w:val="0"/>
                  <w:divBdr>
                    <w:top w:val="none" w:sz="0" w:space="0" w:color="auto"/>
                    <w:left w:val="none" w:sz="0" w:space="0" w:color="auto"/>
                    <w:bottom w:val="none" w:sz="0" w:space="0" w:color="auto"/>
                    <w:right w:val="none" w:sz="0" w:space="0" w:color="auto"/>
                  </w:divBdr>
                </w:div>
              </w:divsChild>
            </w:div>
            <w:div w:id="1807162972">
              <w:marLeft w:val="0"/>
              <w:marRight w:val="0"/>
              <w:marTop w:val="0"/>
              <w:marBottom w:val="0"/>
              <w:divBdr>
                <w:top w:val="none" w:sz="0" w:space="0" w:color="auto"/>
                <w:left w:val="none" w:sz="0" w:space="0" w:color="auto"/>
                <w:bottom w:val="none" w:sz="0" w:space="0" w:color="auto"/>
                <w:right w:val="none" w:sz="0" w:space="0" w:color="auto"/>
              </w:divBdr>
            </w:div>
          </w:divsChild>
        </w:div>
        <w:div w:id="570625348">
          <w:marLeft w:val="0"/>
          <w:marRight w:val="0"/>
          <w:marTop w:val="0"/>
          <w:marBottom w:val="0"/>
          <w:divBdr>
            <w:top w:val="none" w:sz="0" w:space="0" w:color="auto"/>
            <w:left w:val="none" w:sz="0" w:space="0" w:color="auto"/>
            <w:bottom w:val="none" w:sz="0" w:space="0" w:color="auto"/>
            <w:right w:val="none" w:sz="0" w:space="0" w:color="auto"/>
          </w:divBdr>
          <w:divsChild>
            <w:div w:id="1017193588">
              <w:marLeft w:val="0"/>
              <w:marRight w:val="0"/>
              <w:marTop w:val="0"/>
              <w:marBottom w:val="0"/>
              <w:divBdr>
                <w:top w:val="none" w:sz="0" w:space="0" w:color="auto"/>
                <w:left w:val="none" w:sz="0" w:space="0" w:color="auto"/>
                <w:bottom w:val="none" w:sz="0" w:space="0" w:color="auto"/>
                <w:right w:val="none" w:sz="0" w:space="0" w:color="auto"/>
              </w:divBdr>
              <w:divsChild>
                <w:div w:id="1190146053">
                  <w:marLeft w:val="0"/>
                  <w:marRight w:val="0"/>
                  <w:marTop w:val="0"/>
                  <w:marBottom w:val="0"/>
                  <w:divBdr>
                    <w:top w:val="none" w:sz="0" w:space="0" w:color="auto"/>
                    <w:left w:val="none" w:sz="0" w:space="0" w:color="auto"/>
                    <w:bottom w:val="none" w:sz="0" w:space="0" w:color="auto"/>
                    <w:right w:val="none" w:sz="0" w:space="0" w:color="auto"/>
                  </w:divBdr>
                </w:div>
              </w:divsChild>
            </w:div>
            <w:div w:id="8484476">
              <w:marLeft w:val="0"/>
              <w:marRight w:val="0"/>
              <w:marTop w:val="0"/>
              <w:marBottom w:val="0"/>
              <w:divBdr>
                <w:top w:val="none" w:sz="0" w:space="0" w:color="auto"/>
                <w:left w:val="none" w:sz="0" w:space="0" w:color="auto"/>
                <w:bottom w:val="none" w:sz="0" w:space="0" w:color="auto"/>
                <w:right w:val="none" w:sz="0" w:space="0" w:color="auto"/>
              </w:divBdr>
            </w:div>
          </w:divsChild>
        </w:div>
        <w:div w:id="1809198522">
          <w:marLeft w:val="0"/>
          <w:marRight w:val="0"/>
          <w:marTop w:val="0"/>
          <w:marBottom w:val="0"/>
          <w:divBdr>
            <w:top w:val="none" w:sz="0" w:space="0" w:color="auto"/>
            <w:left w:val="none" w:sz="0" w:space="0" w:color="auto"/>
            <w:bottom w:val="none" w:sz="0" w:space="0" w:color="auto"/>
            <w:right w:val="none" w:sz="0" w:space="0" w:color="auto"/>
          </w:divBdr>
          <w:divsChild>
            <w:div w:id="730999579">
              <w:marLeft w:val="0"/>
              <w:marRight w:val="0"/>
              <w:marTop w:val="0"/>
              <w:marBottom w:val="0"/>
              <w:divBdr>
                <w:top w:val="none" w:sz="0" w:space="0" w:color="auto"/>
                <w:left w:val="none" w:sz="0" w:space="0" w:color="auto"/>
                <w:bottom w:val="none" w:sz="0" w:space="0" w:color="auto"/>
                <w:right w:val="none" w:sz="0" w:space="0" w:color="auto"/>
              </w:divBdr>
              <w:divsChild>
                <w:div w:id="1817799375">
                  <w:marLeft w:val="0"/>
                  <w:marRight w:val="0"/>
                  <w:marTop w:val="0"/>
                  <w:marBottom w:val="0"/>
                  <w:divBdr>
                    <w:top w:val="none" w:sz="0" w:space="0" w:color="auto"/>
                    <w:left w:val="none" w:sz="0" w:space="0" w:color="auto"/>
                    <w:bottom w:val="none" w:sz="0" w:space="0" w:color="auto"/>
                    <w:right w:val="none" w:sz="0" w:space="0" w:color="auto"/>
                  </w:divBdr>
                </w:div>
              </w:divsChild>
            </w:div>
            <w:div w:id="958223102">
              <w:marLeft w:val="0"/>
              <w:marRight w:val="0"/>
              <w:marTop w:val="0"/>
              <w:marBottom w:val="0"/>
              <w:divBdr>
                <w:top w:val="none" w:sz="0" w:space="0" w:color="auto"/>
                <w:left w:val="none" w:sz="0" w:space="0" w:color="auto"/>
                <w:bottom w:val="none" w:sz="0" w:space="0" w:color="auto"/>
                <w:right w:val="none" w:sz="0" w:space="0" w:color="auto"/>
              </w:divBdr>
            </w:div>
          </w:divsChild>
        </w:div>
        <w:div w:id="861895087">
          <w:marLeft w:val="0"/>
          <w:marRight w:val="0"/>
          <w:marTop w:val="0"/>
          <w:marBottom w:val="0"/>
          <w:divBdr>
            <w:top w:val="none" w:sz="0" w:space="0" w:color="auto"/>
            <w:left w:val="none" w:sz="0" w:space="0" w:color="auto"/>
            <w:bottom w:val="none" w:sz="0" w:space="0" w:color="auto"/>
            <w:right w:val="none" w:sz="0" w:space="0" w:color="auto"/>
          </w:divBdr>
          <w:divsChild>
            <w:div w:id="1493059010">
              <w:marLeft w:val="0"/>
              <w:marRight w:val="0"/>
              <w:marTop w:val="0"/>
              <w:marBottom w:val="0"/>
              <w:divBdr>
                <w:top w:val="none" w:sz="0" w:space="0" w:color="auto"/>
                <w:left w:val="none" w:sz="0" w:space="0" w:color="auto"/>
                <w:bottom w:val="none" w:sz="0" w:space="0" w:color="auto"/>
                <w:right w:val="none" w:sz="0" w:space="0" w:color="auto"/>
              </w:divBdr>
              <w:divsChild>
                <w:div w:id="1019236383">
                  <w:marLeft w:val="0"/>
                  <w:marRight w:val="0"/>
                  <w:marTop w:val="0"/>
                  <w:marBottom w:val="0"/>
                  <w:divBdr>
                    <w:top w:val="none" w:sz="0" w:space="0" w:color="auto"/>
                    <w:left w:val="none" w:sz="0" w:space="0" w:color="auto"/>
                    <w:bottom w:val="none" w:sz="0" w:space="0" w:color="auto"/>
                    <w:right w:val="none" w:sz="0" w:space="0" w:color="auto"/>
                  </w:divBdr>
                </w:div>
              </w:divsChild>
            </w:div>
            <w:div w:id="114689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96687">
      <w:bodyDiv w:val="1"/>
      <w:marLeft w:val="0"/>
      <w:marRight w:val="0"/>
      <w:marTop w:val="0"/>
      <w:marBottom w:val="0"/>
      <w:divBdr>
        <w:top w:val="none" w:sz="0" w:space="0" w:color="auto"/>
        <w:left w:val="none" w:sz="0" w:space="0" w:color="auto"/>
        <w:bottom w:val="none" w:sz="0" w:space="0" w:color="auto"/>
        <w:right w:val="none" w:sz="0" w:space="0" w:color="auto"/>
      </w:divBdr>
    </w:div>
    <w:div w:id="1391614606">
      <w:bodyDiv w:val="1"/>
      <w:marLeft w:val="0"/>
      <w:marRight w:val="0"/>
      <w:marTop w:val="0"/>
      <w:marBottom w:val="0"/>
      <w:divBdr>
        <w:top w:val="none" w:sz="0" w:space="0" w:color="auto"/>
        <w:left w:val="none" w:sz="0" w:space="0" w:color="auto"/>
        <w:bottom w:val="none" w:sz="0" w:space="0" w:color="auto"/>
        <w:right w:val="none" w:sz="0" w:space="0" w:color="auto"/>
      </w:divBdr>
    </w:div>
    <w:div w:id="1392339502">
      <w:bodyDiv w:val="1"/>
      <w:marLeft w:val="0"/>
      <w:marRight w:val="0"/>
      <w:marTop w:val="0"/>
      <w:marBottom w:val="0"/>
      <w:divBdr>
        <w:top w:val="none" w:sz="0" w:space="0" w:color="auto"/>
        <w:left w:val="none" w:sz="0" w:space="0" w:color="auto"/>
        <w:bottom w:val="none" w:sz="0" w:space="0" w:color="auto"/>
        <w:right w:val="none" w:sz="0" w:space="0" w:color="auto"/>
      </w:divBdr>
    </w:div>
    <w:div w:id="1423532834">
      <w:bodyDiv w:val="1"/>
      <w:marLeft w:val="0"/>
      <w:marRight w:val="0"/>
      <w:marTop w:val="0"/>
      <w:marBottom w:val="0"/>
      <w:divBdr>
        <w:top w:val="none" w:sz="0" w:space="0" w:color="auto"/>
        <w:left w:val="none" w:sz="0" w:space="0" w:color="auto"/>
        <w:bottom w:val="none" w:sz="0" w:space="0" w:color="auto"/>
        <w:right w:val="none" w:sz="0" w:space="0" w:color="auto"/>
      </w:divBdr>
    </w:div>
    <w:div w:id="1426026529">
      <w:bodyDiv w:val="1"/>
      <w:marLeft w:val="0"/>
      <w:marRight w:val="0"/>
      <w:marTop w:val="0"/>
      <w:marBottom w:val="0"/>
      <w:divBdr>
        <w:top w:val="none" w:sz="0" w:space="0" w:color="auto"/>
        <w:left w:val="none" w:sz="0" w:space="0" w:color="auto"/>
        <w:bottom w:val="none" w:sz="0" w:space="0" w:color="auto"/>
        <w:right w:val="none" w:sz="0" w:space="0" w:color="auto"/>
      </w:divBdr>
    </w:div>
    <w:div w:id="1429961037">
      <w:bodyDiv w:val="1"/>
      <w:marLeft w:val="0"/>
      <w:marRight w:val="0"/>
      <w:marTop w:val="0"/>
      <w:marBottom w:val="0"/>
      <w:divBdr>
        <w:top w:val="none" w:sz="0" w:space="0" w:color="auto"/>
        <w:left w:val="none" w:sz="0" w:space="0" w:color="auto"/>
        <w:bottom w:val="none" w:sz="0" w:space="0" w:color="auto"/>
        <w:right w:val="none" w:sz="0" w:space="0" w:color="auto"/>
      </w:divBdr>
    </w:div>
    <w:div w:id="1433697943">
      <w:bodyDiv w:val="1"/>
      <w:marLeft w:val="0"/>
      <w:marRight w:val="0"/>
      <w:marTop w:val="0"/>
      <w:marBottom w:val="0"/>
      <w:divBdr>
        <w:top w:val="none" w:sz="0" w:space="0" w:color="auto"/>
        <w:left w:val="none" w:sz="0" w:space="0" w:color="auto"/>
        <w:bottom w:val="none" w:sz="0" w:space="0" w:color="auto"/>
        <w:right w:val="none" w:sz="0" w:space="0" w:color="auto"/>
      </w:divBdr>
    </w:div>
    <w:div w:id="1455759096">
      <w:bodyDiv w:val="1"/>
      <w:marLeft w:val="0"/>
      <w:marRight w:val="0"/>
      <w:marTop w:val="0"/>
      <w:marBottom w:val="0"/>
      <w:divBdr>
        <w:top w:val="none" w:sz="0" w:space="0" w:color="auto"/>
        <w:left w:val="none" w:sz="0" w:space="0" w:color="auto"/>
        <w:bottom w:val="none" w:sz="0" w:space="0" w:color="auto"/>
        <w:right w:val="none" w:sz="0" w:space="0" w:color="auto"/>
      </w:divBdr>
    </w:div>
    <w:div w:id="1457946386">
      <w:bodyDiv w:val="1"/>
      <w:marLeft w:val="0"/>
      <w:marRight w:val="0"/>
      <w:marTop w:val="0"/>
      <w:marBottom w:val="0"/>
      <w:divBdr>
        <w:top w:val="none" w:sz="0" w:space="0" w:color="auto"/>
        <w:left w:val="none" w:sz="0" w:space="0" w:color="auto"/>
        <w:bottom w:val="none" w:sz="0" w:space="0" w:color="auto"/>
        <w:right w:val="none" w:sz="0" w:space="0" w:color="auto"/>
      </w:divBdr>
    </w:div>
    <w:div w:id="1474330359">
      <w:bodyDiv w:val="1"/>
      <w:marLeft w:val="0"/>
      <w:marRight w:val="0"/>
      <w:marTop w:val="0"/>
      <w:marBottom w:val="0"/>
      <w:divBdr>
        <w:top w:val="none" w:sz="0" w:space="0" w:color="auto"/>
        <w:left w:val="none" w:sz="0" w:space="0" w:color="auto"/>
        <w:bottom w:val="none" w:sz="0" w:space="0" w:color="auto"/>
        <w:right w:val="none" w:sz="0" w:space="0" w:color="auto"/>
      </w:divBdr>
    </w:div>
    <w:div w:id="1514417184">
      <w:bodyDiv w:val="1"/>
      <w:marLeft w:val="0"/>
      <w:marRight w:val="0"/>
      <w:marTop w:val="0"/>
      <w:marBottom w:val="0"/>
      <w:divBdr>
        <w:top w:val="none" w:sz="0" w:space="0" w:color="auto"/>
        <w:left w:val="none" w:sz="0" w:space="0" w:color="auto"/>
        <w:bottom w:val="none" w:sz="0" w:space="0" w:color="auto"/>
        <w:right w:val="none" w:sz="0" w:space="0" w:color="auto"/>
      </w:divBdr>
      <w:divsChild>
        <w:div w:id="19480909">
          <w:marLeft w:val="0"/>
          <w:marRight w:val="0"/>
          <w:marTop w:val="0"/>
          <w:marBottom w:val="0"/>
          <w:divBdr>
            <w:top w:val="none" w:sz="0" w:space="0" w:color="auto"/>
            <w:left w:val="none" w:sz="0" w:space="0" w:color="auto"/>
            <w:bottom w:val="none" w:sz="0" w:space="0" w:color="auto"/>
            <w:right w:val="none" w:sz="0" w:space="0" w:color="auto"/>
          </w:divBdr>
        </w:div>
        <w:div w:id="114495119">
          <w:marLeft w:val="0"/>
          <w:marRight w:val="0"/>
          <w:marTop w:val="0"/>
          <w:marBottom w:val="0"/>
          <w:divBdr>
            <w:top w:val="none" w:sz="0" w:space="0" w:color="auto"/>
            <w:left w:val="none" w:sz="0" w:space="0" w:color="auto"/>
            <w:bottom w:val="none" w:sz="0" w:space="0" w:color="auto"/>
            <w:right w:val="none" w:sz="0" w:space="0" w:color="auto"/>
          </w:divBdr>
        </w:div>
        <w:div w:id="581646969">
          <w:marLeft w:val="0"/>
          <w:marRight w:val="0"/>
          <w:marTop w:val="0"/>
          <w:marBottom w:val="0"/>
          <w:divBdr>
            <w:top w:val="none" w:sz="0" w:space="0" w:color="auto"/>
            <w:left w:val="none" w:sz="0" w:space="0" w:color="auto"/>
            <w:bottom w:val="none" w:sz="0" w:space="0" w:color="auto"/>
            <w:right w:val="none" w:sz="0" w:space="0" w:color="auto"/>
          </w:divBdr>
        </w:div>
        <w:div w:id="839780613">
          <w:marLeft w:val="0"/>
          <w:marRight w:val="0"/>
          <w:marTop w:val="0"/>
          <w:marBottom w:val="0"/>
          <w:divBdr>
            <w:top w:val="none" w:sz="0" w:space="0" w:color="auto"/>
            <w:left w:val="none" w:sz="0" w:space="0" w:color="auto"/>
            <w:bottom w:val="none" w:sz="0" w:space="0" w:color="auto"/>
            <w:right w:val="none" w:sz="0" w:space="0" w:color="auto"/>
          </w:divBdr>
        </w:div>
        <w:div w:id="1228998546">
          <w:marLeft w:val="0"/>
          <w:marRight w:val="0"/>
          <w:marTop w:val="0"/>
          <w:marBottom w:val="0"/>
          <w:divBdr>
            <w:top w:val="none" w:sz="0" w:space="0" w:color="auto"/>
            <w:left w:val="none" w:sz="0" w:space="0" w:color="auto"/>
            <w:bottom w:val="none" w:sz="0" w:space="0" w:color="auto"/>
            <w:right w:val="none" w:sz="0" w:space="0" w:color="auto"/>
          </w:divBdr>
        </w:div>
        <w:div w:id="1940483926">
          <w:marLeft w:val="0"/>
          <w:marRight w:val="0"/>
          <w:marTop w:val="0"/>
          <w:marBottom w:val="0"/>
          <w:divBdr>
            <w:top w:val="none" w:sz="0" w:space="0" w:color="auto"/>
            <w:left w:val="none" w:sz="0" w:space="0" w:color="auto"/>
            <w:bottom w:val="none" w:sz="0" w:space="0" w:color="auto"/>
            <w:right w:val="none" w:sz="0" w:space="0" w:color="auto"/>
          </w:divBdr>
        </w:div>
      </w:divsChild>
    </w:div>
    <w:div w:id="1524320141">
      <w:bodyDiv w:val="1"/>
      <w:marLeft w:val="0"/>
      <w:marRight w:val="0"/>
      <w:marTop w:val="0"/>
      <w:marBottom w:val="0"/>
      <w:divBdr>
        <w:top w:val="none" w:sz="0" w:space="0" w:color="auto"/>
        <w:left w:val="none" w:sz="0" w:space="0" w:color="auto"/>
        <w:bottom w:val="none" w:sz="0" w:space="0" w:color="auto"/>
        <w:right w:val="none" w:sz="0" w:space="0" w:color="auto"/>
      </w:divBdr>
      <w:divsChild>
        <w:div w:id="501310997">
          <w:marLeft w:val="0"/>
          <w:marRight w:val="0"/>
          <w:marTop w:val="0"/>
          <w:marBottom w:val="0"/>
          <w:divBdr>
            <w:top w:val="none" w:sz="0" w:space="0" w:color="auto"/>
            <w:left w:val="none" w:sz="0" w:space="0" w:color="auto"/>
            <w:bottom w:val="none" w:sz="0" w:space="0" w:color="auto"/>
            <w:right w:val="none" w:sz="0" w:space="0" w:color="auto"/>
          </w:divBdr>
        </w:div>
      </w:divsChild>
    </w:div>
    <w:div w:id="1532836803">
      <w:bodyDiv w:val="1"/>
      <w:marLeft w:val="0"/>
      <w:marRight w:val="0"/>
      <w:marTop w:val="0"/>
      <w:marBottom w:val="0"/>
      <w:divBdr>
        <w:top w:val="none" w:sz="0" w:space="0" w:color="auto"/>
        <w:left w:val="none" w:sz="0" w:space="0" w:color="auto"/>
        <w:bottom w:val="none" w:sz="0" w:space="0" w:color="auto"/>
        <w:right w:val="none" w:sz="0" w:space="0" w:color="auto"/>
      </w:divBdr>
      <w:divsChild>
        <w:div w:id="1972057691">
          <w:marLeft w:val="0"/>
          <w:marRight w:val="0"/>
          <w:marTop w:val="0"/>
          <w:marBottom w:val="0"/>
          <w:divBdr>
            <w:top w:val="none" w:sz="0" w:space="0" w:color="auto"/>
            <w:left w:val="none" w:sz="0" w:space="0" w:color="auto"/>
            <w:bottom w:val="none" w:sz="0" w:space="0" w:color="auto"/>
            <w:right w:val="none" w:sz="0" w:space="0" w:color="auto"/>
          </w:divBdr>
        </w:div>
      </w:divsChild>
    </w:div>
    <w:div w:id="1577277962">
      <w:bodyDiv w:val="1"/>
      <w:marLeft w:val="0"/>
      <w:marRight w:val="0"/>
      <w:marTop w:val="0"/>
      <w:marBottom w:val="0"/>
      <w:divBdr>
        <w:top w:val="none" w:sz="0" w:space="0" w:color="auto"/>
        <w:left w:val="none" w:sz="0" w:space="0" w:color="auto"/>
        <w:bottom w:val="none" w:sz="0" w:space="0" w:color="auto"/>
        <w:right w:val="none" w:sz="0" w:space="0" w:color="auto"/>
      </w:divBdr>
      <w:divsChild>
        <w:div w:id="1167092614">
          <w:marLeft w:val="0"/>
          <w:marRight w:val="0"/>
          <w:marTop w:val="0"/>
          <w:marBottom w:val="0"/>
          <w:divBdr>
            <w:top w:val="none" w:sz="0" w:space="0" w:color="auto"/>
            <w:left w:val="none" w:sz="0" w:space="0" w:color="auto"/>
            <w:bottom w:val="none" w:sz="0" w:space="0" w:color="auto"/>
            <w:right w:val="none" w:sz="0" w:space="0" w:color="auto"/>
          </w:divBdr>
          <w:divsChild>
            <w:div w:id="74018000">
              <w:marLeft w:val="0"/>
              <w:marRight w:val="0"/>
              <w:marTop w:val="0"/>
              <w:marBottom w:val="0"/>
              <w:divBdr>
                <w:top w:val="none" w:sz="0" w:space="0" w:color="auto"/>
                <w:left w:val="none" w:sz="0" w:space="0" w:color="auto"/>
                <w:bottom w:val="none" w:sz="0" w:space="0" w:color="auto"/>
                <w:right w:val="none" w:sz="0" w:space="0" w:color="auto"/>
              </w:divBdr>
              <w:divsChild>
                <w:div w:id="1705595580">
                  <w:marLeft w:val="0"/>
                  <w:marRight w:val="0"/>
                  <w:marTop w:val="0"/>
                  <w:marBottom w:val="0"/>
                  <w:divBdr>
                    <w:top w:val="none" w:sz="0" w:space="0" w:color="auto"/>
                    <w:left w:val="none" w:sz="0" w:space="0" w:color="auto"/>
                    <w:bottom w:val="none" w:sz="0" w:space="0" w:color="auto"/>
                    <w:right w:val="none" w:sz="0" w:space="0" w:color="auto"/>
                  </w:divBdr>
                </w:div>
              </w:divsChild>
            </w:div>
            <w:div w:id="186607652">
              <w:marLeft w:val="0"/>
              <w:marRight w:val="0"/>
              <w:marTop w:val="0"/>
              <w:marBottom w:val="0"/>
              <w:divBdr>
                <w:top w:val="none" w:sz="0" w:space="0" w:color="auto"/>
                <w:left w:val="none" w:sz="0" w:space="0" w:color="auto"/>
                <w:bottom w:val="none" w:sz="0" w:space="0" w:color="auto"/>
                <w:right w:val="none" w:sz="0" w:space="0" w:color="auto"/>
              </w:divBdr>
            </w:div>
          </w:divsChild>
        </w:div>
        <w:div w:id="2025548547">
          <w:marLeft w:val="0"/>
          <w:marRight w:val="0"/>
          <w:marTop w:val="0"/>
          <w:marBottom w:val="0"/>
          <w:divBdr>
            <w:top w:val="none" w:sz="0" w:space="0" w:color="auto"/>
            <w:left w:val="none" w:sz="0" w:space="0" w:color="auto"/>
            <w:bottom w:val="none" w:sz="0" w:space="0" w:color="auto"/>
            <w:right w:val="none" w:sz="0" w:space="0" w:color="auto"/>
          </w:divBdr>
          <w:divsChild>
            <w:div w:id="1680036616">
              <w:marLeft w:val="0"/>
              <w:marRight w:val="0"/>
              <w:marTop w:val="0"/>
              <w:marBottom w:val="0"/>
              <w:divBdr>
                <w:top w:val="none" w:sz="0" w:space="0" w:color="auto"/>
                <w:left w:val="none" w:sz="0" w:space="0" w:color="auto"/>
                <w:bottom w:val="none" w:sz="0" w:space="0" w:color="auto"/>
                <w:right w:val="none" w:sz="0" w:space="0" w:color="auto"/>
              </w:divBdr>
              <w:divsChild>
                <w:div w:id="745807790">
                  <w:marLeft w:val="0"/>
                  <w:marRight w:val="0"/>
                  <w:marTop w:val="0"/>
                  <w:marBottom w:val="0"/>
                  <w:divBdr>
                    <w:top w:val="none" w:sz="0" w:space="0" w:color="auto"/>
                    <w:left w:val="none" w:sz="0" w:space="0" w:color="auto"/>
                    <w:bottom w:val="none" w:sz="0" w:space="0" w:color="auto"/>
                    <w:right w:val="none" w:sz="0" w:space="0" w:color="auto"/>
                  </w:divBdr>
                </w:div>
              </w:divsChild>
            </w:div>
            <w:div w:id="1901361480">
              <w:marLeft w:val="0"/>
              <w:marRight w:val="0"/>
              <w:marTop w:val="0"/>
              <w:marBottom w:val="0"/>
              <w:divBdr>
                <w:top w:val="none" w:sz="0" w:space="0" w:color="auto"/>
                <w:left w:val="none" w:sz="0" w:space="0" w:color="auto"/>
                <w:bottom w:val="none" w:sz="0" w:space="0" w:color="auto"/>
                <w:right w:val="none" w:sz="0" w:space="0" w:color="auto"/>
              </w:divBdr>
            </w:div>
          </w:divsChild>
        </w:div>
        <w:div w:id="2092465440">
          <w:marLeft w:val="0"/>
          <w:marRight w:val="0"/>
          <w:marTop w:val="0"/>
          <w:marBottom w:val="0"/>
          <w:divBdr>
            <w:top w:val="none" w:sz="0" w:space="0" w:color="auto"/>
            <w:left w:val="none" w:sz="0" w:space="0" w:color="auto"/>
            <w:bottom w:val="none" w:sz="0" w:space="0" w:color="auto"/>
            <w:right w:val="none" w:sz="0" w:space="0" w:color="auto"/>
          </w:divBdr>
          <w:divsChild>
            <w:div w:id="1559978484">
              <w:marLeft w:val="0"/>
              <w:marRight w:val="0"/>
              <w:marTop w:val="0"/>
              <w:marBottom w:val="0"/>
              <w:divBdr>
                <w:top w:val="none" w:sz="0" w:space="0" w:color="auto"/>
                <w:left w:val="none" w:sz="0" w:space="0" w:color="auto"/>
                <w:bottom w:val="none" w:sz="0" w:space="0" w:color="auto"/>
                <w:right w:val="none" w:sz="0" w:space="0" w:color="auto"/>
              </w:divBdr>
              <w:divsChild>
                <w:div w:id="2110928752">
                  <w:marLeft w:val="0"/>
                  <w:marRight w:val="0"/>
                  <w:marTop w:val="0"/>
                  <w:marBottom w:val="0"/>
                  <w:divBdr>
                    <w:top w:val="none" w:sz="0" w:space="0" w:color="auto"/>
                    <w:left w:val="none" w:sz="0" w:space="0" w:color="auto"/>
                    <w:bottom w:val="none" w:sz="0" w:space="0" w:color="auto"/>
                    <w:right w:val="none" w:sz="0" w:space="0" w:color="auto"/>
                  </w:divBdr>
                </w:div>
              </w:divsChild>
            </w:div>
            <w:div w:id="209998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6092">
      <w:bodyDiv w:val="1"/>
      <w:marLeft w:val="0"/>
      <w:marRight w:val="0"/>
      <w:marTop w:val="0"/>
      <w:marBottom w:val="0"/>
      <w:divBdr>
        <w:top w:val="none" w:sz="0" w:space="0" w:color="auto"/>
        <w:left w:val="none" w:sz="0" w:space="0" w:color="auto"/>
        <w:bottom w:val="none" w:sz="0" w:space="0" w:color="auto"/>
        <w:right w:val="none" w:sz="0" w:space="0" w:color="auto"/>
      </w:divBdr>
    </w:div>
    <w:div w:id="1628273921">
      <w:bodyDiv w:val="1"/>
      <w:marLeft w:val="0"/>
      <w:marRight w:val="0"/>
      <w:marTop w:val="0"/>
      <w:marBottom w:val="0"/>
      <w:divBdr>
        <w:top w:val="none" w:sz="0" w:space="0" w:color="auto"/>
        <w:left w:val="none" w:sz="0" w:space="0" w:color="auto"/>
        <w:bottom w:val="none" w:sz="0" w:space="0" w:color="auto"/>
        <w:right w:val="none" w:sz="0" w:space="0" w:color="auto"/>
      </w:divBdr>
      <w:divsChild>
        <w:div w:id="1221137882">
          <w:marLeft w:val="0"/>
          <w:marRight w:val="0"/>
          <w:marTop w:val="0"/>
          <w:marBottom w:val="0"/>
          <w:divBdr>
            <w:top w:val="none" w:sz="0" w:space="0" w:color="auto"/>
            <w:left w:val="none" w:sz="0" w:space="0" w:color="auto"/>
            <w:bottom w:val="none" w:sz="0" w:space="0" w:color="auto"/>
            <w:right w:val="none" w:sz="0" w:space="0" w:color="auto"/>
          </w:divBdr>
        </w:div>
      </w:divsChild>
    </w:div>
    <w:div w:id="1644894877">
      <w:bodyDiv w:val="1"/>
      <w:marLeft w:val="0"/>
      <w:marRight w:val="0"/>
      <w:marTop w:val="0"/>
      <w:marBottom w:val="0"/>
      <w:divBdr>
        <w:top w:val="none" w:sz="0" w:space="0" w:color="auto"/>
        <w:left w:val="none" w:sz="0" w:space="0" w:color="auto"/>
        <w:bottom w:val="none" w:sz="0" w:space="0" w:color="auto"/>
        <w:right w:val="none" w:sz="0" w:space="0" w:color="auto"/>
      </w:divBdr>
      <w:divsChild>
        <w:div w:id="1738820579">
          <w:marLeft w:val="0"/>
          <w:marRight w:val="0"/>
          <w:marTop w:val="0"/>
          <w:marBottom w:val="0"/>
          <w:divBdr>
            <w:top w:val="single" w:sz="2" w:space="0" w:color="E5E7EB"/>
            <w:left w:val="single" w:sz="2" w:space="0" w:color="E5E7EB"/>
            <w:bottom w:val="single" w:sz="2" w:space="0" w:color="E5E7EB"/>
            <w:right w:val="single" w:sz="2" w:space="0" w:color="E5E7EB"/>
          </w:divBdr>
          <w:divsChild>
            <w:div w:id="144662399">
              <w:marLeft w:val="0"/>
              <w:marRight w:val="0"/>
              <w:marTop w:val="0"/>
              <w:marBottom w:val="0"/>
              <w:divBdr>
                <w:top w:val="single" w:sz="2" w:space="0" w:color="E5E7EB"/>
                <w:left w:val="single" w:sz="2" w:space="0" w:color="E5E7EB"/>
                <w:bottom w:val="single" w:sz="2" w:space="0" w:color="E5E7EB"/>
                <w:right w:val="single" w:sz="2" w:space="0" w:color="E5E7EB"/>
              </w:divBdr>
              <w:divsChild>
                <w:div w:id="1873227630">
                  <w:marLeft w:val="0"/>
                  <w:marRight w:val="0"/>
                  <w:marTop w:val="0"/>
                  <w:marBottom w:val="0"/>
                  <w:divBdr>
                    <w:top w:val="single" w:sz="2" w:space="0" w:color="E5E7EB"/>
                    <w:left w:val="single" w:sz="2" w:space="0" w:color="E5E7EB"/>
                    <w:bottom w:val="single" w:sz="2" w:space="0" w:color="E5E7EB"/>
                    <w:right w:val="single" w:sz="2" w:space="0" w:color="E5E7EB"/>
                  </w:divBdr>
                </w:div>
                <w:div w:id="1887522648">
                  <w:marLeft w:val="0"/>
                  <w:marRight w:val="0"/>
                  <w:marTop w:val="0"/>
                  <w:marBottom w:val="0"/>
                  <w:divBdr>
                    <w:top w:val="single" w:sz="2" w:space="0" w:color="E5E7EB"/>
                    <w:left w:val="single" w:sz="2" w:space="0" w:color="E5E7EB"/>
                    <w:bottom w:val="single" w:sz="2" w:space="0" w:color="E5E7EB"/>
                    <w:right w:val="single" w:sz="2" w:space="0" w:color="E5E7EB"/>
                  </w:divBdr>
                  <w:divsChild>
                    <w:div w:id="777410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5638112">
              <w:marLeft w:val="0"/>
              <w:marRight w:val="0"/>
              <w:marTop w:val="0"/>
              <w:marBottom w:val="0"/>
              <w:divBdr>
                <w:top w:val="single" w:sz="2" w:space="0" w:color="E5E7EB"/>
                <w:left w:val="single" w:sz="2" w:space="0" w:color="E5E7EB"/>
                <w:bottom w:val="single" w:sz="2" w:space="0" w:color="E5E7EB"/>
                <w:right w:val="single" w:sz="2" w:space="0" w:color="E5E7EB"/>
              </w:divBdr>
              <w:divsChild>
                <w:div w:id="557591509">
                  <w:marLeft w:val="0"/>
                  <w:marRight w:val="0"/>
                  <w:marTop w:val="0"/>
                  <w:marBottom w:val="0"/>
                  <w:divBdr>
                    <w:top w:val="single" w:sz="2" w:space="0" w:color="E5E7EB"/>
                    <w:left w:val="single" w:sz="2" w:space="0" w:color="E5E7EB"/>
                    <w:bottom w:val="single" w:sz="2" w:space="0" w:color="E5E7EB"/>
                    <w:right w:val="single" w:sz="2" w:space="0" w:color="E5E7EB"/>
                  </w:divBdr>
                </w:div>
                <w:div w:id="1104425710">
                  <w:marLeft w:val="0"/>
                  <w:marRight w:val="0"/>
                  <w:marTop w:val="0"/>
                  <w:marBottom w:val="0"/>
                  <w:divBdr>
                    <w:top w:val="single" w:sz="2" w:space="0" w:color="E5E7EB"/>
                    <w:left w:val="single" w:sz="2" w:space="0" w:color="E5E7EB"/>
                    <w:bottom w:val="single" w:sz="2" w:space="0" w:color="E5E7EB"/>
                    <w:right w:val="single" w:sz="2" w:space="0" w:color="E5E7EB"/>
                  </w:divBdr>
                  <w:divsChild>
                    <w:div w:id="5866226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7530676">
              <w:marLeft w:val="0"/>
              <w:marRight w:val="0"/>
              <w:marTop w:val="0"/>
              <w:marBottom w:val="0"/>
              <w:divBdr>
                <w:top w:val="single" w:sz="2" w:space="0" w:color="E5E7EB"/>
                <w:left w:val="single" w:sz="2" w:space="0" w:color="E5E7EB"/>
                <w:bottom w:val="single" w:sz="2" w:space="0" w:color="E5E7EB"/>
                <w:right w:val="single" w:sz="2" w:space="0" w:color="E5E7EB"/>
              </w:divBdr>
              <w:divsChild>
                <w:div w:id="153843966">
                  <w:marLeft w:val="0"/>
                  <w:marRight w:val="0"/>
                  <w:marTop w:val="0"/>
                  <w:marBottom w:val="0"/>
                  <w:divBdr>
                    <w:top w:val="single" w:sz="2" w:space="0" w:color="E5E7EB"/>
                    <w:left w:val="single" w:sz="2" w:space="0" w:color="E5E7EB"/>
                    <w:bottom w:val="single" w:sz="2" w:space="0" w:color="E5E7EB"/>
                    <w:right w:val="single" w:sz="2" w:space="0" w:color="E5E7EB"/>
                  </w:divBdr>
                </w:div>
                <w:div w:id="149637959">
                  <w:marLeft w:val="0"/>
                  <w:marRight w:val="0"/>
                  <w:marTop w:val="0"/>
                  <w:marBottom w:val="0"/>
                  <w:divBdr>
                    <w:top w:val="single" w:sz="2" w:space="0" w:color="E5E7EB"/>
                    <w:left w:val="single" w:sz="2" w:space="0" w:color="E5E7EB"/>
                    <w:bottom w:val="single" w:sz="2" w:space="0" w:color="E5E7EB"/>
                    <w:right w:val="single" w:sz="2" w:space="0" w:color="E5E7EB"/>
                  </w:divBdr>
                  <w:divsChild>
                    <w:div w:id="15191534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5615949">
              <w:marLeft w:val="0"/>
              <w:marRight w:val="0"/>
              <w:marTop w:val="0"/>
              <w:marBottom w:val="0"/>
              <w:divBdr>
                <w:top w:val="single" w:sz="2" w:space="0" w:color="E5E7EB"/>
                <w:left w:val="single" w:sz="2" w:space="0" w:color="E5E7EB"/>
                <w:bottom w:val="single" w:sz="2" w:space="0" w:color="E5E7EB"/>
                <w:right w:val="single" w:sz="2" w:space="0" w:color="E5E7EB"/>
              </w:divBdr>
              <w:divsChild>
                <w:div w:id="735124503">
                  <w:marLeft w:val="0"/>
                  <w:marRight w:val="0"/>
                  <w:marTop w:val="0"/>
                  <w:marBottom w:val="0"/>
                  <w:divBdr>
                    <w:top w:val="single" w:sz="2" w:space="0" w:color="E5E7EB"/>
                    <w:left w:val="single" w:sz="2" w:space="0" w:color="E5E7EB"/>
                    <w:bottom w:val="single" w:sz="2" w:space="0" w:color="E5E7EB"/>
                    <w:right w:val="single" w:sz="2" w:space="0" w:color="E5E7EB"/>
                  </w:divBdr>
                </w:div>
                <w:div w:id="2029912180">
                  <w:marLeft w:val="0"/>
                  <w:marRight w:val="0"/>
                  <w:marTop w:val="0"/>
                  <w:marBottom w:val="0"/>
                  <w:divBdr>
                    <w:top w:val="single" w:sz="2" w:space="0" w:color="E5E7EB"/>
                    <w:left w:val="single" w:sz="2" w:space="0" w:color="E5E7EB"/>
                    <w:bottom w:val="single" w:sz="2" w:space="0" w:color="E5E7EB"/>
                    <w:right w:val="single" w:sz="2" w:space="0" w:color="E5E7EB"/>
                  </w:divBdr>
                  <w:divsChild>
                    <w:div w:id="9259668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498316">
              <w:marLeft w:val="0"/>
              <w:marRight w:val="0"/>
              <w:marTop w:val="0"/>
              <w:marBottom w:val="0"/>
              <w:divBdr>
                <w:top w:val="single" w:sz="2" w:space="0" w:color="E5E7EB"/>
                <w:left w:val="single" w:sz="2" w:space="0" w:color="E5E7EB"/>
                <w:bottom w:val="single" w:sz="2" w:space="0" w:color="E5E7EB"/>
                <w:right w:val="single" w:sz="2" w:space="0" w:color="E5E7EB"/>
              </w:divBdr>
              <w:divsChild>
                <w:div w:id="485509850">
                  <w:marLeft w:val="0"/>
                  <w:marRight w:val="0"/>
                  <w:marTop w:val="0"/>
                  <w:marBottom w:val="0"/>
                  <w:divBdr>
                    <w:top w:val="single" w:sz="2" w:space="0" w:color="E5E7EB"/>
                    <w:left w:val="single" w:sz="2" w:space="0" w:color="E5E7EB"/>
                    <w:bottom w:val="single" w:sz="2" w:space="0" w:color="E5E7EB"/>
                    <w:right w:val="single" w:sz="2" w:space="0" w:color="E5E7EB"/>
                  </w:divBdr>
                </w:div>
                <w:div w:id="1027684319">
                  <w:marLeft w:val="0"/>
                  <w:marRight w:val="0"/>
                  <w:marTop w:val="0"/>
                  <w:marBottom w:val="0"/>
                  <w:divBdr>
                    <w:top w:val="single" w:sz="2" w:space="0" w:color="E5E7EB"/>
                    <w:left w:val="single" w:sz="2" w:space="0" w:color="E5E7EB"/>
                    <w:bottom w:val="single" w:sz="2" w:space="0" w:color="E5E7EB"/>
                    <w:right w:val="single" w:sz="2" w:space="0" w:color="E5E7EB"/>
                  </w:divBdr>
                  <w:divsChild>
                    <w:div w:id="732309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6871623">
              <w:marLeft w:val="0"/>
              <w:marRight w:val="0"/>
              <w:marTop w:val="0"/>
              <w:marBottom w:val="0"/>
              <w:divBdr>
                <w:top w:val="single" w:sz="2" w:space="0" w:color="E5E7EB"/>
                <w:left w:val="single" w:sz="2" w:space="0" w:color="E5E7EB"/>
                <w:bottom w:val="single" w:sz="2" w:space="0" w:color="E5E7EB"/>
                <w:right w:val="single" w:sz="2" w:space="0" w:color="E5E7EB"/>
              </w:divBdr>
              <w:divsChild>
                <w:div w:id="755905330">
                  <w:marLeft w:val="0"/>
                  <w:marRight w:val="0"/>
                  <w:marTop w:val="0"/>
                  <w:marBottom w:val="0"/>
                  <w:divBdr>
                    <w:top w:val="single" w:sz="2" w:space="0" w:color="E5E7EB"/>
                    <w:left w:val="single" w:sz="2" w:space="0" w:color="E5E7EB"/>
                    <w:bottom w:val="single" w:sz="2" w:space="0" w:color="E5E7EB"/>
                    <w:right w:val="single" w:sz="2" w:space="0" w:color="E5E7EB"/>
                  </w:divBdr>
                </w:div>
                <w:div w:id="550725283">
                  <w:marLeft w:val="0"/>
                  <w:marRight w:val="0"/>
                  <w:marTop w:val="0"/>
                  <w:marBottom w:val="0"/>
                  <w:divBdr>
                    <w:top w:val="single" w:sz="2" w:space="0" w:color="E5E7EB"/>
                    <w:left w:val="single" w:sz="2" w:space="0" w:color="E5E7EB"/>
                    <w:bottom w:val="single" w:sz="2" w:space="0" w:color="E5E7EB"/>
                    <w:right w:val="single" w:sz="2" w:space="0" w:color="E5E7EB"/>
                  </w:divBdr>
                  <w:divsChild>
                    <w:div w:id="1971583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06333491">
              <w:marLeft w:val="0"/>
              <w:marRight w:val="0"/>
              <w:marTop w:val="0"/>
              <w:marBottom w:val="0"/>
              <w:divBdr>
                <w:top w:val="single" w:sz="2" w:space="0" w:color="E5E7EB"/>
                <w:left w:val="single" w:sz="2" w:space="0" w:color="E5E7EB"/>
                <w:bottom w:val="single" w:sz="2" w:space="0" w:color="E5E7EB"/>
                <w:right w:val="single" w:sz="2" w:space="0" w:color="E5E7EB"/>
              </w:divBdr>
              <w:divsChild>
                <w:div w:id="1846437446">
                  <w:marLeft w:val="0"/>
                  <w:marRight w:val="0"/>
                  <w:marTop w:val="0"/>
                  <w:marBottom w:val="0"/>
                  <w:divBdr>
                    <w:top w:val="single" w:sz="2" w:space="0" w:color="E5E7EB"/>
                    <w:left w:val="single" w:sz="2" w:space="0" w:color="E5E7EB"/>
                    <w:bottom w:val="single" w:sz="2" w:space="0" w:color="E5E7EB"/>
                    <w:right w:val="single" w:sz="2" w:space="0" w:color="E5E7EB"/>
                  </w:divBdr>
                </w:div>
                <w:div w:id="1080441260">
                  <w:marLeft w:val="0"/>
                  <w:marRight w:val="0"/>
                  <w:marTop w:val="0"/>
                  <w:marBottom w:val="0"/>
                  <w:divBdr>
                    <w:top w:val="single" w:sz="2" w:space="0" w:color="E5E7EB"/>
                    <w:left w:val="single" w:sz="2" w:space="0" w:color="E5E7EB"/>
                    <w:bottom w:val="single" w:sz="2" w:space="0" w:color="E5E7EB"/>
                    <w:right w:val="single" w:sz="2" w:space="0" w:color="E5E7EB"/>
                  </w:divBdr>
                  <w:divsChild>
                    <w:div w:id="6250841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3361271">
      <w:bodyDiv w:val="1"/>
      <w:marLeft w:val="0"/>
      <w:marRight w:val="0"/>
      <w:marTop w:val="0"/>
      <w:marBottom w:val="0"/>
      <w:divBdr>
        <w:top w:val="none" w:sz="0" w:space="0" w:color="auto"/>
        <w:left w:val="none" w:sz="0" w:space="0" w:color="auto"/>
        <w:bottom w:val="none" w:sz="0" w:space="0" w:color="auto"/>
        <w:right w:val="none" w:sz="0" w:space="0" w:color="auto"/>
      </w:divBdr>
    </w:div>
    <w:div w:id="1779329701">
      <w:bodyDiv w:val="1"/>
      <w:marLeft w:val="0"/>
      <w:marRight w:val="0"/>
      <w:marTop w:val="0"/>
      <w:marBottom w:val="0"/>
      <w:divBdr>
        <w:top w:val="none" w:sz="0" w:space="0" w:color="auto"/>
        <w:left w:val="none" w:sz="0" w:space="0" w:color="auto"/>
        <w:bottom w:val="none" w:sz="0" w:space="0" w:color="auto"/>
        <w:right w:val="none" w:sz="0" w:space="0" w:color="auto"/>
      </w:divBdr>
    </w:div>
    <w:div w:id="1813869637">
      <w:bodyDiv w:val="1"/>
      <w:marLeft w:val="0"/>
      <w:marRight w:val="0"/>
      <w:marTop w:val="0"/>
      <w:marBottom w:val="0"/>
      <w:divBdr>
        <w:top w:val="none" w:sz="0" w:space="0" w:color="auto"/>
        <w:left w:val="none" w:sz="0" w:space="0" w:color="auto"/>
        <w:bottom w:val="none" w:sz="0" w:space="0" w:color="auto"/>
        <w:right w:val="none" w:sz="0" w:space="0" w:color="auto"/>
      </w:divBdr>
      <w:divsChild>
        <w:div w:id="784930560">
          <w:marLeft w:val="0"/>
          <w:marRight w:val="0"/>
          <w:marTop w:val="0"/>
          <w:marBottom w:val="0"/>
          <w:divBdr>
            <w:top w:val="none" w:sz="0" w:space="0" w:color="auto"/>
            <w:left w:val="none" w:sz="0" w:space="0" w:color="auto"/>
            <w:bottom w:val="none" w:sz="0" w:space="0" w:color="auto"/>
            <w:right w:val="none" w:sz="0" w:space="0" w:color="auto"/>
          </w:divBdr>
        </w:div>
      </w:divsChild>
    </w:div>
    <w:div w:id="1834762637">
      <w:bodyDiv w:val="1"/>
      <w:marLeft w:val="0"/>
      <w:marRight w:val="0"/>
      <w:marTop w:val="0"/>
      <w:marBottom w:val="0"/>
      <w:divBdr>
        <w:top w:val="none" w:sz="0" w:space="0" w:color="auto"/>
        <w:left w:val="none" w:sz="0" w:space="0" w:color="auto"/>
        <w:bottom w:val="none" w:sz="0" w:space="0" w:color="auto"/>
        <w:right w:val="none" w:sz="0" w:space="0" w:color="auto"/>
      </w:divBdr>
    </w:div>
    <w:div w:id="1858811063">
      <w:bodyDiv w:val="1"/>
      <w:marLeft w:val="0"/>
      <w:marRight w:val="0"/>
      <w:marTop w:val="0"/>
      <w:marBottom w:val="0"/>
      <w:divBdr>
        <w:top w:val="none" w:sz="0" w:space="0" w:color="auto"/>
        <w:left w:val="none" w:sz="0" w:space="0" w:color="auto"/>
        <w:bottom w:val="none" w:sz="0" w:space="0" w:color="auto"/>
        <w:right w:val="none" w:sz="0" w:space="0" w:color="auto"/>
      </w:divBdr>
      <w:divsChild>
        <w:div w:id="62677742">
          <w:marLeft w:val="0"/>
          <w:marRight w:val="0"/>
          <w:marTop w:val="0"/>
          <w:marBottom w:val="0"/>
          <w:divBdr>
            <w:top w:val="single" w:sz="2" w:space="0" w:color="E5E7EB"/>
            <w:left w:val="single" w:sz="2" w:space="0" w:color="E5E7EB"/>
            <w:bottom w:val="single" w:sz="2" w:space="0" w:color="E5E7EB"/>
            <w:right w:val="single" w:sz="2" w:space="0" w:color="E5E7EB"/>
          </w:divBdr>
          <w:divsChild>
            <w:div w:id="1111516244">
              <w:marLeft w:val="0"/>
              <w:marRight w:val="0"/>
              <w:marTop w:val="0"/>
              <w:marBottom w:val="0"/>
              <w:divBdr>
                <w:top w:val="single" w:sz="2" w:space="0" w:color="E5E7EB"/>
                <w:left w:val="single" w:sz="2" w:space="0" w:color="E5E7EB"/>
                <w:bottom w:val="single" w:sz="2" w:space="0" w:color="E5E7EB"/>
                <w:right w:val="single" w:sz="2" w:space="0" w:color="E5E7EB"/>
              </w:divBdr>
              <w:divsChild>
                <w:div w:id="8694884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20798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5850399">
          <w:marLeft w:val="0"/>
          <w:marRight w:val="0"/>
          <w:marTop w:val="0"/>
          <w:marBottom w:val="0"/>
          <w:divBdr>
            <w:top w:val="single" w:sz="2" w:space="0" w:color="E5E7EB"/>
            <w:left w:val="single" w:sz="2" w:space="0" w:color="E5E7EB"/>
            <w:bottom w:val="single" w:sz="2" w:space="0" w:color="E5E7EB"/>
            <w:right w:val="single" w:sz="2" w:space="0" w:color="E5E7EB"/>
          </w:divBdr>
          <w:divsChild>
            <w:div w:id="345326531">
              <w:marLeft w:val="0"/>
              <w:marRight w:val="0"/>
              <w:marTop w:val="0"/>
              <w:marBottom w:val="0"/>
              <w:divBdr>
                <w:top w:val="single" w:sz="2" w:space="0" w:color="E5E7EB"/>
                <w:left w:val="single" w:sz="2" w:space="0" w:color="E5E7EB"/>
                <w:bottom w:val="single" w:sz="2" w:space="0" w:color="E5E7EB"/>
                <w:right w:val="single" w:sz="2" w:space="0" w:color="E5E7EB"/>
              </w:divBdr>
            </w:div>
            <w:div w:id="1997563702">
              <w:marLeft w:val="0"/>
              <w:marRight w:val="0"/>
              <w:marTop w:val="0"/>
              <w:marBottom w:val="0"/>
              <w:divBdr>
                <w:top w:val="single" w:sz="2" w:space="0" w:color="E5E7EB"/>
                <w:left w:val="single" w:sz="2" w:space="0" w:color="E5E7EB"/>
                <w:bottom w:val="single" w:sz="2" w:space="0" w:color="E5E7EB"/>
                <w:right w:val="single" w:sz="2" w:space="0" w:color="E5E7EB"/>
              </w:divBdr>
              <w:divsChild>
                <w:div w:id="5010504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55822737">
          <w:marLeft w:val="0"/>
          <w:marRight w:val="0"/>
          <w:marTop w:val="0"/>
          <w:marBottom w:val="0"/>
          <w:divBdr>
            <w:top w:val="single" w:sz="2" w:space="0" w:color="E5E7EB"/>
            <w:left w:val="single" w:sz="2" w:space="0" w:color="E5E7EB"/>
            <w:bottom w:val="single" w:sz="2" w:space="0" w:color="E5E7EB"/>
            <w:right w:val="single" w:sz="2" w:space="0" w:color="E5E7EB"/>
          </w:divBdr>
          <w:divsChild>
            <w:div w:id="257064366">
              <w:marLeft w:val="0"/>
              <w:marRight w:val="0"/>
              <w:marTop w:val="0"/>
              <w:marBottom w:val="0"/>
              <w:divBdr>
                <w:top w:val="single" w:sz="2" w:space="0" w:color="E5E7EB"/>
                <w:left w:val="single" w:sz="2" w:space="0" w:color="E5E7EB"/>
                <w:bottom w:val="single" w:sz="2" w:space="0" w:color="E5E7EB"/>
                <w:right w:val="single" w:sz="2" w:space="0" w:color="E5E7EB"/>
              </w:divBdr>
              <w:divsChild>
                <w:div w:id="152378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64808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4221495">
          <w:marLeft w:val="0"/>
          <w:marRight w:val="0"/>
          <w:marTop w:val="0"/>
          <w:marBottom w:val="0"/>
          <w:divBdr>
            <w:top w:val="single" w:sz="2" w:space="0" w:color="E5E7EB"/>
            <w:left w:val="single" w:sz="2" w:space="0" w:color="E5E7EB"/>
            <w:bottom w:val="single" w:sz="2" w:space="0" w:color="E5E7EB"/>
            <w:right w:val="single" w:sz="2" w:space="0" w:color="E5E7EB"/>
          </w:divBdr>
          <w:divsChild>
            <w:div w:id="1087311681">
              <w:marLeft w:val="0"/>
              <w:marRight w:val="0"/>
              <w:marTop w:val="0"/>
              <w:marBottom w:val="0"/>
              <w:divBdr>
                <w:top w:val="single" w:sz="2" w:space="0" w:color="E5E7EB"/>
                <w:left w:val="single" w:sz="2" w:space="0" w:color="E5E7EB"/>
                <w:bottom w:val="single" w:sz="2" w:space="0" w:color="E5E7EB"/>
                <w:right w:val="single" w:sz="2" w:space="0" w:color="E5E7EB"/>
              </w:divBdr>
            </w:div>
            <w:div w:id="1347563433">
              <w:marLeft w:val="0"/>
              <w:marRight w:val="0"/>
              <w:marTop w:val="0"/>
              <w:marBottom w:val="0"/>
              <w:divBdr>
                <w:top w:val="single" w:sz="2" w:space="0" w:color="E5E7EB"/>
                <w:left w:val="single" w:sz="2" w:space="0" w:color="E5E7EB"/>
                <w:bottom w:val="single" w:sz="2" w:space="0" w:color="E5E7EB"/>
                <w:right w:val="single" w:sz="2" w:space="0" w:color="E5E7EB"/>
              </w:divBdr>
              <w:divsChild>
                <w:div w:id="1285312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63279829">
      <w:bodyDiv w:val="1"/>
      <w:marLeft w:val="0"/>
      <w:marRight w:val="0"/>
      <w:marTop w:val="0"/>
      <w:marBottom w:val="0"/>
      <w:divBdr>
        <w:top w:val="none" w:sz="0" w:space="0" w:color="auto"/>
        <w:left w:val="none" w:sz="0" w:space="0" w:color="auto"/>
        <w:bottom w:val="none" w:sz="0" w:space="0" w:color="auto"/>
        <w:right w:val="none" w:sz="0" w:space="0" w:color="auto"/>
      </w:divBdr>
    </w:div>
    <w:div w:id="1865626924">
      <w:bodyDiv w:val="1"/>
      <w:marLeft w:val="0"/>
      <w:marRight w:val="0"/>
      <w:marTop w:val="0"/>
      <w:marBottom w:val="0"/>
      <w:divBdr>
        <w:top w:val="none" w:sz="0" w:space="0" w:color="auto"/>
        <w:left w:val="none" w:sz="0" w:space="0" w:color="auto"/>
        <w:bottom w:val="none" w:sz="0" w:space="0" w:color="auto"/>
        <w:right w:val="none" w:sz="0" w:space="0" w:color="auto"/>
      </w:divBdr>
    </w:div>
    <w:div w:id="1870950543">
      <w:bodyDiv w:val="1"/>
      <w:marLeft w:val="0"/>
      <w:marRight w:val="0"/>
      <w:marTop w:val="0"/>
      <w:marBottom w:val="0"/>
      <w:divBdr>
        <w:top w:val="none" w:sz="0" w:space="0" w:color="auto"/>
        <w:left w:val="none" w:sz="0" w:space="0" w:color="auto"/>
        <w:bottom w:val="none" w:sz="0" w:space="0" w:color="auto"/>
        <w:right w:val="none" w:sz="0" w:space="0" w:color="auto"/>
      </w:divBdr>
      <w:divsChild>
        <w:div w:id="463698545">
          <w:marLeft w:val="0"/>
          <w:marRight w:val="0"/>
          <w:marTop w:val="0"/>
          <w:marBottom w:val="0"/>
          <w:divBdr>
            <w:top w:val="none" w:sz="0" w:space="0" w:color="auto"/>
            <w:left w:val="none" w:sz="0" w:space="0" w:color="auto"/>
            <w:bottom w:val="none" w:sz="0" w:space="0" w:color="auto"/>
            <w:right w:val="none" w:sz="0" w:space="0" w:color="auto"/>
          </w:divBdr>
        </w:div>
      </w:divsChild>
    </w:div>
    <w:div w:id="1884709886">
      <w:bodyDiv w:val="1"/>
      <w:marLeft w:val="0"/>
      <w:marRight w:val="0"/>
      <w:marTop w:val="0"/>
      <w:marBottom w:val="0"/>
      <w:divBdr>
        <w:top w:val="none" w:sz="0" w:space="0" w:color="auto"/>
        <w:left w:val="none" w:sz="0" w:space="0" w:color="auto"/>
        <w:bottom w:val="none" w:sz="0" w:space="0" w:color="auto"/>
        <w:right w:val="none" w:sz="0" w:space="0" w:color="auto"/>
      </w:divBdr>
      <w:divsChild>
        <w:div w:id="285160508">
          <w:marLeft w:val="0"/>
          <w:marRight w:val="0"/>
          <w:marTop w:val="0"/>
          <w:marBottom w:val="0"/>
          <w:divBdr>
            <w:top w:val="none" w:sz="0" w:space="0" w:color="auto"/>
            <w:left w:val="none" w:sz="0" w:space="0" w:color="auto"/>
            <w:bottom w:val="none" w:sz="0" w:space="0" w:color="auto"/>
            <w:right w:val="none" w:sz="0" w:space="0" w:color="auto"/>
          </w:divBdr>
        </w:div>
      </w:divsChild>
    </w:div>
    <w:div w:id="1912304554">
      <w:bodyDiv w:val="1"/>
      <w:marLeft w:val="0"/>
      <w:marRight w:val="0"/>
      <w:marTop w:val="0"/>
      <w:marBottom w:val="0"/>
      <w:divBdr>
        <w:top w:val="none" w:sz="0" w:space="0" w:color="auto"/>
        <w:left w:val="none" w:sz="0" w:space="0" w:color="auto"/>
        <w:bottom w:val="none" w:sz="0" w:space="0" w:color="auto"/>
        <w:right w:val="none" w:sz="0" w:space="0" w:color="auto"/>
      </w:divBdr>
      <w:divsChild>
        <w:div w:id="46635851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64769452">
      <w:bodyDiv w:val="1"/>
      <w:marLeft w:val="0"/>
      <w:marRight w:val="0"/>
      <w:marTop w:val="0"/>
      <w:marBottom w:val="0"/>
      <w:divBdr>
        <w:top w:val="none" w:sz="0" w:space="0" w:color="auto"/>
        <w:left w:val="none" w:sz="0" w:space="0" w:color="auto"/>
        <w:bottom w:val="none" w:sz="0" w:space="0" w:color="auto"/>
        <w:right w:val="none" w:sz="0" w:space="0" w:color="auto"/>
      </w:divBdr>
    </w:div>
    <w:div w:id="1984266167">
      <w:bodyDiv w:val="1"/>
      <w:marLeft w:val="0"/>
      <w:marRight w:val="0"/>
      <w:marTop w:val="0"/>
      <w:marBottom w:val="0"/>
      <w:divBdr>
        <w:top w:val="none" w:sz="0" w:space="0" w:color="auto"/>
        <w:left w:val="none" w:sz="0" w:space="0" w:color="auto"/>
        <w:bottom w:val="none" w:sz="0" w:space="0" w:color="auto"/>
        <w:right w:val="none" w:sz="0" w:space="0" w:color="auto"/>
      </w:divBdr>
    </w:div>
    <w:div w:id="1984894676">
      <w:bodyDiv w:val="1"/>
      <w:marLeft w:val="0"/>
      <w:marRight w:val="0"/>
      <w:marTop w:val="0"/>
      <w:marBottom w:val="0"/>
      <w:divBdr>
        <w:top w:val="none" w:sz="0" w:space="0" w:color="auto"/>
        <w:left w:val="none" w:sz="0" w:space="0" w:color="auto"/>
        <w:bottom w:val="none" w:sz="0" w:space="0" w:color="auto"/>
        <w:right w:val="none" w:sz="0" w:space="0" w:color="auto"/>
      </w:divBdr>
    </w:div>
    <w:div w:id="1986427161">
      <w:bodyDiv w:val="1"/>
      <w:marLeft w:val="0"/>
      <w:marRight w:val="0"/>
      <w:marTop w:val="0"/>
      <w:marBottom w:val="0"/>
      <w:divBdr>
        <w:top w:val="none" w:sz="0" w:space="0" w:color="auto"/>
        <w:left w:val="none" w:sz="0" w:space="0" w:color="auto"/>
        <w:bottom w:val="none" w:sz="0" w:space="0" w:color="auto"/>
        <w:right w:val="none" w:sz="0" w:space="0" w:color="auto"/>
      </w:divBdr>
    </w:div>
    <w:div w:id="2052800201">
      <w:bodyDiv w:val="1"/>
      <w:marLeft w:val="0"/>
      <w:marRight w:val="0"/>
      <w:marTop w:val="0"/>
      <w:marBottom w:val="0"/>
      <w:divBdr>
        <w:top w:val="none" w:sz="0" w:space="0" w:color="auto"/>
        <w:left w:val="none" w:sz="0" w:space="0" w:color="auto"/>
        <w:bottom w:val="none" w:sz="0" w:space="0" w:color="auto"/>
        <w:right w:val="none" w:sz="0" w:space="0" w:color="auto"/>
      </w:divBdr>
      <w:divsChild>
        <w:div w:id="480578837">
          <w:marLeft w:val="0"/>
          <w:marRight w:val="0"/>
          <w:marTop w:val="0"/>
          <w:marBottom w:val="0"/>
          <w:divBdr>
            <w:top w:val="none" w:sz="0" w:space="0" w:color="auto"/>
            <w:left w:val="none" w:sz="0" w:space="0" w:color="auto"/>
            <w:bottom w:val="none" w:sz="0" w:space="0" w:color="auto"/>
            <w:right w:val="none" w:sz="0" w:space="0" w:color="auto"/>
          </w:divBdr>
        </w:div>
      </w:divsChild>
    </w:div>
    <w:div w:id="2055886010">
      <w:bodyDiv w:val="1"/>
      <w:marLeft w:val="0"/>
      <w:marRight w:val="0"/>
      <w:marTop w:val="0"/>
      <w:marBottom w:val="0"/>
      <w:divBdr>
        <w:top w:val="none" w:sz="0" w:space="0" w:color="auto"/>
        <w:left w:val="none" w:sz="0" w:space="0" w:color="auto"/>
        <w:bottom w:val="none" w:sz="0" w:space="0" w:color="auto"/>
        <w:right w:val="none" w:sz="0" w:space="0" w:color="auto"/>
      </w:divBdr>
    </w:div>
    <w:div w:id="2057728575">
      <w:bodyDiv w:val="1"/>
      <w:marLeft w:val="0"/>
      <w:marRight w:val="0"/>
      <w:marTop w:val="0"/>
      <w:marBottom w:val="0"/>
      <w:divBdr>
        <w:top w:val="none" w:sz="0" w:space="0" w:color="auto"/>
        <w:left w:val="none" w:sz="0" w:space="0" w:color="auto"/>
        <w:bottom w:val="none" w:sz="0" w:space="0" w:color="auto"/>
        <w:right w:val="none" w:sz="0" w:space="0" w:color="auto"/>
      </w:divBdr>
    </w:div>
    <w:div w:id="2071414784">
      <w:bodyDiv w:val="1"/>
      <w:marLeft w:val="0"/>
      <w:marRight w:val="0"/>
      <w:marTop w:val="0"/>
      <w:marBottom w:val="0"/>
      <w:divBdr>
        <w:top w:val="none" w:sz="0" w:space="0" w:color="auto"/>
        <w:left w:val="none" w:sz="0" w:space="0" w:color="auto"/>
        <w:bottom w:val="none" w:sz="0" w:space="0" w:color="auto"/>
        <w:right w:val="none" w:sz="0" w:space="0" w:color="auto"/>
      </w:divBdr>
    </w:div>
    <w:div w:id="2078673165">
      <w:bodyDiv w:val="1"/>
      <w:marLeft w:val="0"/>
      <w:marRight w:val="0"/>
      <w:marTop w:val="0"/>
      <w:marBottom w:val="0"/>
      <w:divBdr>
        <w:top w:val="none" w:sz="0" w:space="0" w:color="auto"/>
        <w:left w:val="none" w:sz="0" w:space="0" w:color="auto"/>
        <w:bottom w:val="none" w:sz="0" w:space="0" w:color="auto"/>
        <w:right w:val="none" w:sz="0" w:space="0" w:color="auto"/>
      </w:divBdr>
      <w:divsChild>
        <w:div w:id="214015045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099323835">
      <w:bodyDiv w:val="1"/>
      <w:marLeft w:val="0"/>
      <w:marRight w:val="0"/>
      <w:marTop w:val="0"/>
      <w:marBottom w:val="0"/>
      <w:divBdr>
        <w:top w:val="none" w:sz="0" w:space="0" w:color="auto"/>
        <w:left w:val="none" w:sz="0" w:space="0" w:color="auto"/>
        <w:bottom w:val="none" w:sz="0" w:space="0" w:color="auto"/>
        <w:right w:val="none" w:sz="0" w:space="0" w:color="auto"/>
      </w:divBdr>
    </w:div>
    <w:div w:id="2122337796">
      <w:bodyDiv w:val="1"/>
      <w:marLeft w:val="0"/>
      <w:marRight w:val="0"/>
      <w:marTop w:val="0"/>
      <w:marBottom w:val="0"/>
      <w:divBdr>
        <w:top w:val="none" w:sz="0" w:space="0" w:color="auto"/>
        <w:left w:val="none" w:sz="0" w:space="0" w:color="auto"/>
        <w:bottom w:val="none" w:sz="0" w:space="0" w:color="auto"/>
        <w:right w:val="none" w:sz="0" w:space="0" w:color="auto"/>
      </w:divBdr>
    </w:div>
    <w:div w:id="2136287246">
      <w:bodyDiv w:val="1"/>
      <w:marLeft w:val="0"/>
      <w:marRight w:val="0"/>
      <w:marTop w:val="0"/>
      <w:marBottom w:val="0"/>
      <w:divBdr>
        <w:top w:val="none" w:sz="0" w:space="0" w:color="auto"/>
        <w:left w:val="none" w:sz="0" w:space="0" w:color="auto"/>
        <w:bottom w:val="none" w:sz="0" w:space="0" w:color="auto"/>
        <w:right w:val="none" w:sz="0" w:space="0" w:color="auto"/>
      </w:divBdr>
      <w:divsChild>
        <w:div w:id="67971278">
          <w:marLeft w:val="0"/>
          <w:marRight w:val="0"/>
          <w:marTop w:val="0"/>
          <w:marBottom w:val="0"/>
          <w:divBdr>
            <w:top w:val="none" w:sz="0" w:space="0" w:color="auto"/>
            <w:left w:val="none" w:sz="0" w:space="0" w:color="auto"/>
            <w:bottom w:val="none" w:sz="0" w:space="0" w:color="auto"/>
            <w:right w:val="none" w:sz="0" w:space="0" w:color="auto"/>
          </w:divBdr>
        </w:div>
        <w:div w:id="126162594">
          <w:marLeft w:val="0"/>
          <w:marRight w:val="0"/>
          <w:marTop w:val="0"/>
          <w:marBottom w:val="0"/>
          <w:divBdr>
            <w:top w:val="none" w:sz="0" w:space="0" w:color="auto"/>
            <w:left w:val="none" w:sz="0" w:space="0" w:color="auto"/>
            <w:bottom w:val="none" w:sz="0" w:space="0" w:color="auto"/>
            <w:right w:val="none" w:sz="0" w:space="0" w:color="auto"/>
          </w:divBdr>
        </w:div>
        <w:div w:id="155267105">
          <w:marLeft w:val="0"/>
          <w:marRight w:val="0"/>
          <w:marTop w:val="0"/>
          <w:marBottom w:val="0"/>
          <w:divBdr>
            <w:top w:val="none" w:sz="0" w:space="0" w:color="auto"/>
            <w:left w:val="none" w:sz="0" w:space="0" w:color="auto"/>
            <w:bottom w:val="none" w:sz="0" w:space="0" w:color="auto"/>
            <w:right w:val="none" w:sz="0" w:space="0" w:color="auto"/>
          </w:divBdr>
        </w:div>
        <w:div w:id="256718815">
          <w:marLeft w:val="0"/>
          <w:marRight w:val="0"/>
          <w:marTop w:val="0"/>
          <w:marBottom w:val="0"/>
          <w:divBdr>
            <w:top w:val="none" w:sz="0" w:space="0" w:color="auto"/>
            <w:left w:val="none" w:sz="0" w:space="0" w:color="auto"/>
            <w:bottom w:val="none" w:sz="0" w:space="0" w:color="auto"/>
            <w:right w:val="none" w:sz="0" w:space="0" w:color="auto"/>
          </w:divBdr>
        </w:div>
        <w:div w:id="269778256">
          <w:marLeft w:val="0"/>
          <w:marRight w:val="0"/>
          <w:marTop w:val="0"/>
          <w:marBottom w:val="0"/>
          <w:divBdr>
            <w:top w:val="none" w:sz="0" w:space="0" w:color="auto"/>
            <w:left w:val="none" w:sz="0" w:space="0" w:color="auto"/>
            <w:bottom w:val="none" w:sz="0" w:space="0" w:color="auto"/>
            <w:right w:val="none" w:sz="0" w:space="0" w:color="auto"/>
          </w:divBdr>
        </w:div>
        <w:div w:id="408383803">
          <w:marLeft w:val="0"/>
          <w:marRight w:val="0"/>
          <w:marTop w:val="0"/>
          <w:marBottom w:val="0"/>
          <w:divBdr>
            <w:top w:val="none" w:sz="0" w:space="0" w:color="auto"/>
            <w:left w:val="none" w:sz="0" w:space="0" w:color="auto"/>
            <w:bottom w:val="none" w:sz="0" w:space="0" w:color="auto"/>
            <w:right w:val="none" w:sz="0" w:space="0" w:color="auto"/>
          </w:divBdr>
        </w:div>
        <w:div w:id="750546524">
          <w:marLeft w:val="0"/>
          <w:marRight w:val="0"/>
          <w:marTop w:val="0"/>
          <w:marBottom w:val="0"/>
          <w:divBdr>
            <w:top w:val="none" w:sz="0" w:space="0" w:color="auto"/>
            <w:left w:val="none" w:sz="0" w:space="0" w:color="auto"/>
            <w:bottom w:val="none" w:sz="0" w:space="0" w:color="auto"/>
            <w:right w:val="none" w:sz="0" w:space="0" w:color="auto"/>
          </w:divBdr>
        </w:div>
        <w:div w:id="1330668886">
          <w:marLeft w:val="0"/>
          <w:marRight w:val="0"/>
          <w:marTop w:val="0"/>
          <w:marBottom w:val="0"/>
          <w:divBdr>
            <w:top w:val="none" w:sz="0" w:space="0" w:color="auto"/>
            <w:left w:val="none" w:sz="0" w:space="0" w:color="auto"/>
            <w:bottom w:val="none" w:sz="0" w:space="0" w:color="auto"/>
            <w:right w:val="none" w:sz="0" w:space="0" w:color="auto"/>
          </w:divBdr>
        </w:div>
        <w:div w:id="1537424579">
          <w:marLeft w:val="0"/>
          <w:marRight w:val="0"/>
          <w:marTop w:val="0"/>
          <w:marBottom w:val="0"/>
          <w:divBdr>
            <w:top w:val="none" w:sz="0" w:space="0" w:color="auto"/>
            <w:left w:val="none" w:sz="0" w:space="0" w:color="auto"/>
            <w:bottom w:val="none" w:sz="0" w:space="0" w:color="auto"/>
            <w:right w:val="none" w:sz="0" w:space="0" w:color="auto"/>
          </w:divBdr>
        </w:div>
        <w:div w:id="1547792558">
          <w:marLeft w:val="0"/>
          <w:marRight w:val="0"/>
          <w:marTop w:val="0"/>
          <w:marBottom w:val="0"/>
          <w:divBdr>
            <w:top w:val="none" w:sz="0" w:space="0" w:color="auto"/>
            <w:left w:val="none" w:sz="0" w:space="0" w:color="auto"/>
            <w:bottom w:val="none" w:sz="0" w:space="0" w:color="auto"/>
            <w:right w:val="none" w:sz="0" w:space="0" w:color="auto"/>
          </w:divBdr>
        </w:div>
        <w:div w:id="1621571661">
          <w:marLeft w:val="0"/>
          <w:marRight w:val="0"/>
          <w:marTop w:val="0"/>
          <w:marBottom w:val="0"/>
          <w:divBdr>
            <w:top w:val="none" w:sz="0" w:space="0" w:color="auto"/>
            <w:left w:val="none" w:sz="0" w:space="0" w:color="auto"/>
            <w:bottom w:val="none" w:sz="0" w:space="0" w:color="auto"/>
            <w:right w:val="none" w:sz="0" w:space="0" w:color="auto"/>
          </w:divBdr>
        </w:div>
        <w:div w:id="1923099775">
          <w:marLeft w:val="0"/>
          <w:marRight w:val="0"/>
          <w:marTop w:val="0"/>
          <w:marBottom w:val="0"/>
          <w:divBdr>
            <w:top w:val="none" w:sz="0" w:space="0" w:color="auto"/>
            <w:left w:val="none" w:sz="0" w:space="0" w:color="auto"/>
            <w:bottom w:val="none" w:sz="0" w:space="0" w:color="auto"/>
            <w:right w:val="none" w:sz="0" w:space="0" w:color="auto"/>
          </w:divBdr>
        </w:div>
        <w:div w:id="2038462862">
          <w:marLeft w:val="0"/>
          <w:marRight w:val="0"/>
          <w:marTop w:val="0"/>
          <w:marBottom w:val="0"/>
          <w:divBdr>
            <w:top w:val="none" w:sz="0" w:space="0" w:color="auto"/>
            <w:left w:val="none" w:sz="0" w:space="0" w:color="auto"/>
            <w:bottom w:val="none" w:sz="0" w:space="0" w:color="auto"/>
            <w:right w:val="none" w:sz="0" w:space="0" w:color="auto"/>
          </w:divBdr>
        </w:div>
        <w:div w:id="2051756168">
          <w:marLeft w:val="0"/>
          <w:marRight w:val="0"/>
          <w:marTop w:val="0"/>
          <w:marBottom w:val="0"/>
          <w:divBdr>
            <w:top w:val="none" w:sz="0" w:space="0" w:color="auto"/>
            <w:left w:val="none" w:sz="0" w:space="0" w:color="auto"/>
            <w:bottom w:val="none" w:sz="0" w:space="0" w:color="auto"/>
            <w:right w:val="none" w:sz="0" w:space="0" w:color="auto"/>
          </w:divBdr>
        </w:div>
        <w:div w:id="2063433316">
          <w:marLeft w:val="0"/>
          <w:marRight w:val="0"/>
          <w:marTop w:val="0"/>
          <w:marBottom w:val="0"/>
          <w:divBdr>
            <w:top w:val="none" w:sz="0" w:space="0" w:color="auto"/>
            <w:left w:val="none" w:sz="0" w:space="0" w:color="auto"/>
            <w:bottom w:val="none" w:sz="0" w:space="0" w:color="auto"/>
            <w:right w:val="none" w:sz="0" w:space="0" w:color="auto"/>
          </w:divBdr>
        </w:div>
        <w:div w:id="2095347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diagramData" Target="diagrams/data1.xml"/><Relationship Id="rId50" Type="http://schemas.openxmlformats.org/officeDocument/2006/relationships/diagramColors" Target="diagrams/colors1.xml"/><Relationship Id="rId55" Type="http://schemas.openxmlformats.org/officeDocument/2006/relationships/image" Target="media/image35.png"/><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ithub.com/dheeruyadav54/flask-app.git" TargetMode="External"/><Relationship Id="rId45" Type="http://schemas.openxmlformats.org/officeDocument/2006/relationships/image" Target="media/image30.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diagramLayout" Target="diagrams/layout1.xml"/><Relationship Id="rId56" Type="http://schemas.openxmlformats.org/officeDocument/2006/relationships/footer" Target="footer1.xml"/><Relationship Id="rId8" Type="http://schemas.openxmlformats.org/officeDocument/2006/relationships/numbering" Target="numbering.xml"/><Relationship Id="rId51" Type="http://schemas.microsoft.com/office/2007/relationships/diagramDrawing" Target="diagrams/drawing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gif"/><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hyperlink" Target="https://github.com/chaitanyarajndn/flask-app.git" TargetMode="Externa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diagramQuickStyle" Target="diagrams/quickStyle1.xml"/><Relationship Id="rId57" Type="http://schemas.openxmlformats.org/officeDocument/2006/relationships/fontTable" Target="fontTable.xml"/><Relationship Id="rId10" Type="http://schemas.openxmlformats.org/officeDocument/2006/relationships/settings" Target="settings.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hein\Local%20Settings\Temporary%20Internet%20Files\OLK109\CID_ATT_MOP_Template_V14.dot"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AD9B87-3394-44F4-AF84-A2F46C10570B}" type="doc">
      <dgm:prSet loTypeId="urn:microsoft.com/office/officeart/2016/7/layout/VerticalDownArrowProcess" loCatId="process" qsTypeId="urn:microsoft.com/office/officeart/2005/8/quickstyle/simple1" qsCatId="simple" csTypeId="urn:microsoft.com/office/officeart/2005/8/colors/colorful5" csCatId="colorful"/>
      <dgm:spPr/>
      <dgm:t>
        <a:bodyPr/>
        <a:lstStyle/>
        <a:p>
          <a:endParaRPr lang="en-US"/>
        </a:p>
      </dgm:t>
    </dgm:pt>
    <dgm:pt modelId="{354E242F-74EF-4CB5-B451-B46B0EB2EA53}">
      <dgm:prSet/>
      <dgm:spPr/>
      <dgm:t>
        <a:bodyPr/>
        <a:lstStyle/>
        <a:p>
          <a:r>
            <a:rPr lang="en-US" dirty="0"/>
            <a:t>Create</a:t>
          </a:r>
        </a:p>
      </dgm:t>
    </dgm:pt>
    <dgm:pt modelId="{F7B70FE2-054D-42C6-BEA3-57DBF176DF6D}" type="parTrans" cxnId="{DCD16573-9768-4B30-A53C-3AC98F6ED007}">
      <dgm:prSet/>
      <dgm:spPr/>
      <dgm:t>
        <a:bodyPr/>
        <a:lstStyle/>
        <a:p>
          <a:endParaRPr lang="en-US"/>
        </a:p>
      </dgm:t>
    </dgm:pt>
    <dgm:pt modelId="{A8F13675-6DB2-4742-B3D4-D3A1537878AA}" type="sibTrans" cxnId="{DCD16573-9768-4B30-A53C-3AC98F6ED007}">
      <dgm:prSet/>
      <dgm:spPr/>
      <dgm:t>
        <a:bodyPr/>
        <a:lstStyle/>
        <a:p>
          <a:endParaRPr lang="en-US"/>
        </a:p>
      </dgm:t>
    </dgm:pt>
    <dgm:pt modelId="{3257C371-DEC4-47BC-B37F-4EED6E0A4692}">
      <dgm:prSet/>
      <dgm:spPr/>
      <dgm:t>
        <a:bodyPr/>
        <a:lstStyle/>
        <a:p>
          <a:r>
            <a:rPr lang="en-US" dirty="0"/>
            <a:t>Create python app.py main file with simple python flask code</a:t>
          </a:r>
        </a:p>
      </dgm:t>
    </dgm:pt>
    <dgm:pt modelId="{2FC7339A-2348-49B1-8288-A00CAA0324DA}" type="parTrans" cxnId="{AD98718B-E971-40D7-BB97-9A69B7398BE0}">
      <dgm:prSet/>
      <dgm:spPr/>
      <dgm:t>
        <a:bodyPr/>
        <a:lstStyle/>
        <a:p>
          <a:endParaRPr lang="en-US"/>
        </a:p>
      </dgm:t>
    </dgm:pt>
    <dgm:pt modelId="{A5D60108-47D6-4F2A-BC7E-7EFBB4B8CA4B}" type="sibTrans" cxnId="{AD98718B-E971-40D7-BB97-9A69B7398BE0}">
      <dgm:prSet/>
      <dgm:spPr/>
      <dgm:t>
        <a:bodyPr/>
        <a:lstStyle/>
        <a:p>
          <a:endParaRPr lang="en-US"/>
        </a:p>
      </dgm:t>
    </dgm:pt>
    <dgm:pt modelId="{2063A70C-F7C8-4675-B3AB-DADE9009CE2C}">
      <dgm:prSet/>
      <dgm:spPr/>
      <dgm:t>
        <a:bodyPr/>
        <a:lstStyle/>
        <a:p>
          <a:r>
            <a:rPr lang="en-US"/>
            <a:t>Create</a:t>
          </a:r>
        </a:p>
      </dgm:t>
    </dgm:pt>
    <dgm:pt modelId="{FB7B0A95-C1A4-4EFF-9A63-2077B2E1AF09}" type="parTrans" cxnId="{76223DD3-DBEE-446B-BEB3-25DE1044BF95}">
      <dgm:prSet/>
      <dgm:spPr/>
      <dgm:t>
        <a:bodyPr/>
        <a:lstStyle/>
        <a:p>
          <a:endParaRPr lang="en-US"/>
        </a:p>
      </dgm:t>
    </dgm:pt>
    <dgm:pt modelId="{897557E2-AFFB-4377-8878-0F3A6177EA75}" type="sibTrans" cxnId="{76223DD3-DBEE-446B-BEB3-25DE1044BF95}">
      <dgm:prSet/>
      <dgm:spPr/>
      <dgm:t>
        <a:bodyPr/>
        <a:lstStyle/>
        <a:p>
          <a:endParaRPr lang="en-US"/>
        </a:p>
      </dgm:t>
    </dgm:pt>
    <dgm:pt modelId="{970BA22E-ED49-4F3A-99AB-184175301E5B}">
      <dgm:prSet/>
      <dgm:spPr/>
      <dgm:t>
        <a:bodyPr/>
        <a:lstStyle/>
        <a:p>
          <a:r>
            <a:rPr lang="en-US"/>
            <a:t>Create requirement.txt file to include the flask dependency modules</a:t>
          </a:r>
        </a:p>
      </dgm:t>
    </dgm:pt>
    <dgm:pt modelId="{89DFEF95-EFC3-4F89-86BC-D7454BF6E97E}" type="parTrans" cxnId="{B9CDAA0B-5950-4874-B57A-79CB37CE27E7}">
      <dgm:prSet/>
      <dgm:spPr/>
      <dgm:t>
        <a:bodyPr/>
        <a:lstStyle/>
        <a:p>
          <a:endParaRPr lang="en-US"/>
        </a:p>
      </dgm:t>
    </dgm:pt>
    <dgm:pt modelId="{15967B83-CCDD-4369-A906-FC8965ACE6C6}" type="sibTrans" cxnId="{B9CDAA0B-5950-4874-B57A-79CB37CE27E7}">
      <dgm:prSet/>
      <dgm:spPr/>
      <dgm:t>
        <a:bodyPr/>
        <a:lstStyle/>
        <a:p>
          <a:endParaRPr lang="en-US"/>
        </a:p>
      </dgm:t>
    </dgm:pt>
    <dgm:pt modelId="{F70E6A41-5C0C-4ED1-9C9B-58FB71D328EB}">
      <dgm:prSet/>
      <dgm:spPr/>
      <dgm:t>
        <a:bodyPr/>
        <a:lstStyle/>
        <a:p>
          <a:r>
            <a:rPr lang="en-US"/>
            <a:t>Create</a:t>
          </a:r>
        </a:p>
      </dgm:t>
    </dgm:pt>
    <dgm:pt modelId="{8A4C9773-FE51-424F-A61E-A515F62124B5}" type="parTrans" cxnId="{9E625971-32DF-4B4C-94D4-71DCE4BFF7A3}">
      <dgm:prSet/>
      <dgm:spPr/>
      <dgm:t>
        <a:bodyPr/>
        <a:lstStyle/>
        <a:p>
          <a:endParaRPr lang="en-US"/>
        </a:p>
      </dgm:t>
    </dgm:pt>
    <dgm:pt modelId="{AA7312A8-9577-4647-A570-72DE39545645}" type="sibTrans" cxnId="{9E625971-32DF-4B4C-94D4-71DCE4BFF7A3}">
      <dgm:prSet/>
      <dgm:spPr/>
      <dgm:t>
        <a:bodyPr/>
        <a:lstStyle/>
        <a:p>
          <a:endParaRPr lang="en-US"/>
        </a:p>
      </dgm:t>
    </dgm:pt>
    <dgm:pt modelId="{F1F363CC-CD66-49E4-BF76-C55B63C42AEF}">
      <dgm:prSet/>
      <dgm:spPr/>
      <dgm:t>
        <a:bodyPr/>
        <a:lstStyle/>
        <a:p>
          <a:r>
            <a:rPr lang="en-US" dirty="0"/>
            <a:t>Create </a:t>
          </a:r>
          <a:r>
            <a:rPr lang="en-US" dirty="0" err="1"/>
            <a:t>Dockerfile</a:t>
          </a:r>
          <a:r>
            <a:rPr lang="en-US" dirty="0"/>
            <a:t> with python base image and copy the files</a:t>
          </a:r>
        </a:p>
      </dgm:t>
    </dgm:pt>
    <dgm:pt modelId="{B80A51F3-0025-473D-88C1-A1F41B9CC120}" type="parTrans" cxnId="{A04550C0-9A09-4B14-8EDB-DF3BB89A6578}">
      <dgm:prSet/>
      <dgm:spPr/>
      <dgm:t>
        <a:bodyPr/>
        <a:lstStyle/>
        <a:p>
          <a:endParaRPr lang="en-US"/>
        </a:p>
      </dgm:t>
    </dgm:pt>
    <dgm:pt modelId="{7A047DFE-7126-4714-BE79-E6338099968D}" type="sibTrans" cxnId="{A04550C0-9A09-4B14-8EDB-DF3BB89A6578}">
      <dgm:prSet/>
      <dgm:spPr/>
      <dgm:t>
        <a:bodyPr/>
        <a:lstStyle/>
        <a:p>
          <a:endParaRPr lang="en-US"/>
        </a:p>
      </dgm:t>
    </dgm:pt>
    <dgm:pt modelId="{2564872D-7C8B-476E-AE54-D0FDEB54EAA0}">
      <dgm:prSet/>
      <dgm:spPr/>
      <dgm:t>
        <a:bodyPr/>
        <a:lstStyle/>
        <a:p>
          <a:r>
            <a:rPr lang="en-US"/>
            <a:t>Build</a:t>
          </a:r>
        </a:p>
      </dgm:t>
    </dgm:pt>
    <dgm:pt modelId="{8DBB9272-A564-489F-B775-0F7490272331}" type="parTrans" cxnId="{C7C0FB5D-8074-462B-A835-23960A9B4B7C}">
      <dgm:prSet/>
      <dgm:spPr/>
      <dgm:t>
        <a:bodyPr/>
        <a:lstStyle/>
        <a:p>
          <a:endParaRPr lang="en-US"/>
        </a:p>
      </dgm:t>
    </dgm:pt>
    <dgm:pt modelId="{6F644C68-2A11-4606-BC44-5BB1AE52F3AA}" type="sibTrans" cxnId="{C7C0FB5D-8074-462B-A835-23960A9B4B7C}">
      <dgm:prSet/>
      <dgm:spPr/>
      <dgm:t>
        <a:bodyPr/>
        <a:lstStyle/>
        <a:p>
          <a:endParaRPr lang="en-US"/>
        </a:p>
      </dgm:t>
    </dgm:pt>
    <dgm:pt modelId="{5C5477CF-C6F4-40B4-8959-46C244C66B68}">
      <dgm:prSet/>
      <dgm:spPr/>
      <dgm:t>
        <a:bodyPr/>
        <a:lstStyle/>
        <a:p>
          <a:r>
            <a:rPr lang="en-US"/>
            <a:t>Build the image with version tag</a:t>
          </a:r>
        </a:p>
      </dgm:t>
    </dgm:pt>
    <dgm:pt modelId="{61BF833D-7AEF-40E8-9280-577A97074BC7}" type="parTrans" cxnId="{3BC2653C-28EA-4E21-8455-BFB1A761B958}">
      <dgm:prSet/>
      <dgm:spPr/>
      <dgm:t>
        <a:bodyPr/>
        <a:lstStyle/>
        <a:p>
          <a:endParaRPr lang="en-US"/>
        </a:p>
      </dgm:t>
    </dgm:pt>
    <dgm:pt modelId="{551D194C-7160-4705-9CDF-A8C1321372E5}" type="sibTrans" cxnId="{3BC2653C-28EA-4E21-8455-BFB1A761B958}">
      <dgm:prSet/>
      <dgm:spPr/>
      <dgm:t>
        <a:bodyPr/>
        <a:lstStyle/>
        <a:p>
          <a:endParaRPr lang="en-US"/>
        </a:p>
      </dgm:t>
    </dgm:pt>
    <dgm:pt modelId="{99300A97-6D42-4A55-BE97-499B72AB1EFB}">
      <dgm:prSet/>
      <dgm:spPr/>
      <dgm:t>
        <a:bodyPr/>
        <a:lstStyle/>
        <a:p>
          <a:r>
            <a:rPr lang="en-US"/>
            <a:t>Run</a:t>
          </a:r>
        </a:p>
      </dgm:t>
    </dgm:pt>
    <dgm:pt modelId="{B083A703-94C6-4D57-82CA-832AE5382C1C}" type="parTrans" cxnId="{461789A2-29B2-4C3E-A5B0-50BB1F38C4ED}">
      <dgm:prSet/>
      <dgm:spPr/>
      <dgm:t>
        <a:bodyPr/>
        <a:lstStyle/>
        <a:p>
          <a:endParaRPr lang="en-US"/>
        </a:p>
      </dgm:t>
    </dgm:pt>
    <dgm:pt modelId="{1B7C51F7-9CB9-43D0-BEFB-F3B3D2F00126}" type="sibTrans" cxnId="{461789A2-29B2-4C3E-A5B0-50BB1F38C4ED}">
      <dgm:prSet/>
      <dgm:spPr/>
      <dgm:t>
        <a:bodyPr/>
        <a:lstStyle/>
        <a:p>
          <a:endParaRPr lang="en-US"/>
        </a:p>
      </dgm:t>
    </dgm:pt>
    <dgm:pt modelId="{71203E1C-912E-448C-93FE-DA8F69A84545}">
      <dgm:prSet/>
      <dgm:spPr/>
      <dgm:t>
        <a:bodyPr/>
        <a:lstStyle/>
        <a:p>
          <a:r>
            <a:rPr lang="en-US"/>
            <a:t>Run the image as container</a:t>
          </a:r>
        </a:p>
      </dgm:t>
    </dgm:pt>
    <dgm:pt modelId="{FE95F807-1D39-465B-BE15-303CBD8EAD51}" type="parTrans" cxnId="{CAF31861-C539-4DD0-A054-DC0F982F3A33}">
      <dgm:prSet/>
      <dgm:spPr/>
      <dgm:t>
        <a:bodyPr/>
        <a:lstStyle/>
        <a:p>
          <a:endParaRPr lang="en-US"/>
        </a:p>
      </dgm:t>
    </dgm:pt>
    <dgm:pt modelId="{9BF6648D-984E-4E1B-9711-B99983211418}" type="sibTrans" cxnId="{CAF31861-C539-4DD0-A054-DC0F982F3A33}">
      <dgm:prSet/>
      <dgm:spPr/>
      <dgm:t>
        <a:bodyPr/>
        <a:lstStyle/>
        <a:p>
          <a:endParaRPr lang="en-US"/>
        </a:p>
      </dgm:t>
    </dgm:pt>
    <dgm:pt modelId="{E36B5259-2EAE-453D-93CA-D80590342106}" type="pres">
      <dgm:prSet presAssocID="{94AD9B87-3394-44F4-AF84-A2F46C10570B}" presName="Name0" presStyleCnt="0">
        <dgm:presLayoutVars>
          <dgm:dir/>
          <dgm:animLvl val="lvl"/>
          <dgm:resizeHandles val="exact"/>
        </dgm:presLayoutVars>
      </dgm:prSet>
      <dgm:spPr/>
    </dgm:pt>
    <dgm:pt modelId="{6B58888E-2F2A-455A-A749-D6AE18AB3811}" type="pres">
      <dgm:prSet presAssocID="{99300A97-6D42-4A55-BE97-499B72AB1EFB}" presName="boxAndChildren" presStyleCnt="0"/>
      <dgm:spPr/>
    </dgm:pt>
    <dgm:pt modelId="{79809419-E7A9-4272-8DD4-5917B89E7391}" type="pres">
      <dgm:prSet presAssocID="{99300A97-6D42-4A55-BE97-499B72AB1EFB}" presName="parentTextBox" presStyleLbl="alignNode1" presStyleIdx="0" presStyleCnt="5"/>
      <dgm:spPr/>
    </dgm:pt>
    <dgm:pt modelId="{5DF6DA72-A6AE-47D9-8895-6C6CBDBCF82A}" type="pres">
      <dgm:prSet presAssocID="{99300A97-6D42-4A55-BE97-499B72AB1EFB}" presName="descendantBox" presStyleLbl="bgAccFollowNode1" presStyleIdx="0" presStyleCnt="5"/>
      <dgm:spPr/>
    </dgm:pt>
    <dgm:pt modelId="{EB436C2E-BA4F-400F-AA1D-953CE99B6B53}" type="pres">
      <dgm:prSet presAssocID="{6F644C68-2A11-4606-BC44-5BB1AE52F3AA}" presName="sp" presStyleCnt="0"/>
      <dgm:spPr/>
    </dgm:pt>
    <dgm:pt modelId="{0204EEA6-B975-4043-B2A6-F14D687AF069}" type="pres">
      <dgm:prSet presAssocID="{2564872D-7C8B-476E-AE54-D0FDEB54EAA0}" presName="arrowAndChildren" presStyleCnt="0"/>
      <dgm:spPr/>
    </dgm:pt>
    <dgm:pt modelId="{8F08AF93-68EB-4458-B93D-69E745E4E1D9}" type="pres">
      <dgm:prSet presAssocID="{2564872D-7C8B-476E-AE54-D0FDEB54EAA0}" presName="parentTextArrow" presStyleLbl="node1" presStyleIdx="0" presStyleCnt="0"/>
      <dgm:spPr/>
    </dgm:pt>
    <dgm:pt modelId="{4170D493-F07C-460B-BEE8-AF86E1A566F9}" type="pres">
      <dgm:prSet presAssocID="{2564872D-7C8B-476E-AE54-D0FDEB54EAA0}" presName="arrow" presStyleLbl="alignNode1" presStyleIdx="1" presStyleCnt="5"/>
      <dgm:spPr/>
    </dgm:pt>
    <dgm:pt modelId="{B81AB5A1-57FD-4257-814B-828950C0C4AC}" type="pres">
      <dgm:prSet presAssocID="{2564872D-7C8B-476E-AE54-D0FDEB54EAA0}" presName="descendantArrow" presStyleLbl="bgAccFollowNode1" presStyleIdx="1" presStyleCnt="5"/>
      <dgm:spPr/>
    </dgm:pt>
    <dgm:pt modelId="{F2371ACA-880C-4B25-AAE4-F32B2610CDAB}" type="pres">
      <dgm:prSet presAssocID="{AA7312A8-9577-4647-A570-72DE39545645}" presName="sp" presStyleCnt="0"/>
      <dgm:spPr/>
    </dgm:pt>
    <dgm:pt modelId="{F81675B0-F482-4B35-A102-95BD4D07321C}" type="pres">
      <dgm:prSet presAssocID="{F70E6A41-5C0C-4ED1-9C9B-58FB71D328EB}" presName="arrowAndChildren" presStyleCnt="0"/>
      <dgm:spPr/>
    </dgm:pt>
    <dgm:pt modelId="{5A542ABB-8F8E-4FFF-A0DC-1AB0C333B2B6}" type="pres">
      <dgm:prSet presAssocID="{F70E6A41-5C0C-4ED1-9C9B-58FB71D328EB}" presName="parentTextArrow" presStyleLbl="node1" presStyleIdx="0" presStyleCnt="0"/>
      <dgm:spPr/>
    </dgm:pt>
    <dgm:pt modelId="{B0985BFB-7933-4DB6-B08E-53076F724CCB}" type="pres">
      <dgm:prSet presAssocID="{F70E6A41-5C0C-4ED1-9C9B-58FB71D328EB}" presName="arrow" presStyleLbl="alignNode1" presStyleIdx="2" presStyleCnt="5"/>
      <dgm:spPr/>
    </dgm:pt>
    <dgm:pt modelId="{A9A7FDD2-6E30-497C-8661-BBC9A87B3AC8}" type="pres">
      <dgm:prSet presAssocID="{F70E6A41-5C0C-4ED1-9C9B-58FB71D328EB}" presName="descendantArrow" presStyleLbl="bgAccFollowNode1" presStyleIdx="2" presStyleCnt="5"/>
      <dgm:spPr/>
    </dgm:pt>
    <dgm:pt modelId="{55B6606D-4A1D-485C-A1D3-AD136CEC768E}" type="pres">
      <dgm:prSet presAssocID="{897557E2-AFFB-4377-8878-0F3A6177EA75}" presName="sp" presStyleCnt="0"/>
      <dgm:spPr/>
    </dgm:pt>
    <dgm:pt modelId="{14692F49-270E-48E2-B1A9-CCBCD0AEDB29}" type="pres">
      <dgm:prSet presAssocID="{2063A70C-F7C8-4675-B3AB-DADE9009CE2C}" presName="arrowAndChildren" presStyleCnt="0"/>
      <dgm:spPr/>
    </dgm:pt>
    <dgm:pt modelId="{83BD38B8-2F3F-472D-9852-3D0C9C18FAA9}" type="pres">
      <dgm:prSet presAssocID="{2063A70C-F7C8-4675-B3AB-DADE9009CE2C}" presName="parentTextArrow" presStyleLbl="node1" presStyleIdx="0" presStyleCnt="0"/>
      <dgm:spPr/>
    </dgm:pt>
    <dgm:pt modelId="{35A3F018-27C2-411A-9227-670C74BCEB72}" type="pres">
      <dgm:prSet presAssocID="{2063A70C-F7C8-4675-B3AB-DADE9009CE2C}" presName="arrow" presStyleLbl="alignNode1" presStyleIdx="3" presStyleCnt="5"/>
      <dgm:spPr/>
    </dgm:pt>
    <dgm:pt modelId="{2513DBBE-12B7-455A-8378-F1A6161B0FF8}" type="pres">
      <dgm:prSet presAssocID="{2063A70C-F7C8-4675-B3AB-DADE9009CE2C}" presName="descendantArrow" presStyleLbl="bgAccFollowNode1" presStyleIdx="3" presStyleCnt="5"/>
      <dgm:spPr/>
    </dgm:pt>
    <dgm:pt modelId="{F7F655CE-EA05-4611-8479-629F3A113AB4}" type="pres">
      <dgm:prSet presAssocID="{A8F13675-6DB2-4742-B3D4-D3A1537878AA}" presName="sp" presStyleCnt="0"/>
      <dgm:spPr/>
    </dgm:pt>
    <dgm:pt modelId="{193A0CC1-AB9F-4A1B-AD1D-62B80F4F3F9B}" type="pres">
      <dgm:prSet presAssocID="{354E242F-74EF-4CB5-B451-B46B0EB2EA53}" presName="arrowAndChildren" presStyleCnt="0"/>
      <dgm:spPr/>
    </dgm:pt>
    <dgm:pt modelId="{F5D683F8-8D63-4675-931E-9C44B940395C}" type="pres">
      <dgm:prSet presAssocID="{354E242F-74EF-4CB5-B451-B46B0EB2EA53}" presName="parentTextArrow" presStyleLbl="node1" presStyleIdx="0" presStyleCnt="0"/>
      <dgm:spPr/>
    </dgm:pt>
    <dgm:pt modelId="{AC4ED5B8-D1C7-4314-9339-E3C27C278327}" type="pres">
      <dgm:prSet presAssocID="{354E242F-74EF-4CB5-B451-B46B0EB2EA53}" presName="arrow" presStyleLbl="alignNode1" presStyleIdx="4" presStyleCnt="5"/>
      <dgm:spPr/>
    </dgm:pt>
    <dgm:pt modelId="{8B2561B6-0449-4EF9-8E17-E8E11BE85B89}" type="pres">
      <dgm:prSet presAssocID="{354E242F-74EF-4CB5-B451-B46B0EB2EA53}" presName="descendantArrow" presStyleLbl="bgAccFollowNode1" presStyleIdx="4" presStyleCnt="5"/>
      <dgm:spPr/>
    </dgm:pt>
  </dgm:ptLst>
  <dgm:cxnLst>
    <dgm:cxn modelId="{B9CDAA0B-5950-4874-B57A-79CB37CE27E7}" srcId="{2063A70C-F7C8-4675-B3AB-DADE9009CE2C}" destId="{970BA22E-ED49-4F3A-99AB-184175301E5B}" srcOrd="0" destOrd="0" parTransId="{89DFEF95-EFC3-4F89-86BC-D7454BF6E97E}" sibTransId="{15967B83-CCDD-4369-A906-FC8965ACE6C6}"/>
    <dgm:cxn modelId="{F7CE0117-AFD9-44B8-BF51-E0732A3ABC97}" type="presOf" srcId="{99300A97-6D42-4A55-BE97-499B72AB1EFB}" destId="{79809419-E7A9-4272-8DD4-5917B89E7391}" srcOrd="0" destOrd="0" presId="urn:microsoft.com/office/officeart/2016/7/layout/VerticalDownArrowProcess"/>
    <dgm:cxn modelId="{D6A7481B-892C-4469-B024-F45E3743F7FD}" type="presOf" srcId="{970BA22E-ED49-4F3A-99AB-184175301E5B}" destId="{2513DBBE-12B7-455A-8378-F1A6161B0FF8}" srcOrd="0" destOrd="0" presId="urn:microsoft.com/office/officeart/2016/7/layout/VerticalDownArrowProcess"/>
    <dgm:cxn modelId="{3D40421F-D285-41F1-8F67-452971D3740D}" type="presOf" srcId="{5C5477CF-C6F4-40B4-8959-46C244C66B68}" destId="{B81AB5A1-57FD-4257-814B-828950C0C4AC}" srcOrd="0" destOrd="0" presId="urn:microsoft.com/office/officeart/2016/7/layout/VerticalDownArrowProcess"/>
    <dgm:cxn modelId="{66240222-EEF6-4BC9-9B53-465489BDD9CD}" type="presOf" srcId="{2063A70C-F7C8-4675-B3AB-DADE9009CE2C}" destId="{35A3F018-27C2-411A-9227-670C74BCEB72}" srcOrd="1" destOrd="0" presId="urn:microsoft.com/office/officeart/2016/7/layout/VerticalDownArrowProcess"/>
    <dgm:cxn modelId="{9BEA0836-A655-4FAC-9AB7-5967405225FC}" type="presOf" srcId="{F1F363CC-CD66-49E4-BF76-C55B63C42AEF}" destId="{A9A7FDD2-6E30-497C-8661-BBC9A87B3AC8}" srcOrd="0" destOrd="0" presId="urn:microsoft.com/office/officeart/2016/7/layout/VerticalDownArrowProcess"/>
    <dgm:cxn modelId="{B9A9FD36-DE6E-4613-BF79-1D341A7C23AF}" type="presOf" srcId="{2564872D-7C8B-476E-AE54-D0FDEB54EAA0}" destId="{4170D493-F07C-460B-BEE8-AF86E1A566F9}" srcOrd="1" destOrd="0" presId="urn:microsoft.com/office/officeart/2016/7/layout/VerticalDownArrowProcess"/>
    <dgm:cxn modelId="{3BC2653C-28EA-4E21-8455-BFB1A761B958}" srcId="{2564872D-7C8B-476E-AE54-D0FDEB54EAA0}" destId="{5C5477CF-C6F4-40B4-8959-46C244C66B68}" srcOrd="0" destOrd="0" parTransId="{61BF833D-7AEF-40E8-9280-577A97074BC7}" sibTransId="{551D194C-7160-4705-9CDF-A8C1321372E5}"/>
    <dgm:cxn modelId="{C7C0FB5D-8074-462B-A835-23960A9B4B7C}" srcId="{94AD9B87-3394-44F4-AF84-A2F46C10570B}" destId="{2564872D-7C8B-476E-AE54-D0FDEB54EAA0}" srcOrd="3" destOrd="0" parTransId="{8DBB9272-A564-489F-B775-0F7490272331}" sibTransId="{6F644C68-2A11-4606-BC44-5BB1AE52F3AA}"/>
    <dgm:cxn modelId="{CAF31861-C539-4DD0-A054-DC0F982F3A33}" srcId="{99300A97-6D42-4A55-BE97-499B72AB1EFB}" destId="{71203E1C-912E-448C-93FE-DA8F69A84545}" srcOrd="0" destOrd="0" parTransId="{FE95F807-1D39-465B-BE15-303CBD8EAD51}" sibTransId="{9BF6648D-984E-4E1B-9711-B99983211418}"/>
    <dgm:cxn modelId="{DF566C41-F611-4384-BDF4-A61B6B4C4407}" type="presOf" srcId="{2564872D-7C8B-476E-AE54-D0FDEB54EAA0}" destId="{8F08AF93-68EB-4458-B93D-69E745E4E1D9}" srcOrd="0" destOrd="0" presId="urn:microsoft.com/office/officeart/2016/7/layout/VerticalDownArrowProcess"/>
    <dgm:cxn modelId="{BE91CA4A-8EB9-4A41-9188-FD7C39609958}" type="presOf" srcId="{2063A70C-F7C8-4675-B3AB-DADE9009CE2C}" destId="{83BD38B8-2F3F-472D-9852-3D0C9C18FAA9}" srcOrd="0" destOrd="0" presId="urn:microsoft.com/office/officeart/2016/7/layout/VerticalDownArrowProcess"/>
    <dgm:cxn modelId="{9E625971-32DF-4B4C-94D4-71DCE4BFF7A3}" srcId="{94AD9B87-3394-44F4-AF84-A2F46C10570B}" destId="{F70E6A41-5C0C-4ED1-9C9B-58FB71D328EB}" srcOrd="2" destOrd="0" parTransId="{8A4C9773-FE51-424F-A61E-A515F62124B5}" sibTransId="{AA7312A8-9577-4647-A570-72DE39545645}"/>
    <dgm:cxn modelId="{DCD16573-9768-4B30-A53C-3AC98F6ED007}" srcId="{94AD9B87-3394-44F4-AF84-A2F46C10570B}" destId="{354E242F-74EF-4CB5-B451-B46B0EB2EA53}" srcOrd="0" destOrd="0" parTransId="{F7B70FE2-054D-42C6-BEA3-57DBF176DF6D}" sibTransId="{A8F13675-6DB2-4742-B3D4-D3A1537878AA}"/>
    <dgm:cxn modelId="{AD98718B-E971-40D7-BB97-9A69B7398BE0}" srcId="{354E242F-74EF-4CB5-B451-B46B0EB2EA53}" destId="{3257C371-DEC4-47BC-B37F-4EED6E0A4692}" srcOrd="0" destOrd="0" parTransId="{2FC7339A-2348-49B1-8288-A00CAA0324DA}" sibTransId="{A5D60108-47D6-4F2A-BC7E-7EFBB4B8CA4B}"/>
    <dgm:cxn modelId="{8B30828F-1D3F-4A60-BF0F-455B0922D311}" type="presOf" srcId="{F70E6A41-5C0C-4ED1-9C9B-58FB71D328EB}" destId="{B0985BFB-7933-4DB6-B08E-53076F724CCB}" srcOrd="1" destOrd="0" presId="urn:microsoft.com/office/officeart/2016/7/layout/VerticalDownArrowProcess"/>
    <dgm:cxn modelId="{8148BF93-B543-480F-8E6F-295515CC41CF}" type="presOf" srcId="{94AD9B87-3394-44F4-AF84-A2F46C10570B}" destId="{E36B5259-2EAE-453D-93CA-D80590342106}" srcOrd="0" destOrd="0" presId="urn:microsoft.com/office/officeart/2016/7/layout/VerticalDownArrowProcess"/>
    <dgm:cxn modelId="{461789A2-29B2-4C3E-A5B0-50BB1F38C4ED}" srcId="{94AD9B87-3394-44F4-AF84-A2F46C10570B}" destId="{99300A97-6D42-4A55-BE97-499B72AB1EFB}" srcOrd="4" destOrd="0" parTransId="{B083A703-94C6-4D57-82CA-832AE5382C1C}" sibTransId="{1B7C51F7-9CB9-43D0-BEFB-F3B3D2F00126}"/>
    <dgm:cxn modelId="{A04550C0-9A09-4B14-8EDB-DF3BB89A6578}" srcId="{F70E6A41-5C0C-4ED1-9C9B-58FB71D328EB}" destId="{F1F363CC-CD66-49E4-BF76-C55B63C42AEF}" srcOrd="0" destOrd="0" parTransId="{B80A51F3-0025-473D-88C1-A1F41B9CC120}" sibTransId="{7A047DFE-7126-4714-BE79-E6338099968D}"/>
    <dgm:cxn modelId="{715B68CD-A804-4B4A-B370-28725CAD2739}" type="presOf" srcId="{354E242F-74EF-4CB5-B451-B46B0EB2EA53}" destId="{AC4ED5B8-D1C7-4314-9339-E3C27C278327}" srcOrd="1" destOrd="0" presId="urn:microsoft.com/office/officeart/2016/7/layout/VerticalDownArrowProcess"/>
    <dgm:cxn modelId="{76223DD3-DBEE-446B-BEB3-25DE1044BF95}" srcId="{94AD9B87-3394-44F4-AF84-A2F46C10570B}" destId="{2063A70C-F7C8-4675-B3AB-DADE9009CE2C}" srcOrd="1" destOrd="0" parTransId="{FB7B0A95-C1A4-4EFF-9A63-2077B2E1AF09}" sibTransId="{897557E2-AFFB-4377-8878-0F3A6177EA75}"/>
    <dgm:cxn modelId="{132ED4DF-2E9A-44B0-A1D8-FA4AD062FE9A}" type="presOf" srcId="{3257C371-DEC4-47BC-B37F-4EED6E0A4692}" destId="{8B2561B6-0449-4EF9-8E17-E8E11BE85B89}" srcOrd="0" destOrd="0" presId="urn:microsoft.com/office/officeart/2016/7/layout/VerticalDownArrowProcess"/>
    <dgm:cxn modelId="{A10B46ED-1AA7-44FB-815C-5A56798DBB82}" type="presOf" srcId="{71203E1C-912E-448C-93FE-DA8F69A84545}" destId="{5DF6DA72-A6AE-47D9-8895-6C6CBDBCF82A}" srcOrd="0" destOrd="0" presId="urn:microsoft.com/office/officeart/2016/7/layout/VerticalDownArrowProcess"/>
    <dgm:cxn modelId="{32DF0FF3-F080-4D87-9311-0F889F142B34}" type="presOf" srcId="{354E242F-74EF-4CB5-B451-B46B0EB2EA53}" destId="{F5D683F8-8D63-4675-931E-9C44B940395C}" srcOrd="0" destOrd="0" presId="urn:microsoft.com/office/officeart/2016/7/layout/VerticalDownArrowProcess"/>
    <dgm:cxn modelId="{270EE4FE-CD45-48F1-8FBD-BA8E8F52B8C1}" type="presOf" srcId="{F70E6A41-5C0C-4ED1-9C9B-58FB71D328EB}" destId="{5A542ABB-8F8E-4FFF-A0DC-1AB0C333B2B6}" srcOrd="0" destOrd="0" presId="urn:microsoft.com/office/officeart/2016/7/layout/VerticalDownArrowProcess"/>
    <dgm:cxn modelId="{48E9014A-F7A8-45A0-B322-1F45A9BFCA16}" type="presParOf" srcId="{E36B5259-2EAE-453D-93CA-D80590342106}" destId="{6B58888E-2F2A-455A-A749-D6AE18AB3811}" srcOrd="0" destOrd="0" presId="urn:microsoft.com/office/officeart/2016/7/layout/VerticalDownArrowProcess"/>
    <dgm:cxn modelId="{C1D61DD5-8CA5-4784-8F1B-B4266BBB2D39}" type="presParOf" srcId="{6B58888E-2F2A-455A-A749-D6AE18AB3811}" destId="{79809419-E7A9-4272-8DD4-5917B89E7391}" srcOrd="0" destOrd="0" presId="urn:microsoft.com/office/officeart/2016/7/layout/VerticalDownArrowProcess"/>
    <dgm:cxn modelId="{5158C8F0-DF20-4FC5-ADF1-05044D2E422E}" type="presParOf" srcId="{6B58888E-2F2A-455A-A749-D6AE18AB3811}" destId="{5DF6DA72-A6AE-47D9-8895-6C6CBDBCF82A}" srcOrd="1" destOrd="0" presId="urn:microsoft.com/office/officeart/2016/7/layout/VerticalDownArrowProcess"/>
    <dgm:cxn modelId="{715FF7F3-AF5A-4010-9A50-52A31AB9094A}" type="presParOf" srcId="{E36B5259-2EAE-453D-93CA-D80590342106}" destId="{EB436C2E-BA4F-400F-AA1D-953CE99B6B53}" srcOrd="1" destOrd="0" presId="urn:microsoft.com/office/officeart/2016/7/layout/VerticalDownArrowProcess"/>
    <dgm:cxn modelId="{BFBCADBB-A918-43BB-B9BF-EA67E27A186E}" type="presParOf" srcId="{E36B5259-2EAE-453D-93CA-D80590342106}" destId="{0204EEA6-B975-4043-B2A6-F14D687AF069}" srcOrd="2" destOrd="0" presId="urn:microsoft.com/office/officeart/2016/7/layout/VerticalDownArrowProcess"/>
    <dgm:cxn modelId="{65F1E221-0A58-4104-8913-AE3C8B9ADA2C}" type="presParOf" srcId="{0204EEA6-B975-4043-B2A6-F14D687AF069}" destId="{8F08AF93-68EB-4458-B93D-69E745E4E1D9}" srcOrd="0" destOrd="0" presId="urn:microsoft.com/office/officeart/2016/7/layout/VerticalDownArrowProcess"/>
    <dgm:cxn modelId="{5C41B0BD-2370-46EC-800C-D4D0EFA392C3}" type="presParOf" srcId="{0204EEA6-B975-4043-B2A6-F14D687AF069}" destId="{4170D493-F07C-460B-BEE8-AF86E1A566F9}" srcOrd="1" destOrd="0" presId="urn:microsoft.com/office/officeart/2016/7/layout/VerticalDownArrowProcess"/>
    <dgm:cxn modelId="{88535A34-471C-423D-A6BE-B0C833AB3078}" type="presParOf" srcId="{0204EEA6-B975-4043-B2A6-F14D687AF069}" destId="{B81AB5A1-57FD-4257-814B-828950C0C4AC}" srcOrd="2" destOrd="0" presId="urn:microsoft.com/office/officeart/2016/7/layout/VerticalDownArrowProcess"/>
    <dgm:cxn modelId="{BE4A789C-0F3A-48DE-9943-042AE742DBC1}" type="presParOf" srcId="{E36B5259-2EAE-453D-93CA-D80590342106}" destId="{F2371ACA-880C-4B25-AAE4-F32B2610CDAB}" srcOrd="3" destOrd="0" presId="urn:microsoft.com/office/officeart/2016/7/layout/VerticalDownArrowProcess"/>
    <dgm:cxn modelId="{20651C56-9BD0-4718-B5AC-800DE6EB53B2}" type="presParOf" srcId="{E36B5259-2EAE-453D-93CA-D80590342106}" destId="{F81675B0-F482-4B35-A102-95BD4D07321C}" srcOrd="4" destOrd="0" presId="urn:microsoft.com/office/officeart/2016/7/layout/VerticalDownArrowProcess"/>
    <dgm:cxn modelId="{5665AE5C-D332-4863-B39D-26AFAA3EE2A7}" type="presParOf" srcId="{F81675B0-F482-4B35-A102-95BD4D07321C}" destId="{5A542ABB-8F8E-4FFF-A0DC-1AB0C333B2B6}" srcOrd="0" destOrd="0" presId="urn:microsoft.com/office/officeart/2016/7/layout/VerticalDownArrowProcess"/>
    <dgm:cxn modelId="{9EA0CF98-6B6E-4C44-9A82-99297E35FB50}" type="presParOf" srcId="{F81675B0-F482-4B35-A102-95BD4D07321C}" destId="{B0985BFB-7933-4DB6-B08E-53076F724CCB}" srcOrd="1" destOrd="0" presId="urn:microsoft.com/office/officeart/2016/7/layout/VerticalDownArrowProcess"/>
    <dgm:cxn modelId="{63DB5DA0-4007-4A75-BBE0-90393B52B489}" type="presParOf" srcId="{F81675B0-F482-4B35-A102-95BD4D07321C}" destId="{A9A7FDD2-6E30-497C-8661-BBC9A87B3AC8}" srcOrd="2" destOrd="0" presId="urn:microsoft.com/office/officeart/2016/7/layout/VerticalDownArrowProcess"/>
    <dgm:cxn modelId="{9CC8F805-9BFF-4D9A-AAB0-47122E90B9C7}" type="presParOf" srcId="{E36B5259-2EAE-453D-93CA-D80590342106}" destId="{55B6606D-4A1D-485C-A1D3-AD136CEC768E}" srcOrd="5" destOrd="0" presId="urn:microsoft.com/office/officeart/2016/7/layout/VerticalDownArrowProcess"/>
    <dgm:cxn modelId="{140A0788-AAF2-43EE-BEF8-4E8688D97FDF}" type="presParOf" srcId="{E36B5259-2EAE-453D-93CA-D80590342106}" destId="{14692F49-270E-48E2-B1A9-CCBCD0AEDB29}" srcOrd="6" destOrd="0" presId="urn:microsoft.com/office/officeart/2016/7/layout/VerticalDownArrowProcess"/>
    <dgm:cxn modelId="{D0B191FE-82CC-43F0-815A-57E696C87162}" type="presParOf" srcId="{14692F49-270E-48E2-B1A9-CCBCD0AEDB29}" destId="{83BD38B8-2F3F-472D-9852-3D0C9C18FAA9}" srcOrd="0" destOrd="0" presId="urn:microsoft.com/office/officeart/2016/7/layout/VerticalDownArrowProcess"/>
    <dgm:cxn modelId="{00807D16-F164-4775-9FDB-078F46E9E5FC}" type="presParOf" srcId="{14692F49-270E-48E2-B1A9-CCBCD0AEDB29}" destId="{35A3F018-27C2-411A-9227-670C74BCEB72}" srcOrd="1" destOrd="0" presId="urn:microsoft.com/office/officeart/2016/7/layout/VerticalDownArrowProcess"/>
    <dgm:cxn modelId="{71F4E632-8C6C-41E6-AFE2-9106ACCCB51F}" type="presParOf" srcId="{14692F49-270E-48E2-B1A9-CCBCD0AEDB29}" destId="{2513DBBE-12B7-455A-8378-F1A6161B0FF8}" srcOrd="2" destOrd="0" presId="urn:microsoft.com/office/officeart/2016/7/layout/VerticalDownArrowProcess"/>
    <dgm:cxn modelId="{F6CADAF6-551D-4BE3-81D1-B97014E73629}" type="presParOf" srcId="{E36B5259-2EAE-453D-93CA-D80590342106}" destId="{F7F655CE-EA05-4611-8479-629F3A113AB4}" srcOrd="7" destOrd="0" presId="urn:microsoft.com/office/officeart/2016/7/layout/VerticalDownArrowProcess"/>
    <dgm:cxn modelId="{70D0C97E-E9C7-46B3-AB2B-C98027871CC2}" type="presParOf" srcId="{E36B5259-2EAE-453D-93CA-D80590342106}" destId="{193A0CC1-AB9F-4A1B-AD1D-62B80F4F3F9B}" srcOrd="8" destOrd="0" presId="urn:microsoft.com/office/officeart/2016/7/layout/VerticalDownArrowProcess"/>
    <dgm:cxn modelId="{F6DAFAD0-8BB1-4E38-A2B0-821E1D714860}" type="presParOf" srcId="{193A0CC1-AB9F-4A1B-AD1D-62B80F4F3F9B}" destId="{F5D683F8-8D63-4675-931E-9C44B940395C}" srcOrd="0" destOrd="0" presId="urn:microsoft.com/office/officeart/2016/7/layout/VerticalDownArrowProcess"/>
    <dgm:cxn modelId="{4B5E74F8-B387-44EC-9FEE-01665455BE11}" type="presParOf" srcId="{193A0CC1-AB9F-4A1B-AD1D-62B80F4F3F9B}" destId="{AC4ED5B8-D1C7-4314-9339-E3C27C278327}" srcOrd="1" destOrd="0" presId="urn:microsoft.com/office/officeart/2016/7/layout/VerticalDownArrowProcess"/>
    <dgm:cxn modelId="{A738CEAF-01F5-4AD4-B5AA-6A99444B82E7}" type="presParOf" srcId="{193A0CC1-AB9F-4A1B-AD1D-62B80F4F3F9B}" destId="{8B2561B6-0449-4EF9-8E17-E8E11BE85B89}" srcOrd="2" destOrd="0" presId="urn:microsoft.com/office/officeart/2016/7/layout/VerticalDownArrowProcess"/>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809419-E7A9-4272-8DD4-5917B89E7391}">
      <dsp:nvSpPr>
        <dsp:cNvPr id="0" name=""/>
        <dsp:cNvSpPr/>
      </dsp:nvSpPr>
      <dsp:spPr>
        <a:xfrm>
          <a:off x="0" y="3178775"/>
          <a:ext cx="1671637" cy="521504"/>
        </a:xfrm>
        <a:prstGeom prst="rect">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8887" tIns="128016" rIns="118887" bIns="128016" numCol="1" spcCol="1270" anchor="ctr" anchorCtr="0">
          <a:noAutofit/>
        </a:bodyPr>
        <a:lstStyle/>
        <a:p>
          <a:pPr marL="0" lvl="0" indent="0" algn="ctr" defTabSz="800100">
            <a:lnSpc>
              <a:spcPct val="90000"/>
            </a:lnSpc>
            <a:spcBef>
              <a:spcPct val="0"/>
            </a:spcBef>
            <a:spcAft>
              <a:spcPct val="35000"/>
            </a:spcAft>
            <a:buNone/>
          </a:pPr>
          <a:r>
            <a:rPr lang="en-US" sz="1800" kern="1200"/>
            <a:t>Run</a:t>
          </a:r>
        </a:p>
      </dsp:txBody>
      <dsp:txXfrm>
        <a:off x="0" y="3178775"/>
        <a:ext cx="1671637" cy="521504"/>
      </dsp:txXfrm>
    </dsp:sp>
    <dsp:sp modelId="{5DF6DA72-A6AE-47D9-8895-6C6CBDBCF82A}">
      <dsp:nvSpPr>
        <dsp:cNvPr id="0" name=""/>
        <dsp:cNvSpPr/>
      </dsp:nvSpPr>
      <dsp:spPr>
        <a:xfrm>
          <a:off x="1671637" y="3178775"/>
          <a:ext cx="5014912" cy="521504"/>
        </a:xfrm>
        <a:prstGeom prst="rect">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726" tIns="165100" rIns="101726" bIns="165100" numCol="1" spcCol="1270" anchor="ctr" anchorCtr="0">
          <a:noAutofit/>
        </a:bodyPr>
        <a:lstStyle/>
        <a:p>
          <a:pPr marL="0" lvl="0" indent="0" algn="l" defTabSz="577850">
            <a:lnSpc>
              <a:spcPct val="90000"/>
            </a:lnSpc>
            <a:spcBef>
              <a:spcPct val="0"/>
            </a:spcBef>
            <a:spcAft>
              <a:spcPct val="35000"/>
            </a:spcAft>
            <a:buNone/>
          </a:pPr>
          <a:r>
            <a:rPr lang="en-US" sz="1300" kern="1200"/>
            <a:t>Run the image as container</a:t>
          </a:r>
        </a:p>
      </dsp:txBody>
      <dsp:txXfrm>
        <a:off x="1671637" y="3178775"/>
        <a:ext cx="5014912" cy="521504"/>
      </dsp:txXfrm>
    </dsp:sp>
    <dsp:sp modelId="{4170D493-F07C-460B-BEE8-AF86E1A566F9}">
      <dsp:nvSpPr>
        <dsp:cNvPr id="0" name=""/>
        <dsp:cNvSpPr/>
      </dsp:nvSpPr>
      <dsp:spPr>
        <a:xfrm rot="10800000">
          <a:off x="0" y="2384524"/>
          <a:ext cx="1671637" cy="802074"/>
        </a:xfrm>
        <a:prstGeom prst="upArrowCallout">
          <a:avLst>
            <a:gd name="adj1" fmla="val 5000"/>
            <a:gd name="adj2" fmla="val 10000"/>
            <a:gd name="adj3" fmla="val 15000"/>
            <a:gd name="adj4" fmla="val 64977"/>
          </a:avLst>
        </a:prstGeom>
        <a:solidFill>
          <a:schemeClr val="accent5">
            <a:hueOff val="-1689636"/>
            <a:satOff val="-4355"/>
            <a:lumOff val="-2941"/>
            <a:alphaOff val="0"/>
          </a:schemeClr>
        </a:solidFill>
        <a:ln w="12700" cap="flat" cmpd="sng" algn="ctr">
          <a:solidFill>
            <a:schemeClr val="accent5">
              <a:hueOff val="-1689636"/>
              <a:satOff val="-4355"/>
              <a:lumOff val="-2941"/>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8887" tIns="128016" rIns="118887" bIns="128016" numCol="1" spcCol="1270" anchor="ctr" anchorCtr="0">
          <a:noAutofit/>
        </a:bodyPr>
        <a:lstStyle/>
        <a:p>
          <a:pPr marL="0" lvl="0" indent="0" algn="ctr" defTabSz="800100">
            <a:lnSpc>
              <a:spcPct val="90000"/>
            </a:lnSpc>
            <a:spcBef>
              <a:spcPct val="0"/>
            </a:spcBef>
            <a:spcAft>
              <a:spcPct val="35000"/>
            </a:spcAft>
            <a:buNone/>
          </a:pPr>
          <a:r>
            <a:rPr lang="en-US" sz="1800" kern="1200"/>
            <a:t>Build</a:t>
          </a:r>
        </a:p>
      </dsp:txBody>
      <dsp:txXfrm rot="-10800000">
        <a:off x="0" y="2384524"/>
        <a:ext cx="1671637" cy="521348"/>
      </dsp:txXfrm>
    </dsp:sp>
    <dsp:sp modelId="{B81AB5A1-57FD-4257-814B-828950C0C4AC}">
      <dsp:nvSpPr>
        <dsp:cNvPr id="0" name=""/>
        <dsp:cNvSpPr/>
      </dsp:nvSpPr>
      <dsp:spPr>
        <a:xfrm>
          <a:off x="1671637" y="2384524"/>
          <a:ext cx="5014912" cy="521348"/>
        </a:xfrm>
        <a:prstGeom prst="rect">
          <a:avLst/>
        </a:prstGeom>
        <a:solidFill>
          <a:schemeClr val="accent5">
            <a:tint val="40000"/>
            <a:alpha val="90000"/>
            <a:hueOff val="-1684941"/>
            <a:satOff val="-5708"/>
            <a:lumOff val="-732"/>
            <a:alphaOff val="0"/>
          </a:schemeClr>
        </a:solidFill>
        <a:ln w="12700" cap="flat" cmpd="sng" algn="ctr">
          <a:solidFill>
            <a:schemeClr val="accent5">
              <a:tint val="40000"/>
              <a:alpha val="90000"/>
              <a:hueOff val="-1684941"/>
              <a:satOff val="-5708"/>
              <a:lumOff val="-73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726" tIns="165100" rIns="101726" bIns="165100" numCol="1" spcCol="1270" anchor="ctr" anchorCtr="0">
          <a:noAutofit/>
        </a:bodyPr>
        <a:lstStyle/>
        <a:p>
          <a:pPr marL="0" lvl="0" indent="0" algn="l" defTabSz="577850">
            <a:lnSpc>
              <a:spcPct val="90000"/>
            </a:lnSpc>
            <a:spcBef>
              <a:spcPct val="0"/>
            </a:spcBef>
            <a:spcAft>
              <a:spcPct val="35000"/>
            </a:spcAft>
            <a:buNone/>
          </a:pPr>
          <a:r>
            <a:rPr lang="en-US" sz="1300" kern="1200"/>
            <a:t>Build the image with version tag</a:t>
          </a:r>
        </a:p>
      </dsp:txBody>
      <dsp:txXfrm>
        <a:off x="1671637" y="2384524"/>
        <a:ext cx="5014912" cy="521348"/>
      </dsp:txXfrm>
    </dsp:sp>
    <dsp:sp modelId="{B0985BFB-7933-4DB6-B08E-53076F724CCB}">
      <dsp:nvSpPr>
        <dsp:cNvPr id="0" name=""/>
        <dsp:cNvSpPr/>
      </dsp:nvSpPr>
      <dsp:spPr>
        <a:xfrm rot="10800000">
          <a:off x="0" y="1590272"/>
          <a:ext cx="1671637" cy="802074"/>
        </a:xfrm>
        <a:prstGeom prst="upArrowCallout">
          <a:avLst>
            <a:gd name="adj1" fmla="val 5000"/>
            <a:gd name="adj2" fmla="val 10000"/>
            <a:gd name="adj3" fmla="val 15000"/>
            <a:gd name="adj4" fmla="val 64977"/>
          </a:avLst>
        </a:prstGeom>
        <a:solidFill>
          <a:schemeClr val="accent5">
            <a:hueOff val="-3379271"/>
            <a:satOff val="-8710"/>
            <a:lumOff val="-5883"/>
            <a:alphaOff val="0"/>
          </a:schemeClr>
        </a:solidFill>
        <a:ln w="12700" cap="flat" cmpd="sng" algn="ctr">
          <a:solidFill>
            <a:schemeClr val="accent5">
              <a:hueOff val="-3379271"/>
              <a:satOff val="-8710"/>
              <a:lumOff val="-588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8887" tIns="128016" rIns="118887" bIns="128016" numCol="1" spcCol="1270" anchor="ctr" anchorCtr="0">
          <a:noAutofit/>
        </a:bodyPr>
        <a:lstStyle/>
        <a:p>
          <a:pPr marL="0" lvl="0" indent="0" algn="ctr" defTabSz="800100">
            <a:lnSpc>
              <a:spcPct val="90000"/>
            </a:lnSpc>
            <a:spcBef>
              <a:spcPct val="0"/>
            </a:spcBef>
            <a:spcAft>
              <a:spcPct val="35000"/>
            </a:spcAft>
            <a:buNone/>
          </a:pPr>
          <a:r>
            <a:rPr lang="en-US" sz="1800" kern="1200"/>
            <a:t>Create</a:t>
          </a:r>
        </a:p>
      </dsp:txBody>
      <dsp:txXfrm rot="-10800000">
        <a:off x="0" y="1590272"/>
        <a:ext cx="1671637" cy="521348"/>
      </dsp:txXfrm>
    </dsp:sp>
    <dsp:sp modelId="{A9A7FDD2-6E30-497C-8661-BBC9A87B3AC8}">
      <dsp:nvSpPr>
        <dsp:cNvPr id="0" name=""/>
        <dsp:cNvSpPr/>
      </dsp:nvSpPr>
      <dsp:spPr>
        <a:xfrm>
          <a:off x="1671637" y="1590272"/>
          <a:ext cx="5014912" cy="521348"/>
        </a:xfrm>
        <a:prstGeom prst="rect">
          <a:avLst/>
        </a:prstGeom>
        <a:solidFill>
          <a:schemeClr val="accent5">
            <a:tint val="40000"/>
            <a:alpha val="90000"/>
            <a:hueOff val="-3369881"/>
            <a:satOff val="-11416"/>
            <a:lumOff val="-1464"/>
            <a:alphaOff val="0"/>
          </a:schemeClr>
        </a:solidFill>
        <a:ln w="12700" cap="flat" cmpd="sng" algn="ctr">
          <a:solidFill>
            <a:schemeClr val="accent5">
              <a:tint val="40000"/>
              <a:alpha val="90000"/>
              <a:hueOff val="-3369881"/>
              <a:satOff val="-11416"/>
              <a:lumOff val="-146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726" tIns="165100" rIns="101726" bIns="165100" numCol="1" spcCol="1270" anchor="ctr" anchorCtr="0">
          <a:noAutofit/>
        </a:bodyPr>
        <a:lstStyle/>
        <a:p>
          <a:pPr marL="0" lvl="0" indent="0" algn="l" defTabSz="577850">
            <a:lnSpc>
              <a:spcPct val="90000"/>
            </a:lnSpc>
            <a:spcBef>
              <a:spcPct val="0"/>
            </a:spcBef>
            <a:spcAft>
              <a:spcPct val="35000"/>
            </a:spcAft>
            <a:buNone/>
          </a:pPr>
          <a:r>
            <a:rPr lang="en-US" sz="1300" kern="1200" dirty="0"/>
            <a:t>Create </a:t>
          </a:r>
          <a:r>
            <a:rPr lang="en-US" sz="1300" kern="1200" dirty="0" err="1"/>
            <a:t>Dockerfile</a:t>
          </a:r>
          <a:r>
            <a:rPr lang="en-US" sz="1300" kern="1200" dirty="0"/>
            <a:t> with python base image and copy the files</a:t>
          </a:r>
        </a:p>
      </dsp:txBody>
      <dsp:txXfrm>
        <a:off x="1671637" y="1590272"/>
        <a:ext cx="5014912" cy="521348"/>
      </dsp:txXfrm>
    </dsp:sp>
    <dsp:sp modelId="{35A3F018-27C2-411A-9227-670C74BCEB72}">
      <dsp:nvSpPr>
        <dsp:cNvPr id="0" name=""/>
        <dsp:cNvSpPr/>
      </dsp:nvSpPr>
      <dsp:spPr>
        <a:xfrm rot="10800000">
          <a:off x="0" y="796021"/>
          <a:ext cx="1671637" cy="802074"/>
        </a:xfrm>
        <a:prstGeom prst="upArrowCallout">
          <a:avLst>
            <a:gd name="adj1" fmla="val 5000"/>
            <a:gd name="adj2" fmla="val 10000"/>
            <a:gd name="adj3" fmla="val 15000"/>
            <a:gd name="adj4" fmla="val 64977"/>
          </a:avLst>
        </a:prstGeom>
        <a:solidFill>
          <a:schemeClr val="accent5">
            <a:hueOff val="-5068907"/>
            <a:satOff val="-13064"/>
            <a:lumOff val="-8824"/>
            <a:alphaOff val="0"/>
          </a:schemeClr>
        </a:solidFill>
        <a:ln w="12700" cap="flat" cmpd="sng" algn="ctr">
          <a:solidFill>
            <a:schemeClr val="accent5">
              <a:hueOff val="-5068907"/>
              <a:satOff val="-13064"/>
              <a:lumOff val="-8824"/>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8887" tIns="128016" rIns="118887" bIns="128016" numCol="1" spcCol="1270" anchor="ctr" anchorCtr="0">
          <a:noAutofit/>
        </a:bodyPr>
        <a:lstStyle/>
        <a:p>
          <a:pPr marL="0" lvl="0" indent="0" algn="ctr" defTabSz="800100">
            <a:lnSpc>
              <a:spcPct val="90000"/>
            </a:lnSpc>
            <a:spcBef>
              <a:spcPct val="0"/>
            </a:spcBef>
            <a:spcAft>
              <a:spcPct val="35000"/>
            </a:spcAft>
            <a:buNone/>
          </a:pPr>
          <a:r>
            <a:rPr lang="en-US" sz="1800" kern="1200"/>
            <a:t>Create</a:t>
          </a:r>
        </a:p>
      </dsp:txBody>
      <dsp:txXfrm rot="-10800000">
        <a:off x="0" y="796021"/>
        <a:ext cx="1671637" cy="521348"/>
      </dsp:txXfrm>
    </dsp:sp>
    <dsp:sp modelId="{2513DBBE-12B7-455A-8378-F1A6161B0FF8}">
      <dsp:nvSpPr>
        <dsp:cNvPr id="0" name=""/>
        <dsp:cNvSpPr/>
      </dsp:nvSpPr>
      <dsp:spPr>
        <a:xfrm>
          <a:off x="1671637" y="796021"/>
          <a:ext cx="5014912" cy="521348"/>
        </a:xfrm>
        <a:prstGeom prst="rect">
          <a:avLst/>
        </a:prstGeom>
        <a:solidFill>
          <a:schemeClr val="accent5">
            <a:tint val="40000"/>
            <a:alpha val="90000"/>
            <a:hueOff val="-5054821"/>
            <a:satOff val="-17124"/>
            <a:lumOff val="-2196"/>
            <a:alphaOff val="0"/>
          </a:schemeClr>
        </a:solidFill>
        <a:ln w="12700" cap="flat" cmpd="sng" algn="ctr">
          <a:solidFill>
            <a:schemeClr val="accent5">
              <a:tint val="40000"/>
              <a:alpha val="90000"/>
              <a:hueOff val="-5054821"/>
              <a:satOff val="-17124"/>
              <a:lumOff val="-219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726" tIns="165100" rIns="101726" bIns="165100" numCol="1" spcCol="1270" anchor="ctr" anchorCtr="0">
          <a:noAutofit/>
        </a:bodyPr>
        <a:lstStyle/>
        <a:p>
          <a:pPr marL="0" lvl="0" indent="0" algn="l" defTabSz="577850">
            <a:lnSpc>
              <a:spcPct val="90000"/>
            </a:lnSpc>
            <a:spcBef>
              <a:spcPct val="0"/>
            </a:spcBef>
            <a:spcAft>
              <a:spcPct val="35000"/>
            </a:spcAft>
            <a:buNone/>
          </a:pPr>
          <a:r>
            <a:rPr lang="en-US" sz="1300" kern="1200"/>
            <a:t>Create requirement.txt file to include the flask dependency modules</a:t>
          </a:r>
        </a:p>
      </dsp:txBody>
      <dsp:txXfrm>
        <a:off x="1671637" y="796021"/>
        <a:ext cx="5014912" cy="521348"/>
      </dsp:txXfrm>
    </dsp:sp>
    <dsp:sp modelId="{AC4ED5B8-D1C7-4314-9339-E3C27C278327}">
      <dsp:nvSpPr>
        <dsp:cNvPr id="0" name=""/>
        <dsp:cNvSpPr/>
      </dsp:nvSpPr>
      <dsp:spPr>
        <a:xfrm rot="10800000">
          <a:off x="0" y="1769"/>
          <a:ext cx="1671637" cy="802074"/>
        </a:xfrm>
        <a:prstGeom prst="upArrowCallout">
          <a:avLst>
            <a:gd name="adj1" fmla="val 5000"/>
            <a:gd name="adj2" fmla="val 10000"/>
            <a:gd name="adj3" fmla="val 15000"/>
            <a:gd name="adj4" fmla="val 64977"/>
          </a:avLst>
        </a:prstGeom>
        <a:solidFill>
          <a:schemeClr val="accent5">
            <a:hueOff val="-6758543"/>
            <a:satOff val="-17419"/>
            <a:lumOff val="-11765"/>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8887" tIns="128016" rIns="118887" bIns="128016" numCol="1" spcCol="1270" anchor="ctr" anchorCtr="0">
          <a:noAutofit/>
        </a:bodyPr>
        <a:lstStyle/>
        <a:p>
          <a:pPr marL="0" lvl="0" indent="0" algn="ctr" defTabSz="800100">
            <a:lnSpc>
              <a:spcPct val="90000"/>
            </a:lnSpc>
            <a:spcBef>
              <a:spcPct val="0"/>
            </a:spcBef>
            <a:spcAft>
              <a:spcPct val="35000"/>
            </a:spcAft>
            <a:buNone/>
          </a:pPr>
          <a:r>
            <a:rPr lang="en-US" sz="1800" kern="1200" dirty="0"/>
            <a:t>Create</a:t>
          </a:r>
        </a:p>
      </dsp:txBody>
      <dsp:txXfrm rot="-10800000">
        <a:off x="0" y="1769"/>
        <a:ext cx="1671637" cy="521348"/>
      </dsp:txXfrm>
    </dsp:sp>
    <dsp:sp modelId="{8B2561B6-0449-4EF9-8E17-E8E11BE85B89}">
      <dsp:nvSpPr>
        <dsp:cNvPr id="0" name=""/>
        <dsp:cNvSpPr/>
      </dsp:nvSpPr>
      <dsp:spPr>
        <a:xfrm>
          <a:off x="1671637" y="1769"/>
          <a:ext cx="5014912" cy="521348"/>
        </a:xfrm>
        <a:prstGeom prst="rect">
          <a:avLst/>
        </a:prstGeom>
        <a:solidFill>
          <a:schemeClr val="accent5">
            <a:tint val="40000"/>
            <a:alpha val="90000"/>
            <a:hueOff val="-6739762"/>
            <a:satOff val="-22832"/>
            <a:lumOff val="-2928"/>
            <a:alphaOff val="0"/>
          </a:schemeClr>
        </a:solidFill>
        <a:ln w="12700" cap="flat" cmpd="sng" algn="ctr">
          <a:solidFill>
            <a:schemeClr val="accent5">
              <a:tint val="40000"/>
              <a:alpha val="90000"/>
              <a:hueOff val="-6739762"/>
              <a:satOff val="-22832"/>
              <a:lumOff val="-29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726" tIns="165100" rIns="101726" bIns="165100" numCol="1" spcCol="1270" anchor="ctr" anchorCtr="0">
          <a:noAutofit/>
        </a:bodyPr>
        <a:lstStyle/>
        <a:p>
          <a:pPr marL="0" lvl="0" indent="0" algn="l" defTabSz="577850">
            <a:lnSpc>
              <a:spcPct val="90000"/>
            </a:lnSpc>
            <a:spcBef>
              <a:spcPct val="0"/>
            </a:spcBef>
            <a:spcAft>
              <a:spcPct val="35000"/>
            </a:spcAft>
            <a:buNone/>
          </a:pPr>
          <a:r>
            <a:rPr lang="en-US" sz="1300" kern="1200" dirty="0"/>
            <a:t>Create python app.py main file with simple python flask code</a:t>
          </a:r>
        </a:p>
      </dsp:txBody>
      <dsp:txXfrm>
        <a:off x="1671637" y="1769"/>
        <a:ext cx="5014912" cy="521348"/>
      </dsp:txXfrm>
    </dsp:sp>
  </dsp:spTree>
</dsp:drawing>
</file>

<file path=word/diagrams/layout1.xml><?xml version="1.0" encoding="utf-8"?>
<dgm:layoutDef xmlns:dgm="http://schemas.openxmlformats.org/drawingml/2006/diagram" xmlns:a="http://schemas.openxmlformats.org/drawingml/2006/main" uniqueId="urn:microsoft.com/office/officeart/2016/7/layout/VerticalDownArrowProcess">
  <dgm:title val="Vertical Down Arrow Process"/>
  <dgm:desc val="Use to show a progression; a timeline; sequential steps in a task, process, or workflow; or to emphasize movement or direction. Level 1 text appears inside an arrow shape while Level 2 text appears below the arrow shapes."/>
  <dgm:catLst>
    <dgm:cat type="process" pri="5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36"/>
      <dgm:constr type="primFontSz" for="des" forName="parentTextArrow" refType="primFontSz" refFor="des" refForName="parentTextBox" op="equ"/>
      <dgm:constr type="primFontSz" for="des" forName="descendantArrow" val="24"/>
      <dgm:constr type="primFontSz" for="des" forName="descendantArrow" refType="primFontSz" refFor="des" refForName="parentTextArrow" op="lte"/>
      <dgm:constr type="primFontSz" for="des" forName="descendantBox" refType="primFontSz" refFor="des" refForName="parentTextArrow" op="lte"/>
      <dgm:constr type="primFontSz" for="des" forName="descendantBox" refType="primFontSz" refFor="des" refForName="parentTextBox" op="lte"/>
      <dgm:constr type="primFontSz" for="des" forName="descendantArrow" refType="primFontSz" refFor="des" refForName="parentTextBox" op="lte"/>
      <dgm:constr type="primFontSz" for="des" forName="descendantBox" refType="primFontSz" refFor="des" refForName="descendan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onstrLst>
              <dgm:constr type="w" for="ch" forName="parentTextBox" refType="w" fact="0.25"/>
              <dgm:constr type="h" for="ch" forName="parentTextBox" refType="h"/>
              <dgm:constr type="t" for="ch" forName="parentTextBox"/>
              <dgm:constr type="w" for="ch" forName="descendantBox" refType="w" fact="0.75"/>
              <dgm:constr type="l" for="ch" forName="descendantBox" refType="w" fact="0.25"/>
              <dgm:constr type="b" for="ch" forName="descendantBox" refType="h"/>
              <dgm:constr type="h" for="ch" forName="descendantBox" refType="h"/>
            </dgm:constrLst>
            <dgm:ruleLst/>
            <dgm:layoutNode name="parentTextBox" styleLbl="alignNode1">
              <dgm:alg type="tx"/>
              <dgm:shape xmlns:r="http://schemas.openxmlformats.org/officeDocument/2006/relationships" type="rect" r:blip="">
                <dgm:adjLst/>
              </dgm:shape>
              <dgm:presOf axis="self"/>
              <dgm:constrLst>
                <dgm:constr type="primFontSz" refType="h" op="lte" fact="0.5"/>
                <dgm:constr type="lMarg" refType="w" fact="0.2016"/>
                <dgm:constr type="rMarg" refType="w" fact="0.2016"/>
              </dgm:constrLst>
              <dgm:ruleLst>
                <dgm:rule type="primFontSz" val="13" fact="NaN" max="NaN"/>
              </dgm:ruleLst>
            </dgm:layoutNode>
            <dgm:layoutNode name="descendantBox" styleLbl="bgAccFollowNode1">
              <dgm:alg type="tx">
                <dgm:param type="stBulletLvl" val="0"/>
                <dgm:param type="parTxLTRAlign" val="l"/>
              </dgm:alg>
              <dgm:shape xmlns:r="http://schemas.openxmlformats.org/officeDocument/2006/relationships" type="rect" r:blip="">
                <dgm:adjLst/>
              </dgm:shape>
              <dgm:presOf/>
              <dgm:constrLst>
                <dgm:constr type="tMarg" refType="primFontSz"/>
                <dgm:constr type="bMarg" refType="primFontSz"/>
                <dgm:constr type="lMarg" refType="w" fact="0.0575"/>
                <dgm:constr type="rMarg" refType="w" fact="0.0575"/>
              </dgm:constrLst>
              <dgm:presOf axis="des" ptType="node"/>
              <dgm:ruleLst>
                <dgm:rule type="primFontSz" val="11" fact="NaN" max="NaN"/>
              </dgm:ruleLst>
            </dgm:layoutNode>
          </dgm:layoutNode>
        </dgm:if>
        <dgm:else name="Name17">
          <dgm:layoutNode name="arrowAndChildren">
            <dgm:alg type="composite"/>
            <dgm:shape xmlns:r="http://schemas.openxmlformats.org/officeDocument/2006/relationships" r:blip="">
              <dgm:adjLst/>
            </dgm:shape>
            <dgm:presOf/>
            <dgm:constrLst>
              <dgm:constr type="w" for="ch" forName="parentTextArrow" refType="w" fact="0.25"/>
              <dgm:constr type="t" for="ch" forName="parentTextArrow"/>
              <dgm:constr type="h" for="ch" forName="parentTextArrow" refType="h" fact="0.65"/>
              <dgm:constr type="w" for="ch" forName="arrow" refType="w" fact="0.25"/>
              <dgm:constr type="h" for="ch" forName="arrow" refType="h"/>
              <dgm:constr type="l" for="ch" forName="descendantArrow" refType="w" fact="0.25"/>
              <dgm:constr type="w" for="ch" forName="descendantArrow" refType="w" fact="0.75"/>
              <dgm:constr type="b" for="ch" forName="descendantArrow" refType="h" fact="0.65"/>
              <dgm:constr type="h" for="ch" forName="descendantArrow" refType="h" fact="0.65"/>
            </dgm:constrLst>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constr type="primFontSz" refType="h" op="lte" fact="0.5"/>
                <dgm:constr type="lMarg" refType="w" fact="0.2016"/>
                <dgm:constr type="rMarg" refType="w" fact="0.2016"/>
              </dgm:constrLst>
              <dgm:ruleLst>
                <dgm:rule type="primFontSz" val="13" fact="NaN" max="NaN"/>
              </dgm:ruleLst>
            </dgm:layoutNode>
            <dgm:layoutNode name="arrow" styleLbl="alignNode1">
              <dgm:alg type="sp"/>
              <dgm:shape xmlns:r="http://schemas.openxmlformats.org/officeDocument/2006/relationships" rot="180" type="upArrowCallout" r:blip="">
                <dgm:adjLst>
                  <dgm:adj idx="1" val="0.05"/>
                  <dgm:adj idx="2" val="0.1"/>
                  <dgm:adj idx="3" val="0.15"/>
                </dgm:adjLst>
              </dgm:shape>
              <dgm:presOf axis="self"/>
              <dgm:constrLst/>
              <dgm:ruleLst/>
            </dgm:layoutNode>
            <dgm:layoutNode name="descendantArrow" styleLbl="bgAccFollowNode1">
              <dgm:alg type="tx">
                <dgm:param type="stBulletLvl" val="0"/>
                <dgm:param type="parTxLTRAlign" val="l"/>
              </dgm:alg>
              <dgm:shape xmlns:r="http://schemas.openxmlformats.org/officeDocument/2006/relationships" type="rect" r:blip="">
                <dgm:adjLst/>
              </dgm:shape>
              <dgm:presOf axis="des" ptType="node"/>
              <dgm:constrLst>
                <dgm:constr type="tMarg" refType="primFontSz"/>
                <dgm:constr type="bMarg" refType="primFontSz"/>
                <dgm:constr type="lMarg" refType="w" fact="0.0575"/>
                <dgm:constr type="rMarg" refType="w" fact="0.0575"/>
              </dgm:constrLst>
              <dgm:ruleLst>
                <dgm:rule type="primFontSz" val="11" fact="NaN" max="NaN"/>
              </dgm:ruleLst>
            </dgm:layoutNod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HideFromDelve xmlns="71c5aaf6-e6ce-465b-b873-5148d2a4c105">false</HideFromDelve>
  </documentManagement>
</p:properties>
</file>

<file path=customXml/item2.xml><?xml version="1.0" encoding="utf-8"?>
<?mso-contentType ?>
<SharedContentType xmlns="Microsoft.SharePoint.Taxonomy.ContentTypeSync" SourceId="34c87397-5fc1-491e-85e7-d6110dbe9cbd" ContentTypeId="0x0101" PreviousValue="false"/>
</file>

<file path=customXml/item3.xml><?xml version="1.0" encoding="utf-8"?>
<ct:contentTypeSchema xmlns:ct="http://schemas.microsoft.com/office/2006/metadata/contentType" xmlns:ma="http://schemas.microsoft.com/office/2006/metadata/properties/metaAttributes" ct:_="" ma:_="" ma:contentTypeName="Document" ma:contentTypeID="0x0101001BF4E7292B4A6D49AF8F2674F8A4D045" ma:contentTypeVersion="13" ma:contentTypeDescription="Create a new document." ma:contentTypeScope="" ma:versionID="395207044b88c5739184963c947ca132">
  <xsd:schema xmlns:xsd="http://www.w3.org/2001/XMLSchema" xmlns:xs="http://www.w3.org/2001/XMLSchema" xmlns:p="http://schemas.microsoft.com/office/2006/metadata/properties" xmlns:ns2="71c5aaf6-e6ce-465b-b873-5148d2a4c105" xmlns:ns3="d9918223-fae3-445a-a383-7a9293ffe9df" xmlns:ns4="38eac2e6-0e57-4281-85e5-f2bbc06053ec" targetNamespace="http://schemas.microsoft.com/office/2006/metadata/properties" ma:root="true" ma:fieldsID="ec15eec1eda98720010b7245cf16afbb" ns2:_="" ns3:_="" ns4:_="">
    <xsd:import namespace="71c5aaf6-e6ce-465b-b873-5148d2a4c105"/>
    <xsd:import namespace="d9918223-fae3-445a-a383-7a9293ffe9df"/>
    <xsd:import namespace="38eac2e6-0e57-4281-85e5-f2bbc06053ec"/>
    <xsd:element name="properties">
      <xsd:complexType>
        <xsd:sequence>
          <xsd:element name="documentManagement">
            <xsd:complexType>
              <xsd:all>
                <xsd:element ref="ns2:_dlc_DocId" minOccurs="0"/>
                <xsd:element ref="ns2:_dlc_DocIdUrl" minOccurs="0"/>
                <xsd:element ref="ns2:_dlc_DocIdPersistId" minOccurs="0"/>
                <xsd:element ref="ns2:HideFromDelve" minOccurs="0"/>
                <xsd:element ref="ns3:MediaServiceMetadata" minOccurs="0"/>
                <xsd:element ref="ns3:MediaServiceFastMetadata" minOccurs="0"/>
                <xsd:element ref="ns4:SharedWithUsers" minOccurs="0"/>
                <xsd:element ref="ns4:SharedWithDetail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ideFromDelve" ma:index="11" nillable="true" ma:displayName="HideFromDelve" ma:default="0" ma:internalName="HideFromDel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d9918223-fae3-445a-a383-7a9293ffe9df"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8eac2e6-0e57-4281-85e5-f2bbc06053e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LongProperties xmlns="http://schemas.microsoft.com/office/2006/metadata/longProperties"/>
</file>

<file path=customXml/item7.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A120467-BA18-4390-AB60-7481B541EA93}">
  <ds:schemaRefs>
    <ds:schemaRef ds:uri="http://schemas.microsoft.com/office/2006/metadata/properties"/>
    <ds:schemaRef ds:uri="http://schemas.microsoft.com/office/infopath/2007/PartnerControls"/>
    <ds:schemaRef ds:uri="71c5aaf6-e6ce-465b-b873-5148d2a4c105"/>
  </ds:schemaRefs>
</ds:datastoreItem>
</file>

<file path=customXml/itemProps2.xml><?xml version="1.0" encoding="utf-8"?>
<ds:datastoreItem xmlns:ds="http://schemas.openxmlformats.org/officeDocument/2006/customXml" ds:itemID="{19E8793E-ED52-449E-A1FD-3340B5B49921}">
  <ds:schemaRefs>
    <ds:schemaRef ds:uri="Microsoft.SharePoint.Taxonomy.ContentTypeSync"/>
  </ds:schemaRefs>
</ds:datastoreItem>
</file>

<file path=customXml/itemProps3.xml><?xml version="1.0" encoding="utf-8"?>
<ds:datastoreItem xmlns:ds="http://schemas.openxmlformats.org/officeDocument/2006/customXml" ds:itemID="{AD2CC02A-8A4E-42E0-BF9E-3732C3CAC2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d9918223-fae3-445a-a383-7a9293ffe9df"/>
    <ds:schemaRef ds:uri="38eac2e6-0e57-4281-85e5-f2bbc06053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5DAE577-49A7-4D5F-963C-E4A59905E5F6}">
  <ds:schemaRefs>
    <ds:schemaRef ds:uri="http://schemas.microsoft.com/sharepoint/events"/>
  </ds:schemaRefs>
</ds:datastoreItem>
</file>

<file path=customXml/itemProps5.xml><?xml version="1.0" encoding="utf-8"?>
<ds:datastoreItem xmlns:ds="http://schemas.openxmlformats.org/officeDocument/2006/customXml" ds:itemID="{7B4E1891-611F-41D8-A363-763EE3D2C7EA}">
  <ds:schemaRefs>
    <ds:schemaRef ds:uri="http://schemas.openxmlformats.org/officeDocument/2006/bibliography"/>
  </ds:schemaRefs>
</ds:datastoreItem>
</file>

<file path=customXml/itemProps6.xml><?xml version="1.0" encoding="utf-8"?>
<ds:datastoreItem xmlns:ds="http://schemas.openxmlformats.org/officeDocument/2006/customXml" ds:itemID="{93339FD3-31A7-4E78-A965-09C14F151AFA}">
  <ds:schemaRefs>
    <ds:schemaRef ds:uri="http://schemas.microsoft.com/office/2006/metadata/longProperties"/>
  </ds:schemaRefs>
</ds:datastoreItem>
</file>

<file path=customXml/itemProps7.xml><?xml version="1.0" encoding="utf-8"?>
<ds:datastoreItem xmlns:ds="http://schemas.openxmlformats.org/officeDocument/2006/customXml" ds:itemID="{0F336214-CCCE-47E0-A72C-730AE657F22E}">
  <ds:schemaRefs>
    <ds:schemaRef ds:uri="http://schemas.microsoft.com/sharepoint/v3/contenttype/forms"/>
  </ds:schemaRefs>
</ds:datastoreItem>
</file>

<file path=docMetadata/LabelInfo.xml><?xml version="1.0" encoding="utf-8"?>
<clbl:labelList xmlns:clbl="http://schemas.microsoft.com/office/2020/mipLabelMetadata">
  <clbl:label id="{46cc7c65-2b09-40ab-abef-d10548338a3b}" enabled="1" method="Privileged" siteId="{5d471751-9675-428d-917b-70f44f9630b0}" removed="0"/>
</clbl:labelList>
</file>

<file path=docProps/app.xml><?xml version="1.0" encoding="utf-8"?>
<Properties xmlns="http://schemas.openxmlformats.org/officeDocument/2006/extended-properties" xmlns:vt="http://schemas.openxmlformats.org/officeDocument/2006/docPropsVTypes">
  <Template>CID_ATT_MOP_Template_V14.dot</Template>
  <TotalTime>790</TotalTime>
  <Pages>30</Pages>
  <Words>4471</Words>
  <Characters>25487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Nokia</Company>
  <LinksUpToDate>false</LinksUpToDate>
  <CharactersWithSpaces>29899</CharactersWithSpaces>
  <SharedDoc>false</SharedDoc>
  <HLinks>
    <vt:vector size="384" baseType="variant">
      <vt:variant>
        <vt:i4>1441820</vt:i4>
      </vt:variant>
      <vt:variant>
        <vt:i4>333</vt:i4>
      </vt:variant>
      <vt:variant>
        <vt:i4>0</vt:i4>
      </vt:variant>
      <vt:variant>
        <vt:i4>5</vt:i4>
      </vt:variant>
      <vt:variant>
        <vt:lpwstr>https://customer.nokia.com/s/</vt:lpwstr>
      </vt:variant>
      <vt:variant>
        <vt:lpwstr/>
      </vt:variant>
      <vt:variant>
        <vt:i4>5898315</vt:i4>
      </vt:variant>
      <vt:variant>
        <vt:i4>330</vt:i4>
      </vt:variant>
      <vt:variant>
        <vt:i4>0</vt:i4>
      </vt:variant>
      <vt:variant>
        <vt:i4>5</vt:i4>
      </vt:variant>
      <vt:variant>
        <vt:lpwstr>https://att-my.sharepoint.com/personal/jw1762_att_com/Documents/Documents/vUSP/vSCC-AS/Production MOPS/Completed/LDAP Certificate Fix/vSCC_AS_LDAP_Certificate_Expire_Fix_v3.3.docx</vt:lpwstr>
      </vt:variant>
      <vt:variant>
        <vt:lpwstr>Ask_Yourself_Checklist</vt:lpwstr>
      </vt:variant>
      <vt:variant>
        <vt:i4>5898315</vt:i4>
      </vt:variant>
      <vt:variant>
        <vt:i4>327</vt:i4>
      </vt:variant>
      <vt:variant>
        <vt:i4>0</vt:i4>
      </vt:variant>
      <vt:variant>
        <vt:i4>5</vt:i4>
      </vt:variant>
      <vt:variant>
        <vt:lpwstr>https://att-my.sharepoint.com/personal/jw1762_att_com/Documents/Documents/vUSP/vSCC-AS/Production MOPS/Completed/LDAP Certificate Fix/vSCC_AS_LDAP_Certificate_Expire_Fix_v3.3.docx</vt:lpwstr>
      </vt:variant>
      <vt:variant>
        <vt:lpwstr>Ask_Yourself_Checklist</vt:lpwstr>
      </vt:variant>
      <vt:variant>
        <vt:i4>5898315</vt:i4>
      </vt:variant>
      <vt:variant>
        <vt:i4>324</vt:i4>
      </vt:variant>
      <vt:variant>
        <vt:i4>0</vt:i4>
      </vt:variant>
      <vt:variant>
        <vt:i4>5</vt:i4>
      </vt:variant>
      <vt:variant>
        <vt:lpwstr>https://att-my.sharepoint.com/personal/jw1762_att_com/Documents/Documents/vUSP/vSCC-AS/Production MOPS/Completed/LDAP Certificate Fix/vSCC_AS_LDAP_Certificate_Expire_Fix_v3.3.docx</vt:lpwstr>
      </vt:variant>
      <vt:variant>
        <vt:lpwstr>Ask_Yourself_Checklist</vt:lpwstr>
      </vt:variant>
      <vt:variant>
        <vt:i4>5898315</vt:i4>
      </vt:variant>
      <vt:variant>
        <vt:i4>321</vt:i4>
      </vt:variant>
      <vt:variant>
        <vt:i4>0</vt:i4>
      </vt:variant>
      <vt:variant>
        <vt:i4>5</vt:i4>
      </vt:variant>
      <vt:variant>
        <vt:lpwstr>https://att-my.sharepoint.com/personal/jw1762_att_com/Documents/Documents/vUSP/vSCC-AS/Production MOPS/Completed/LDAP Certificate Fix/vSCC_AS_LDAP_Certificate_Expire_Fix_v3.3.docx</vt:lpwstr>
      </vt:variant>
      <vt:variant>
        <vt:lpwstr>Ask_Yourself_Checklist</vt:lpwstr>
      </vt:variant>
      <vt:variant>
        <vt:i4>5898315</vt:i4>
      </vt:variant>
      <vt:variant>
        <vt:i4>318</vt:i4>
      </vt:variant>
      <vt:variant>
        <vt:i4>0</vt:i4>
      </vt:variant>
      <vt:variant>
        <vt:i4>5</vt:i4>
      </vt:variant>
      <vt:variant>
        <vt:lpwstr>https://att-my.sharepoint.com/personal/jw1762_att_com/Documents/Documents/vUSP/vSCC-AS/Production MOPS/Completed/LDAP Certificate Fix/vSCC_AS_LDAP_Certificate_Expire_Fix_v3.3.docx</vt:lpwstr>
      </vt:variant>
      <vt:variant>
        <vt:lpwstr>Ask_Yourself_Checklist</vt:lpwstr>
      </vt:variant>
      <vt:variant>
        <vt:i4>5898315</vt:i4>
      </vt:variant>
      <vt:variant>
        <vt:i4>315</vt:i4>
      </vt:variant>
      <vt:variant>
        <vt:i4>0</vt:i4>
      </vt:variant>
      <vt:variant>
        <vt:i4>5</vt:i4>
      </vt:variant>
      <vt:variant>
        <vt:lpwstr>https://att-my.sharepoint.com/personal/jw1762_att_com/Documents/Documents/vUSP/vSCC-AS/Production MOPS/Completed/LDAP Certificate Fix/vSCC_AS_LDAP_Certificate_Expire_Fix_v3.3.docx</vt:lpwstr>
      </vt:variant>
      <vt:variant>
        <vt:lpwstr>Ask_Yourself_Checklist</vt:lpwstr>
      </vt:variant>
      <vt:variant>
        <vt:i4>5898315</vt:i4>
      </vt:variant>
      <vt:variant>
        <vt:i4>312</vt:i4>
      </vt:variant>
      <vt:variant>
        <vt:i4>0</vt:i4>
      </vt:variant>
      <vt:variant>
        <vt:i4>5</vt:i4>
      </vt:variant>
      <vt:variant>
        <vt:lpwstr>https://att-my.sharepoint.com/personal/jw1762_att_com/Documents/Documents/vUSP/vSCC-AS/Production MOPS/Completed/LDAP Certificate Fix/vSCC_AS_LDAP_Certificate_Expire_Fix_v3.3.docx</vt:lpwstr>
      </vt:variant>
      <vt:variant>
        <vt:lpwstr>Ask_Yourself_Checklist</vt:lpwstr>
      </vt:variant>
      <vt:variant>
        <vt:i4>5898315</vt:i4>
      </vt:variant>
      <vt:variant>
        <vt:i4>309</vt:i4>
      </vt:variant>
      <vt:variant>
        <vt:i4>0</vt:i4>
      </vt:variant>
      <vt:variant>
        <vt:i4>5</vt:i4>
      </vt:variant>
      <vt:variant>
        <vt:lpwstr>https://att-my.sharepoint.com/personal/jw1762_att_com/Documents/Documents/vUSP/vSCC-AS/Production MOPS/Completed/LDAP Certificate Fix/vSCC_AS_LDAP_Certificate_Expire_Fix_v3.3.docx</vt:lpwstr>
      </vt:variant>
      <vt:variant>
        <vt:lpwstr>Ask_Yourself_Checklist</vt:lpwstr>
      </vt:variant>
      <vt:variant>
        <vt:i4>5898315</vt:i4>
      </vt:variant>
      <vt:variant>
        <vt:i4>306</vt:i4>
      </vt:variant>
      <vt:variant>
        <vt:i4>0</vt:i4>
      </vt:variant>
      <vt:variant>
        <vt:i4>5</vt:i4>
      </vt:variant>
      <vt:variant>
        <vt:lpwstr>https://att-my.sharepoint.com/personal/jw1762_att_com/Documents/Documents/vUSP/vSCC-AS/Production MOPS/Completed/LDAP Certificate Fix/vSCC_AS_LDAP_Certificate_Expire_Fix_v3.3.docx</vt:lpwstr>
      </vt:variant>
      <vt:variant>
        <vt:lpwstr>Ask_Yourself_Checklist</vt:lpwstr>
      </vt:variant>
      <vt:variant>
        <vt:i4>5898315</vt:i4>
      </vt:variant>
      <vt:variant>
        <vt:i4>303</vt:i4>
      </vt:variant>
      <vt:variant>
        <vt:i4>0</vt:i4>
      </vt:variant>
      <vt:variant>
        <vt:i4>5</vt:i4>
      </vt:variant>
      <vt:variant>
        <vt:lpwstr>https://att-my.sharepoint.com/personal/jw1762_att_com/Documents/Documents/vUSP/vSCC-AS/Production MOPS/Completed/LDAP Certificate Fix/vSCC_AS_LDAP_Certificate_Expire_Fix_v3.3.docx</vt:lpwstr>
      </vt:variant>
      <vt:variant>
        <vt:lpwstr>Ask_Yourself_Checklist</vt:lpwstr>
      </vt:variant>
      <vt:variant>
        <vt:i4>5898315</vt:i4>
      </vt:variant>
      <vt:variant>
        <vt:i4>300</vt:i4>
      </vt:variant>
      <vt:variant>
        <vt:i4>0</vt:i4>
      </vt:variant>
      <vt:variant>
        <vt:i4>5</vt:i4>
      </vt:variant>
      <vt:variant>
        <vt:lpwstr>https://att-my.sharepoint.com/personal/jw1762_att_com/Documents/Documents/vUSP/vSCC-AS/Production MOPS/Completed/LDAP Certificate Fix/vSCC_AS_LDAP_Certificate_Expire_Fix_v3.3.docx</vt:lpwstr>
      </vt:variant>
      <vt:variant>
        <vt:lpwstr>Ask_Yourself_Checklist</vt:lpwstr>
      </vt:variant>
      <vt:variant>
        <vt:i4>5898315</vt:i4>
      </vt:variant>
      <vt:variant>
        <vt:i4>297</vt:i4>
      </vt:variant>
      <vt:variant>
        <vt:i4>0</vt:i4>
      </vt:variant>
      <vt:variant>
        <vt:i4>5</vt:i4>
      </vt:variant>
      <vt:variant>
        <vt:lpwstr>https://att-my.sharepoint.com/personal/jw1762_att_com/Documents/Documents/vUSP/vSCC-AS/Production MOPS/Completed/LDAP Certificate Fix/vSCC_AS_LDAP_Certificate_Expire_Fix_v3.3.docx</vt:lpwstr>
      </vt:variant>
      <vt:variant>
        <vt:lpwstr>Ask_Yourself_Checklist</vt:lpwstr>
      </vt:variant>
      <vt:variant>
        <vt:i4>5898315</vt:i4>
      </vt:variant>
      <vt:variant>
        <vt:i4>294</vt:i4>
      </vt:variant>
      <vt:variant>
        <vt:i4>0</vt:i4>
      </vt:variant>
      <vt:variant>
        <vt:i4>5</vt:i4>
      </vt:variant>
      <vt:variant>
        <vt:lpwstr>https://att-my.sharepoint.com/personal/jw1762_att_com/Documents/Documents/vUSP/vSCC-AS/Production MOPS/Completed/LDAP Certificate Fix/vSCC_AS_LDAP_Certificate_Expire_Fix_v3.3.docx</vt:lpwstr>
      </vt:variant>
      <vt:variant>
        <vt:lpwstr>Ask_Yourself_Checklist</vt:lpwstr>
      </vt:variant>
      <vt:variant>
        <vt:i4>5898315</vt:i4>
      </vt:variant>
      <vt:variant>
        <vt:i4>291</vt:i4>
      </vt:variant>
      <vt:variant>
        <vt:i4>0</vt:i4>
      </vt:variant>
      <vt:variant>
        <vt:i4>5</vt:i4>
      </vt:variant>
      <vt:variant>
        <vt:lpwstr>https://att-my.sharepoint.com/personal/jw1762_att_com/Documents/Documents/vUSP/vSCC-AS/Production MOPS/Completed/LDAP Certificate Fix/vSCC_AS_LDAP_Certificate_Expire_Fix_v3.3.docx</vt:lpwstr>
      </vt:variant>
      <vt:variant>
        <vt:lpwstr>Ask_Yourself_Checklist</vt:lpwstr>
      </vt:variant>
      <vt:variant>
        <vt:i4>5898315</vt:i4>
      </vt:variant>
      <vt:variant>
        <vt:i4>288</vt:i4>
      </vt:variant>
      <vt:variant>
        <vt:i4>0</vt:i4>
      </vt:variant>
      <vt:variant>
        <vt:i4>5</vt:i4>
      </vt:variant>
      <vt:variant>
        <vt:lpwstr>https://att-my.sharepoint.com/personal/jw1762_att_com/Documents/Documents/vUSP/vSCC-AS/Production MOPS/Completed/LDAP Certificate Fix/vSCC_AS_LDAP_Certificate_Expire_Fix_v3.3.docx</vt:lpwstr>
      </vt:variant>
      <vt:variant>
        <vt:lpwstr>Ask_Yourself_Checklist</vt:lpwstr>
      </vt:variant>
      <vt:variant>
        <vt:i4>5898315</vt:i4>
      </vt:variant>
      <vt:variant>
        <vt:i4>285</vt:i4>
      </vt:variant>
      <vt:variant>
        <vt:i4>0</vt:i4>
      </vt:variant>
      <vt:variant>
        <vt:i4>5</vt:i4>
      </vt:variant>
      <vt:variant>
        <vt:lpwstr>https://att-my.sharepoint.com/personal/jw1762_att_com/Documents/Documents/vUSP/vSCC-AS/Production MOPS/Completed/LDAP Certificate Fix/vSCC_AS_LDAP_Certificate_Expire_Fix_v3.3.docx</vt:lpwstr>
      </vt:variant>
      <vt:variant>
        <vt:lpwstr>Ask_Yourself_Checklist</vt:lpwstr>
      </vt:variant>
      <vt:variant>
        <vt:i4>1835067</vt:i4>
      </vt:variant>
      <vt:variant>
        <vt:i4>278</vt:i4>
      </vt:variant>
      <vt:variant>
        <vt:i4>0</vt:i4>
      </vt:variant>
      <vt:variant>
        <vt:i4>5</vt:i4>
      </vt:variant>
      <vt:variant>
        <vt:lpwstr/>
      </vt:variant>
      <vt:variant>
        <vt:lpwstr>_Toc141433889</vt:lpwstr>
      </vt:variant>
      <vt:variant>
        <vt:i4>1835067</vt:i4>
      </vt:variant>
      <vt:variant>
        <vt:i4>272</vt:i4>
      </vt:variant>
      <vt:variant>
        <vt:i4>0</vt:i4>
      </vt:variant>
      <vt:variant>
        <vt:i4>5</vt:i4>
      </vt:variant>
      <vt:variant>
        <vt:lpwstr/>
      </vt:variant>
      <vt:variant>
        <vt:lpwstr>_Toc141433888</vt:lpwstr>
      </vt:variant>
      <vt:variant>
        <vt:i4>1835067</vt:i4>
      </vt:variant>
      <vt:variant>
        <vt:i4>266</vt:i4>
      </vt:variant>
      <vt:variant>
        <vt:i4>0</vt:i4>
      </vt:variant>
      <vt:variant>
        <vt:i4>5</vt:i4>
      </vt:variant>
      <vt:variant>
        <vt:lpwstr/>
      </vt:variant>
      <vt:variant>
        <vt:lpwstr>_Toc141433887</vt:lpwstr>
      </vt:variant>
      <vt:variant>
        <vt:i4>1835067</vt:i4>
      </vt:variant>
      <vt:variant>
        <vt:i4>260</vt:i4>
      </vt:variant>
      <vt:variant>
        <vt:i4>0</vt:i4>
      </vt:variant>
      <vt:variant>
        <vt:i4>5</vt:i4>
      </vt:variant>
      <vt:variant>
        <vt:lpwstr/>
      </vt:variant>
      <vt:variant>
        <vt:lpwstr>_Toc141433886</vt:lpwstr>
      </vt:variant>
      <vt:variant>
        <vt:i4>1835067</vt:i4>
      </vt:variant>
      <vt:variant>
        <vt:i4>254</vt:i4>
      </vt:variant>
      <vt:variant>
        <vt:i4>0</vt:i4>
      </vt:variant>
      <vt:variant>
        <vt:i4>5</vt:i4>
      </vt:variant>
      <vt:variant>
        <vt:lpwstr/>
      </vt:variant>
      <vt:variant>
        <vt:lpwstr>_Toc141433885</vt:lpwstr>
      </vt:variant>
      <vt:variant>
        <vt:i4>1835067</vt:i4>
      </vt:variant>
      <vt:variant>
        <vt:i4>248</vt:i4>
      </vt:variant>
      <vt:variant>
        <vt:i4>0</vt:i4>
      </vt:variant>
      <vt:variant>
        <vt:i4>5</vt:i4>
      </vt:variant>
      <vt:variant>
        <vt:lpwstr/>
      </vt:variant>
      <vt:variant>
        <vt:lpwstr>_Toc141433884</vt:lpwstr>
      </vt:variant>
      <vt:variant>
        <vt:i4>1835067</vt:i4>
      </vt:variant>
      <vt:variant>
        <vt:i4>242</vt:i4>
      </vt:variant>
      <vt:variant>
        <vt:i4>0</vt:i4>
      </vt:variant>
      <vt:variant>
        <vt:i4>5</vt:i4>
      </vt:variant>
      <vt:variant>
        <vt:lpwstr/>
      </vt:variant>
      <vt:variant>
        <vt:lpwstr>_Toc141433883</vt:lpwstr>
      </vt:variant>
      <vt:variant>
        <vt:i4>1835067</vt:i4>
      </vt:variant>
      <vt:variant>
        <vt:i4>236</vt:i4>
      </vt:variant>
      <vt:variant>
        <vt:i4>0</vt:i4>
      </vt:variant>
      <vt:variant>
        <vt:i4>5</vt:i4>
      </vt:variant>
      <vt:variant>
        <vt:lpwstr/>
      </vt:variant>
      <vt:variant>
        <vt:lpwstr>_Toc141433882</vt:lpwstr>
      </vt:variant>
      <vt:variant>
        <vt:i4>1835067</vt:i4>
      </vt:variant>
      <vt:variant>
        <vt:i4>230</vt:i4>
      </vt:variant>
      <vt:variant>
        <vt:i4>0</vt:i4>
      </vt:variant>
      <vt:variant>
        <vt:i4>5</vt:i4>
      </vt:variant>
      <vt:variant>
        <vt:lpwstr/>
      </vt:variant>
      <vt:variant>
        <vt:lpwstr>_Toc141433881</vt:lpwstr>
      </vt:variant>
      <vt:variant>
        <vt:i4>1835067</vt:i4>
      </vt:variant>
      <vt:variant>
        <vt:i4>224</vt:i4>
      </vt:variant>
      <vt:variant>
        <vt:i4>0</vt:i4>
      </vt:variant>
      <vt:variant>
        <vt:i4>5</vt:i4>
      </vt:variant>
      <vt:variant>
        <vt:lpwstr/>
      </vt:variant>
      <vt:variant>
        <vt:lpwstr>_Toc141433880</vt:lpwstr>
      </vt:variant>
      <vt:variant>
        <vt:i4>1245243</vt:i4>
      </vt:variant>
      <vt:variant>
        <vt:i4>218</vt:i4>
      </vt:variant>
      <vt:variant>
        <vt:i4>0</vt:i4>
      </vt:variant>
      <vt:variant>
        <vt:i4>5</vt:i4>
      </vt:variant>
      <vt:variant>
        <vt:lpwstr/>
      </vt:variant>
      <vt:variant>
        <vt:lpwstr>_Toc141433879</vt:lpwstr>
      </vt:variant>
      <vt:variant>
        <vt:i4>1245243</vt:i4>
      </vt:variant>
      <vt:variant>
        <vt:i4>212</vt:i4>
      </vt:variant>
      <vt:variant>
        <vt:i4>0</vt:i4>
      </vt:variant>
      <vt:variant>
        <vt:i4>5</vt:i4>
      </vt:variant>
      <vt:variant>
        <vt:lpwstr/>
      </vt:variant>
      <vt:variant>
        <vt:lpwstr>_Toc141433878</vt:lpwstr>
      </vt:variant>
      <vt:variant>
        <vt:i4>1245243</vt:i4>
      </vt:variant>
      <vt:variant>
        <vt:i4>206</vt:i4>
      </vt:variant>
      <vt:variant>
        <vt:i4>0</vt:i4>
      </vt:variant>
      <vt:variant>
        <vt:i4>5</vt:i4>
      </vt:variant>
      <vt:variant>
        <vt:lpwstr/>
      </vt:variant>
      <vt:variant>
        <vt:lpwstr>_Toc141433877</vt:lpwstr>
      </vt:variant>
      <vt:variant>
        <vt:i4>1245243</vt:i4>
      </vt:variant>
      <vt:variant>
        <vt:i4>200</vt:i4>
      </vt:variant>
      <vt:variant>
        <vt:i4>0</vt:i4>
      </vt:variant>
      <vt:variant>
        <vt:i4>5</vt:i4>
      </vt:variant>
      <vt:variant>
        <vt:lpwstr/>
      </vt:variant>
      <vt:variant>
        <vt:lpwstr>_Toc141433876</vt:lpwstr>
      </vt:variant>
      <vt:variant>
        <vt:i4>1245243</vt:i4>
      </vt:variant>
      <vt:variant>
        <vt:i4>194</vt:i4>
      </vt:variant>
      <vt:variant>
        <vt:i4>0</vt:i4>
      </vt:variant>
      <vt:variant>
        <vt:i4>5</vt:i4>
      </vt:variant>
      <vt:variant>
        <vt:lpwstr/>
      </vt:variant>
      <vt:variant>
        <vt:lpwstr>_Toc141433875</vt:lpwstr>
      </vt:variant>
      <vt:variant>
        <vt:i4>1245243</vt:i4>
      </vt:variant>
      <vt:variant>
        <vt:i4>188</vt:i4>
      </vt:variant>
      <vt:variant>
        <vt:i4>0</vt:i4>
      </vt:variant>
      <vt:variant>
        <vt:i4>5</vt:i4>
      </vt:variant>
      <vt:variant>
        <vt:lpwstr/>
      </vt:variant>
      <vt:variant>
        <vt:lpwstr>_Toc141433874</vt:lpwstr>
      </vt:variant>
      <vt:variant>
        <vt:i4>1245243</vt:i4>
      </vt:variant>
      <vt:variant>
        <vt:i4>182</vt:i4>
      </vt:variant>
      <vt:variant>
        <vt:i4>0</vt:i4>
      </vt:variant>
      <vt:variant>
        <vt:i4>5</vt:i4>
      </vt:variant>
      <vt:variant>
        <vt:lpwstr/>
      </vt:variant>
      <vt:variant>
        <vt:lpwstr>_Toc141433873</vt:lpwstr>
      </vt:variant>
      <vt:variant>
        <vt:i4>1245243</vt:i4>
      </vt:variant>
      <vt:variant>
        <vt:i4>176</vt:i4>
      </vt:variant>
      <vt:variant>
        <vt:i4>0</vt:i4>
      </vt:variant>
      <vt:variant>
        <vt:i4>5</vt:i4>
      </vt:variant>
      <vt:variant>
        <vt:lpwstr/>
      </vt:variant>
      <vt:variant>
        <vt:lpwstr>_Toc141433872</vt:lpwstr>
      </vt:variant>
      <vt:variant>
        <vt:i4>1245243</vt:i4>
      </vt:variant>
      <vt:variant>
        <vt:i4>170</vt:i4>
      </vt:variant>
      <vt:variant>
        <vt:i4>0</vt:i4>
      </vt:variant>
      <vt:variant>
        <vt:i4>5</vt:i4>
      </vt:variant>
      <vt:variant>
        <vt:lpwstr/>
      </vt:variant>
      <vt:variant>
        <vt:lpwstr>_Toc141433871</vt:lpwstr>
      </vt:variant>
      <vt:variant>
        <vt:i4>1245243</vt:i4>
      </vt:variant>
      <vt:variant>
        <vt:i4>164</vt:i4>
      </vt:variant>
      <vt:variant>
        <vt:i4>0</vt:i4>
      </vt:variant>
      <vt:variant>
        <vt:i4>5</vt:i4>
      </vt:variant>
      <vt:variant>
        <vt:lpwstr/>
      </vt:variant>
      <vt:variant>
        <vt:lpwstr>_Toc141433870</vt:lpwstr>
      </vt:variant>
      <vt:variant>
        <vt:i4>1179707</vt:i4>
      </vt:variant>
      <vt:variant>
        <vt:i4>158</vt:i4>
      </vt:variant>
      <vt:variant>
        <vt:i4>0</vt:i4>
      </vt:variant>
      <vt:variant>
        <vt:i4>5</vt:i4>
      </vt:variant>
      <vt:variant>
        <vt:lpwstr/>
      </vt:variant>
      <vt:variant>
        <vt:lpwstr>_Toc141433869</vt:lpwstr>
      </vt:variant>
      <vt:variant>
        <vt:i4>1179707</vt:i4>
      </vt:variant>
      <vt:variant>
        <vt:i4>152</vt:i4>
      </vt:variant>
      <vt:variant>
        <vt:i4>0</vt:i4>
      </vt:variant>
      <vt:variant>
        <vt:i4>5</vt:i4>
      </vt:variant>
      <vt:variant>
        <vt:lpwstr/>
      </vt:variant>
      <vt:variant>
        <vt:lpwstr>_Toc141433868</vt:lpwstr>
      </vt:variant>
      <vt:variant>
        <vt:i4>1179707</vt:i4>
      </vt:variant>
      <vt:variant>
        <vt:i4>146</vt:i4>
      </vt:variant>
      <vt:variant>
        <vt:i4>0</vt:i4>
      </vt:variant>
      <vt:variant>
        <vt:i4>5</vt:i4>
      </vt:variant>
      <vt:variant>
        <vt:lpwstr/>
      </vt:variant>
      <vt:variant>
        <vt:lpwstr>_Toc141433867</vt:lpwstr>
      </vt:variant>
      <vt:variant>
        <vt:i4>1179707</vt:i4>
      </vt:variant>
      <vt:variant>
        <vt:i4>140</vt:i4>
      </vt:variant>
      <vt:variant>
        <vt:i4>0</vt:i4>
      </vt:variant>
      <vt:variant>
        <vt:i4>5</vt:i4>
      </vt:variant>
      <vt:variant>
        <vt:lpwstr/>
      </vt:variant>
      <vt:variant>
        <vt:lpwstr>_Toc141433866</vt:lpwstr>
      </vt:variant>
      <vt:variant>
        <vt:i4>1179707</vt:i4>
      </vt:variant>
      <vt:variant>
        <vt:i4>134</vt:i4>
      </vt:variant>
      <vt:variant>
        <vt:i4>0</vt:i4>
      </vt:variant>
      <vt:variant>
        <vt:i4>5</vt:i4>
      </vt:variant>
      <vt:variant>
        <vt:lpwstr/>
      </vt:variant>
      <vt:variant>
        <vt:lpwstr>_Toc141433865</vt:lpwstr>
      </vt:variant>
      <vt:variant>
        <vt:i4>1179707</vt:i4>
      </vt:variant>
      <vt:variant>
        <vt:i4>128</vt:i4>
      </vt:variant>
      <vt:variant>
        <vt:i4>0</vt:i4>
      </vt:variant>
      <vt:variant>
        <vt:i4>5</vt:i4>
      </vt:variant>
      <vt:variant>
        <vt:lpwstr/>
      </vt:variant>
      <vt:variant>
        <vt:lpwstr>_Toc141433864</vt:lpwstr>
      </vt:variant>
      <vt:variant>
        <vt:i4>1179707</vt:i4>
      </vt:variant>
      <vt:variant>
        <vt:i4>122</vt:i4>
      </vt:variant>
      <vt:variant>
        <vt:i4>0</vt:i4>
      </vt:variant>
      <vt:variant>
        <vt:i4>5</vt:i4>
      </vt:variant>
      <vt:variant>
        <vt:lpwstr/>
      </vt:variant>
      <vt:variant>
        <vt:lpwstr>_Toc141433863</vt:lpwstr>
      </vt:variant>
      <vt:variant>
        <vt:i4>1179707</vt:i4>
      </vt:variant>
      <vt:variant>
        <vt:i4>116</vt:i4>
      </vt:variant>
      <vt:variant>
        <vt:i4>0</vt:i4>
      </vt:variant>
      <vt:variant>
        <vt:i4>5</vt:i4>
      </vt:variant>
      <vt:variant>
        <vt:lpwstr/>
      </vt:variant>
      <vt:variant>
        <vt:lpwstr>_Toc141433862</vt:lpwstr>
      </vt:variant>
      <vt:variant>
        <vt:i4>1179707</vt:i4>
      </vt:variant>
      <vt:variant>
        <vt:i4>110</vt:i4>
      </vt:variant>
      <vt:variant>
        <vt:i4>0</vt:i4>
      </vt:variant>
      <vt:variant>
        <vt:i4>5</vt:i4>
      </vt:variant>
      <vt:variant>
        <vt:lpwstr/>
      </vt:variant>
      <vt:variant>
        <vt:lpwstr>_Toc141433861</vt:lpwstr>
      </vt:variant>
      <vt:variant>
        <vt:i4>1179707</vt:i4>
      </vt:variant>
      <vt:variant>
        <vt:i4>104</vt:i4>
      </vt:variant>
      <vt:variant>
        <vt:i4>0</vt:i4>
      </vt:variant>
      <vt:variant>
        <vt:i4>5</vt:i4>
      </vt:variant>
      <vt:variant>
        <vt:lpwstr/>
      </vt:variant>
      <vt:variant>
        <vt:lpwstr>_Toc141433860</vt:lpwstr>
      </vt:variant>
      <vt:variant>
        <vt:i4>1114171</vt:i4>
      </vt:variant>
      <vt:variant>
        <vt:i4>98</vt:i4>
      </vt:variant>
      <vt:variant>
        <vt:i4>0</vt:i4>
      </vt:variant>
      <vt:variant>
        <vt:i4>5</vt:i4>
      </vt:variant>
      <vt:variant>
        <vt:lpwstr/>
      </vt:variant>
      <vt:variant>
        <vt:lpwstr>_Toc141433859</vt:lpwstr>
      </vt:variant>
      <vt:variant>
        <vt:i4>1114171</vt:i4>
      </vt:variant>
      <vt:variant>
        <vt:i4>92</vt:i4>
      </vt:variant>
      <vt:variant>
        <vt:i4>0</vt:i4>
      </vt:variant>
      <vt:variant>
        <vt:i4>5</vt:i4>
      </vt:variant>
      <vt:variant>
        <vt:lpwstr/>
      </vt:variant>
      <vt:variant>
        <vt:lpwstr>_Toc141433858</vt:lpwstr>
      </vt:variant>
      <vt:variant>
        <vt:i4>1114171</vt:i4>
      </vt:variant>
      <vt:variant>
        <vt:i4>86</vt:i4>
      </vt:variant>
      <vt:variant>
        <vt:i4>0</vt:i4>
      </vt:variant>
      <vt:variant>
        <vt:i4>5</vt:i4>
      </vt:variant>
      <vt:variant>
        <vt:lpwstr/>
      </vt:variant>
      <vt:variant>
        <vt:lpwstr>_Toc141433857</vt:lpwstr>
      </vt:variant>
      <vt:variant>
        <vt:i4>1114171</vt:i4>
      </vt:variant>
      <vt:variant>
        <vt:i4>80</vt:i4>
      </vt:variant>
      <vt:variant>
        <vt:i4>0</vt:i4>
      </vt:variant>
      <vt:variant>
        <vt:i4>5</vt:i4>
      </vt:variant>
      <vt:variant>
        <vt:lpwstr/>
      </vt:variant>
      <vt:variant>
        <vt:lpwstr>_Toc141433856</vt:lpwstr>
      </vt:variant>
      <vt:variant>
        <vt:i4>1114171</vt:i4>
      </vt:variant>
      <vt:variant>
        <vt:i4>74</vt:i4>
      </vt:variant>
      <vt:variant>
        <vt:i4>0</vt:i4>
      </vt:variant>
      <vt:variant>
        <vt:i4>5</vt:i4>
      </vt:variant>
      <vt:variant>
        <vt:lpwstr/>
      </vt:variant>
      <vt:variant>
        <vt:lpwstr>_Toc141433855</vt:lpwstr>
      </vt:variant>
      <vt:variant>
        <vt:i4>1114171</vt:i4>
      </vt:variant>
      <vt:variant>
        <vt:i4>68</vt:i4>
      </vt:variant>
      <vt:variant>
        <vt:i4>0</vt:i4>
      </vt:variant>
      <vt:variant>
        <vt:i4>5</vt:i4>
      </vt:variant>
      <vt:variant>
        <vt:lpwstr/>
      </vt:variant>
      <vt:variant>
        <vt:lpwstr>_Toc141433854</vt:lpwstr>
      </vt:variant>
      <vt:variant>
        <vt:i4>1114171</vt:i4>
      </vt:variant>
      <vt:variant>
        <vt:i4>62</vt:i4>
      </vt:variant>
      <vt:variant>
        <vt:i4>0</vt:i4>
      </vt:variant>
      <vt:variant>
        <vt:i4>5</vt:i4>
      </vt:variant>
      <vt:variant>
        <vt:lpwstr/>
      </vt:variant>
      <vt:variant>
        <vt:lpwstr>_Toc141433853</vt:lpwstr>
      </vt:variant>
      <vt:variant>
        <vt:i4>1114171</vt:i4>
      </vt:variant>
      <vt:variant>
        <vt:i4>56</vt:i4>
      </vt:variant>
      <vt:variant>
        <vt:i4>0</vt:i4>
      </vt:variant>
      <vt:variant>
        <vt:i4>5</vt:i4>
      </vt:variant>
      <vt:variant>
        <vt:lpwstr/>
      </vt:variant>
      <vt:variant>
        <vt:lpwstr>_Toc141433852</vt:lpwstr>
      </vt:variant>
      <vt:variant>
        <vt:i4>1114171</vt:i4>
      </vt:variant>
      <vt:variant>
        <vt:i4>50</vt:i4>
      </vt:variant>
      <vt:variant>
        <vt:i4>0</vt:i4>
      </vt:variant>
      <vt:variant>
        <vt:i4>5</vt:i4>
      </vt:variant>
      <vt:variant>
        <vt:lpwstr/>
      </vt:variant>
      <vt:variant>
        <vt:lpwstr>_Toc141433851</vt:lpwstr>
      </vt:variant>
      <vt:variant>
        <vt:i4>1114171</vt:i4>
      </vt:variant>
      <vt:variant>
        <vt:i4>44</vt:i4>
      </vt:variant>
      <vt:variant>
        <vt:i4>0</vt:i4>
      </vt:variant>
      <vt:variant>
        <vt:i4>5</vt:i4>
      </vt:variant>
      <vt:variant>
        <vt:lpwstr/>
      </vt:variant>
      <vt:variant>
        <vt:lpwstr>_Toc141433850</vt:lpwstr>
      </vt:variant>
      <vt:variant>
        <vt:i4>1048635</vt:i4>
      </vt:variant>
      <vt:variant>
        <vt:i4>38</vt:i4>
      </vt:variant>
      <vt:variant>
        <vt:i4>0</vt:i4>
      </vt:variant>
      <vt:variant>
        <vt:i4>5</vt:i4>
      </vt:variant>
      <vt:variant>
        <vt:lpwstr/>
      </vt:variant>
      <vt:variant>
        <vt:lpwstr>_Toc141433849</vt:lpwstr>
      </vt:variant>
      <vt:variant>
        <vt:i4>1048635</vt:i4>
      </vt:variant>
      <vt:variant>
        <vt:i4>32</vt:i4>
      </vt:variant>
      <vt:variant>
        <vt:i4>0</vt:i4>
      </vt:variant>
      <vt:variant>
        <vt:i4>5</vt:i4>
      </vt:variant>
      <vt:variant>
        <vt:lpwstr/>
      </vt:variant>
      <vt:variant>
        <vt:lpwstr>_Toc141433848</vt:lpwstr>
      </vt:variant>
      <vt:variant>
        <vt:i4>1048635</vt:i4>
      </vt:variant>
      <vt:variant>
        <vt:i4>26</vt:i4>
      </vt:variant>
      <vt:variant>
        <vt:i4>0</vt:i4>
      </vt:variant>
      <vt:variant>
        <vt:i4>5</vt:i4>
      </vt:variant>
      <vt:variant>
        <vt:lpwstr/>
      </vt:variant>
      <vt:variant>
        <vt:lpwstr>_Toc141433847</vt:lpwstr>
      </vt:variant>
      <vt:variant>
        <vt:i4>1048635</vt:i4>
      </vt:variant>
      <vt:variant>
        <vt:i4>20</vt:i4>
      </vt:variant>
      <vt:variant>
        <vt:i4>0</vt:i4>
      </vt:variant>
      <vt:variant>
        <vt:i4>5</vt:i4>
      </vt:variant>
      <vt:variant>
        <vt:lpwstr/>
      </vt:variant>
      <vt:variant>
        <vt:lpwstr>_Toc141433846</vt:lpwstr>
      </vt:variant>
      <vt:variant>
        <vt:i4>1048635</vt:i4>
      </vt:variant>
      <vt:variant>
        <vt:i4>14</vt:i4>
      </vt:variant>
      <vt:variant>
        <vt:i4>0</vt:i4>
      </vt:variant>
      <vt:variant>
        <vt:i4>5</vt:i4>
      </vt:variant>
      <vt:variant>
        <vt:lpwstr/>
      </vt:variant>
      <vt:variant>
        <vt:lpwstr>_Toc141433845</vt:lpwstr>
      </vt:variant>
      <vt:variant>
        <vt:i4>1048635</vt:i4>
      </vt:variant>
      <vt:variant>
        <vt:i4>8</vt:i4>
      </vt:variant>
      <vt:variant>
        <vt:i4>0</vt:i4>
      </vt:variant>
      <vt:variant>
        <vt:i4>5</vt:i4>
      </vt:variant>
      <vt:variant>
        <vt:lpwstr/>
      </vt:variant>
      <vt:variant>
        <vt:lpwstr>_Toc141433844</vt:lpwstr>
      </vt:variant>
      <vt:variant>
        <vt:i4>1048635</vt:i4>
      </vt:variant>
      <vt:variant>
        <vt:i4>2</vt:i4>
      </vt:variant>
      <vt:variant>
        <vt:i4>0</vt:i4>
      </vt:variant>
      <vt:variant>
        <vt:i4>5</vt:i4>
      </vt:variant>
      <vt:variant>
        <vt:lpwstr/>
      </vt:variant>
      <vt:variant>
        <vt:lpwstr>_Toc141433843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description/>
  <cp:lastModifiedBy>Chaitanya Raj Nandan</cp:lastModifiedBy>
  <cp:revision>11</cp:revision>
  <cp:lastPrinted>2024-07-21T19:03:00Z</cp:lastPrinted>
  <dcterms:created xsi:type="dcterms:W3CDTF">2024-07-21T18:57:00Z</dcterms:created>
  <dcterms:modified xsi:type="dcterms:W3CDTF">2024-07-24T16:29:00Z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r use when normal process fails">
    <vt:lpwstr/>
  </property>
  <property fmtid="{D5CDD505-2E9C-101B-9397-08002B2CF9AE}" pid="3" name="Categories">
    <vt:lpwstr/>
  </property>
  <property fmtid="{D5CDD505-2E9C-101B-9397-08002B2CF9AE}" pid="4" name="Approval Level">
    <vt:lpwstr/>
  </property>
  <property fmtid="{D5CDD505-2E9C-101B-9397-08002B2CF9AE}" pid="5" name="_Comments">
    <vt:lpwstr> </vt:lpwstr>
  </property>
  <property fmtid="{D5CDD505-2E9C-101B-9397-08002B2CF9AE}" pid="6" name="Assigned To">
    <vt:lpwstr/>
  </property>
  <property fmtid="{D5CDD505-2E9C-101B-9397-08002B2CF9AE}" pid="7" name="ContentTypeId">
    <vt:lpwstr>0x01010009E82D54F3F10D468133B175E7F78D1A</vt:lpwstr>
  </property>
  <property fmtid="{D5CDD505-2E9C-101B-9397-08002B2CF9AE}" pid="8" name="_dlc_DocId">
    <vt:lpwstr>MNIQP2OIQ5S5-317049232-62</vt:lpwstr>
  </property>
  <property fmtid="{D5CDD505-2E9C-101B-9397-08002B2CF9AE}" pid="9" name="_dlc_DocIdItemGuid">
    <vt:lpwstr>80a0402d-65e7-49e4-b023-e25d3aef7a5c</vt:lpwstr>
  </property>
  <property fmtid="{D5CDD505-2E9C-101B-9397-08002B2CF9AE}" pid="10" name="_dlc_DocIdUrl">
    <vt:lpwstr>https://nokia.sharepoint.com/sites/NSW_CSaC_MS_NAM_Core_Integration_IMS/_layouts/15/DocIdRedir.aspx?ID=MNIQP2OIQ5S5-317049232-62, MNIQP2OIQ5S5-317049232-62</vt:lpwstr>
  </property>
  <property fmtid="{D5CDD505-2E9C-101B-9397-08002B2CF9AE}" pid="11" name="MSIP_Label_46cc7c65-2b09-40ab-abef-d10548338a3b_Enabled">
    <vt:lpwstr>true</vt:lpwstr>
  </property>
  <property fmtid="{D5CDD505-2E9C-101B-9397-08002B2CF9AE}" pid="12" name="MSIP_Label_46cc7c65-2b09-40ab-abef-d10548338a3b_SetDate">
    <vt:lpwstr>2022-01-19T17:36:41Z</vt:lpwstr>
  </property>
  <property fmtid="{D5CDD505-2E9C-101B-9397-08002B2CF9AE}" pid="13" name="MSIP_Label_46cc7c65-2b09-40ab-abef-d10548338a3b_Method">
    <vt:lpwstr>Privileged</vt:lpwstr>
  </property>
  <property fmtid="{D5CDD505-2E9C-101B-9397-08002B2CF9AE}" pid="14" name="MSIP_Label_46cc7c65-2b09-40ab-abef-d10548338a3b_Name">
    <vt:lpwstr>46cc7c65-2b09-40ab-abef-d10548338a3b</vt:lpwstr>
  </property>
  <property fmtid="{D5CDD505-2E9C-101B-9397-08002B2CF9AE}" pid="15" name="MSIP_Label_46cc7c65-2b09-40ab-abef-d10548338a3b_SiteId">
    <vt:lpwstr>5d471751-9675-428d-917b-70f44f9630b0</vt:lpwstr>
  </property>
  <property fmtid="{D5CDD505-2E9C-101B-9397-08002B2CF9AE}" pid="16" name="MSIP_Label_46cc7c65-2b09-40ab-abef-d10548338a3b_ActionId">
    <vt:lpwstr>05aef334-0776-45e8-a9cb-dd56b0dff481</vt:lpwstr>
  </property>
  <property fmtid="{D5CDD505-2E9C-101B-9397-08002B2CF9AE}" pid="17" name="MSIP_Label_46cc7c65-2b09-40ab-abef-d10548338a3b_ContentBits">
    <vt:lpwstr>2</vt:lpwstr>
  </property>
</Properties>
</file>